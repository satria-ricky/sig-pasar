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11E5BF80"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A621A1">
        <w:rPr>
          <w:b/>
          <w:bCs/>
          <w:sz w:val="28"/>
          <w:szCs w:val="28"/>
        </w:rPr>
        <w:t>SITE DENGAN METODE AG</w:t>
      </w:r>
      <w:r w:rsidR="008508A3">
        <w:rPr>
          <w:b/>
          <w:bCs/>
          <w:sz w:val="28"/>
          <w:szCs w:val="28"/>
        </w:rPr>
        <w:t>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3598209C" w:rsidR="000159E2" w:rsidRDefault="000159E2" w:rsidP="000159E2">
      <w:pPr>
        <w:spacing w:line="240" w:lineRule="auto"/>
        <w:ind w:firstLine="0"/>
        <w:jc w:val="center"/>
        <w:rPr>
          <w:b/>
          <w:bCs/>
        </w:rPr>
      </w:pPr>
      <w:r>
        <w:rPr>
          <w:b/>
          <w:bCs/>
        </w:rPr>
        <w:t>F1D0</w:t>
      </w:r>
      <w:r w:rsidR="00A621A1">
        <w:rPr>
          <w:b/>
          <w:bCs/>
        </w:rPr>
        <w:t>16082</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1F115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Pasar merupakan tempat bertemunya antara penjual dan pembeli yang juga ditandai dengan adanya proses transaksi atau tawar menawar barang yang diperjual belikan. Keberadaan pasar di</w:t>
      </w:r>
      <w:r w:rsidR="00176D00">
        <w:t xml:space="preserve"> </w:t>
      </w:r>
      <w:r w:rsidRPr="00EA32AF">
        <w:t>suatu wilayah mampu meningkatkan perekonomian dan pendapatan masyarakat.</w:t>
      </w:r>
      <w:r w:rsidR="00813108">
        <w:t xml:space="preserve"> 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 xml:space="preserve">. </w:t>
      </w:r>
      <w:r w:rsidRPr="00EA32AF">
        <w:t xml:space="preserve"> </w:t>
      </w:r>
      <w:r w:rsidR="00391D11">
        <w:t>Selain itu, terdapat produ-produk yang unik yang hanya terdapat di pasar tradisional Kota Mataram</w:t>
      </w:r>
      <w:r w:rsidR="00252D38">
        <w:t>.</w:t>
      </w:r>
    </w:p>
    <w:p w14:paraId="5741CD32" w14:textId="73C9C18B" w:rsidR="00252D38" w:rsidRDefault="00B84B38" w:rsidP="003B651F">
      <w:r>
        <w:t>Kota Mataram adalah ko</w:t>
      </w:r>
      <w:r w:rsidR="00A621A1">
        <w:t>ta yang memiliki jumlah masyarakat</w:t>
      </w:r>
      <w:r>
        <w:t xml:space="preserve"> luar</w:t>
      </w:r>
      <w:r w:rsidR="003B651F">
        <w:t xml:space="preserve"> daerah maupun turis</w:t>
      </w:r>
      <w:r>
        <w:t xml:space="preserve"> yang selalu meningkat setiap tahunnya. </w:t>
      </w:r>
      <w:r w:rsidR="0055189E">
        <w:t>Penyebab melonjaknya</w:t>
      </w:r>
      <w:r>
        <w:t xml:space="preserve"> penduduk ini,</w:t>
      </w:r>
      <w:r w:rsidR="0055189E">
        <w:t xml:space="preserve"> di</w:t>
      </w:r>
      <w:r w:rsidR="003944EF">
        <w:t>akibat</w:t>
      </w:r>
      <w:r w:rsidR="0055189E">
        <w:t>kan kar</w:t>
      </w:r>
      <w:r w:rsidR="00176D00">
        <w:t>e</w:t>
      </w:r>
      <w:r w:rsidR="0055189E">
        <w:t xml:space="preserve">na Kota Mataram adalah kota pariwisata, </w:t>
      </w:r>
      <w:r w:rsidR="001F79FB">
        <w:t>p</w:t>
      </w:r>
      <w:r w:rsidR="0055189E">
        <w:t>endidikan serta sebagai tempat diselenggarakan event-event besar.</w:t>
      </w:r>
      <w:r>
        <w:t xml:space="preserve"> </w:t>
      </w:r>
      <w:r w:rsidR="00DB12B4">
        <w:t xml:space="preserve">Saat ini </w:t>
      </w:r>
      <w:r w:rsidR="00EA32AF" w:rsidRPr="00EA32AF">
        <w:t>terdapat banyak sekali pasar tradisional yang tersebar</w:t>
      </w:r>
      <w:r w:rsidR="00813108">
        <w:t xml:space="preserve"> di beberapa</w:t>
      </w:r>
      <w:r w:rsidR="001F79FB">
        <w:t xml:space="preserve"> kelurahan dan kecamatan</w:t>
      </w:r>
      <w:r w:rsidR="00DB12B4">
        <w:t xml:space="preserve"> di Kota Mataram</w:t>
      </w:r>
      <w:r w:rsidR="00EA32AF" w:rsidRPr="00EA32AF">
        <w:t>.</w:t>
      </w:r>
      <w:r w:rsidR="001F79FB">
        <w:t xml:space="preserve"> </w:t>
      </w:r>
      <w:r w:rsidR="00B85B3E">
        <w:t xml:space="preserve">Namun terkadang, sedikit </w:t>
      </w:r>
      <w:r w:rsidR="00DB12B4">
        <w:t>masyarakat luar</w:t>
      </w:r>
      <w:r w:rsidR="003B651F">
        <w:t xml:space="preserve"> daerah maupun turis</w:t>
      </w:r>
      <w:r w:rsidR="00DB12B4">
        <w:t xml:space="preserve"> </w:t>
      </w:r>
      <w:r w:rsidR="00B85B3E">
        <w:t xml:space="preserve">yang </w:t>
      </w:r>
      <w:r w:rsidR="00DB12B4">
        <w:t>menge</w:t>
      </w:r>
      <w:r w:rsidR="00294C92">
        <w:t>tahui</w:t>
      </w:r>
      <w:r w:rsidR="00DB12B4">
        <w:t xml:space="preserve"> informasi</w:t>
      </w:r>
      <w:r w:rsidR="00294C92">
        <w:t xml:space="preserve"> dan </w:t>
      </w:r>
      <w:r w:rsidR="00DB12B4">
        <w:t>lokasi</w:t>
      </w:r>
      <w:r w:rsidR="00D75604">
        <w:t xml:space="preserve"> Pasar Tradisional di Kota Mataram</w:t>
      </w:r>
      <w:r w:rsidR="00B85B3E">
        <w:t xml:space="preserve">. 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w:t>
      </w:r>
      <w:r w:rsidR="003B651F">
        <w:t>erah atau turis tersebut</w:t>
      </w:r>
      <w:r w:rsidR="009436AC">
        <w:t xml:space="preserve">. </w:t>
      </w:r>
    </w:p>
    <w:p w14:paraId="46A5C21A" w14:textId="01654886" w:rsidR="002102AF" w:rsidRDefault="002102AF" w:rsidP="002102AF">
      <w:r w:rsidRPr="00D175FA">
        <w:t xml:space="preserve">Metode pengembangan dalam sistem informasi ini dirancang menggunakan metode </w:t>
      </w:r>
      <w:r w:rsidRPr="00D175FA">
        <w:rPr>
          <w:i/>
          <w:iCs/>
        </w:rPr>
        <w:t>Dynamic System Development Model</w:t>
      </w:r>
      <w:r w:rsidRPr="00D175FA">
        <w:t xml:space="preserve"> (DSDM). DSDM merupakan salah satu metode pengembangan perangkat lunak dari agile </w:t>
      </w:r>
      <w:r w:rsidRPr="00D175FA">
        <w:rPr>
          <w:i/>
          <w:iCs/>
        </w:rPr>
        <w:t>software</w:t>
      </w:r>
      <w:r w:rsidRPr="00D175FA">
        <w:t xml:space="preserve"> method. Dalam pengembangan DSDM terbagi menjadi dua rilis yaitu rilis fitur dasar sistem yang berfungsi mengidentifikasi peran pengguna dan rilis fitur pendukung untuk melengkapi kebutuhan sistem yang dikembangkan secara menyeluruh. Salah satu tujuan dari pengembangan ini adalah untuk </w:t>
      </w:r>
      <w:r>
        <w:t>pencarian lokasi terdekat</w:t>
      </w:r>
      <w:r w:rsidRPr="00D175FA">
        <w:t xml:space="preserve"> dan pengolahan data yang mengedepankan kecepatan, kemudahan dan fleksibilitas sehingga pengembangan yang bersifat </w:t>
      </w:r>
      <w:r w:rsidRPr="00976C18">
        <w:rPr>
          <w:i/>
          <w:iCs/>
        </w:rPr>
        <w:t>agile</w:t>
      </w:r>
      <w:r w:rsidRPr="00D175FA">
        <w:t xml:space="preserve"> sangat diperlukan salah satunya adalah DSDM.</w:t>
      </w:r>
    </w:p>
    <w:p w14:paraId="447C4637" w14:textId="65FCD32C" w:rsidR="00A621A1" w:rsidRDefault="00252D38" w:rsidP="00720B24">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w:t>
      </w:r>
      <w:r w:rsidR="003B651F">
        <w:t xml:space="preserve"> hingga informasi lengkap di pasar tersebut. </w:t>
      </w:r>
      <w:r w:rsidR="00914417">
        <w:t xml:space="preserve">Dibandingkan dengan </w:t>
      </w:r>
      <w:r w:rsidR="00914417" w:rsidRPr="009A72E3">
        <w:rPr>
          <w:i/>
        </w:rPr>
        <w:t>Google Maps</w:t>
      </w:r>
      <w:r w:rsidR="00914417">
        <w:t xml:space="preserve"> yang </w:t>
      </w:r>
      <w:r w:rsidR="00914417">
        <w:lastRenderedPageBreak/>
        <w:t xml:space="preserve">hanya menampilkan peta </w:t>
      </w:r>
      <w:r w:rsidR="003A2C1B">
        <w:t xml:space="preserve">dan rute menuju </w:t>
      </w:r>
      <w:r w:rsidR="00914417">
        <w:t>lokasi</w:t>
      </w:r>
      <w:r w:rsidR="002102AF">
        <w:t xml:space="preserve"> saja</w:t>
      </w:r>
      <w:r w:rsidR="00914417">
        <w:t xml:space="preserve">, pada system yang akan dibuat pada penelitian ini memiliki keunikan atau kelebihannya yaitu tidak hanya menampilkan peta </w:t>
      </w:r>
      <w:r w:rsidR="003A2C1B">
        <w:t xml:space="preserve">dan rute menuju </w:t>
      </w:r>
      <w:r w:rsidR="00914417">
        <w:t xml:space="preserve">lokasi saja </w:t>
      </w:r>
      <w:r w:rsidR="003A2C1B">
        <w:t xml:space="preserve">tetapi </w:t>
      </w:r>
      <w:r w:rsidR="00914417">
        <w:t xml:space="preserve">juga </w:t>
      </w:r>
      <w:r w:rsidR="003A2C1B">
        <w:t xml:space="preserve">dapat </w:t>
      </w:r>
      <w:r w:rsidR="00914417">
        <w:t xml:space="preserve">menampilkan informasi </w:t>
      </w:r>
      <w:r w:rsidR="00914417" w:rsidRPr="00826276">
        <w:rPr>
          <w:b/>
          <w:color w:val="FF0000"/>
        </w:rPr>
        <w:t xml:space="preserve">detail pasar </w:t>
      </w:r>
      <w:r w:rsidR="002102AF" w:rsidRPr="00826276">
        <w:rPr>
          <w:b/>
          <w:color w:val="FF0000"/>
        </w:rPr>
        <w:t xml:space="preserve">seperti nama pasar, alamat </w:t>
      </w:r>
      <w:r w:rsidR="00914417" w:rsidRPr="00826276">
        <w:rPr>
          <w:b/>
          <w:color w:val="FF0000"/>
        </w:rPr>
        <w:t xml:space="preserve">serta deskripsi </w:t>
      </w:r>
      <w:r w:rsidR="002102AF" w:rsidRPr="00826276">
        <w:rPr>
          <w:b/>
          <w:color w:val="FF0000"/>
        </w:rPr>
        <w:t>lainnya sesuai dengan</w:t>
      </w:r>
      <w:r w:rsidR="002102AF" w:rsidRPr="00826276">
        <w:rPr>
          <w:color w:val="FF0000"/>
        </w:rPr>
        <w:t xml:space="preserve"> </w:t>
      </w:r>
      <w:r w:rsidR="002102AF">
        <w:t xml:space="preserve">data pasar yang ada </w:t>
      </w:r>
      <w:r w:rsidR="00596097">
        <w:t xml:space="preserve">pada </w:t>
      </w:r>
      <w:r w:rsidR="002102AF">
        <w:t xml:space="preserve">Dinas Perdagangan </w:t>
      </w:r>
      <w:r w:rsidR="00965675">
        <w:t>Kota Mataram</w:t>
      </w:r>
      <w:r w:rsidR="00914417">
        <w:t xml:space="preserve">. </w:t>
      </w:r>
      <w:r w:rsidR="003B651F">
        <w:t>S</w:t>
      </w:r>
      <w:r w:rsidR="0009326A">
        <w:t>ehingga</w:t>
      </w:r>
      <w:r w:rsidR="00294C92">
        <w:t xml:space="preserve"> dapat mempermudah</w:t>
      </w:r>
      <w:r w:rsidR="00D75604">
        <w:t xml:space="preserve"> masyarakat </w:t>
      </w:r>
      <w:r>
        <w:t>luar</w:t>
      </w:r>
      <w:r w:rsidR="003B651F">
        <w:t xml:space="preserve"> daerah maupun turis</w:t>
      </w:r>
      <w:r w:rsidR="00294C92">
        <w:t xml:space="preserve"> </w:t>
      </w:r>
      <w:r w:rsidR="00D75604">
        <w:t>mengetahui informasi</w:t>
      </w:r>
      <w:r>
        <w:t xml:space="preserve"> seperti </w:t>
      </w:r>
      <w:r w:rsidR="00EB7598">
        <w:t>produk apa saja yang</w:t>
      </w:r>
      <w:r w:rsidR="003B651F">
        <w:t xml:space="preserve"> kha</w:t>
      </w:r>
      <w:r w:rsidR="00720B24">
        <w:t xml:space="preserve">s </w:t>
      </w:r>
      <w:r w:rsidR="00EB7598">
        <w:t>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r w:rsidR="00720B24">
        <w:t xml:space="preserve"> </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ini :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2B8C1A6E" w:rsidR="00903E9C" w:rsidRDefault="00084C86" w:rsidP="00862E23">
      <w:pPr>
        <w:pStyle w:val="ListParagraph"/>
        <w:numPr>
          <w:ilvl w:val="0"/>
          <w:numId w:val="4"/>
        </w:numPr>
        <w:ind w:left="360"/>
      </w:pPr>
      <w:r>
        <w:t>Pada penelitian ini, sistem hanya berfokus untuk</w:t>
      </w:r>
      <w:r w:rsidR="009D099E">
        <w:t xml:space="preserve"> melihat</w:t>
      </w:r>
      <w:r w:rsidR="00903E9C">
        <w:t xml:space="preserve"> lokasi</w:t>
      </w:r>
      <w:r w:rsidR="009D099E">
        <w:t xml:space="preserve"> dan informasi mengenai</w:t>
      </w:r>
      <w:r w:rsidR="00903E9C">
        <w:t xml:space="preserve"> </w:t>
      </w:r>
      <w:r w:rsidR="009D099E">
        <w:t xml:space="preserve">Pasar Tradisional </w:t>
      </w:r>
      <w:r w:rsidR="00903E9C">
        <w:t>yang ada di Kota Mataram saja.</w:t>
      </w:r>
      <w:r>
        <w:t xml:space="preserve"> Jadi sistem tidak berfokus pada pasar yang berada di luar Kota Mataram.</w:t>
      </w:r>
    </w:p>
    <w:p w14:paraId="2CC964F2" w14:textId="21E8FBB5" w:rsidR="00903E9C" w:rsidRDefault="00903E9C" w:rsidP="00862E23">
      <w:pPr>
        <w:pStyle w:val="ListParagraph"/>
        <w:numPr>
          <w:ilvl w:val="0"/>
          <w:numId w:val="4"/>
        </w:numPr>
        <w:ind w:left="360"/>
      </w:pPr>
      <w:r>
        <w:t xml:space="preserve">Pembuatan peta lokasi rute/jalur perjalanannya menggunakan </w:t>
      </w:r>
      <w:r w:rsidRPr="00084C86">
        <w:rPr>
          <w:i/>
          <w:iCs/>
        </w:rPr>
        <w:t>Google Maps</w:t>
      </w:r>
      <w:r>
        <w:t>.</w:t>
      </w:r>
      <w:r w:rsidR="00084C86">
        <w:t xml:space="preserve"> Berbeda dengan </w:t>
      </w:r>
      <w:r w:rsidR="00084C86" w:rsidRPr="00084C86">
        <w:rPr>
          <w:i/>
          <w:iCs/>
        </w:rPr>
        <w:t>Google Maps</w:t>
      </w:r>
      <w:r w:rsidR="00084C86">
        <w:t>, sistem yang akan dibuat memiliki data dan informasi yeng lebih detail. Sehingga informasi yang diberikan lebih banyak dan detail.</w:t>
      </w:r>
    </w:p>
    <w:p w14:paraId="1B8F040F" w14:textId="73FB6D7F" w:rsidR="00890DDE" w:rsidRPr="0000279A" w:rsidRDefault="00890DDE" w:rsidP="00890DDE">
      <w:pPr>
        <w:pStyle w:val="Heading2"/>
      </w:pPr>
      <w:bookmarkStart w:id="4" w:name="_Toc46034381"/>
      <w:r w:rsidRPr="0000279A">
        <w:lastRenderedPageBreak/>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748A895D"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w:t>
      </w:r>
      <w:r w:rsidR="00720B24">
        <w:t xml:space="preserve"> lengkap</w:t>
      </w:r>
      <w:r w:rsidR="007A78F9">
        <w:t xml:space="preserve"> mengenai Pasar Tradiasional yang ingin dituju.</w:t>
      </w:r>
    </w:p>
    <w:p w14:paraId="589B76F5" w14:textId="48FBE541" w:rsidR="00890DDE" w:rsidRPr="00176D00" w:rsidRDefault="005653D6" w:rsidP="00862E23">
      <w:pPr>
        <w:pStyle w:val="Paragraf"/>
        <w:numPr>
          <w:ilvl w:val="0"/>
          <w:numId w:val="6"/>
        </w:numPr>
        <w:ind w:left="360"/>
        <w:rPr>
          <w:lang w:val="id-ID"/>
        </w:rPr>
      </w:pPr>
      <w:r>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Kota Mataram</w:t>
      </w:r>
      <w:r w:rsidR="00720B24">
        <w:t xml:space="preserve"> ataupun turis asing</w:t>
      </w:r>
      <w:r w:rsidR="00616C52">
        <w:t xml:space="preserve">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r>
        <w:t>manfaat</w:t>
      </w:r>
      <w:r w:rsidR="0020414F">
        <w:t xml:space="preserve"> </w:t>
      </w:r>
      <w:r>
        <w:t xml:space="preserve"> </w:t>
      </w:r>
      <w:r w:rsidR="0020414F">
        <w:t>penelitian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41E839C4" w14:textId="0EBC6E58" w:rsidR="004E2658" w:rsidRDefault="00826276" w:rsidP="00862E23">
      <w:pPr>
        <w:pStyle w:val="ListParagraph"/>
        <w:numPr>
          <w:ilvl w:val="0"/>
          <w:numId w:val="2"/>
        </w:numPr>
        <w:ind w:left="360"/>
      </w:pPr>
      <w:r>
        <w:t>Dapat membantu D</w:t>
      </w:r>
      <w:r w:rsidR="004E2658">
        <w:t>inas</w:t>
      </w:r>
      <w:r>
        <w:t xml:space="preserve"> P</w:t>
      </w:r>
      <w:r w:rsidR="00256E61">
        <w:t>erdagangan</w:t>
      </w:r>
      <w:r w:rsidR="004E2658">
        <w:t xml:space="preserve"> </w:t>
      </w:r>
      <w:r>
        <w:t xml:space="preserve">Kota Mataram </w:t>
      </w:r>
      <w:r w:rsidR="004E2658">
        <w:t xml:space="preserve">terkait </w:t>
      </w:r>
      <w:r w:rsidR="004128D1">
        <w:t>dengan</w:t>
      </w:r>
      <w:r w:rsidR="004E2658">
        <w:t xml:space="preserve"> pengelolaan pasar yang ada di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40767818" w14:textId="6179DA5E" w:rsidR="00A621A1" w:rsidRDefault="002868BA" w:rsidP="002868BA">
      <w:r>
        <w:t>Bab ini menjelaskan dasar-dasar dari penyusunan tugas akhir, yang terdiri dari latar belakang, rumusan masalah, batasan masalah, tujuan, manfaat serta sistematika penulisan laporan tugas akhir.</w:t>
      </w:r>
      <w:r w:rsidR="00FA5114">
        <w:t xml:space="preserve"> </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r>
        <w:t>Bab ini menjelaskan tentang penelitian-penelitian terkait yang sudah dilakukan sebelumnya. Serta membahas teori-teori yang berhubungan dengan topik penelitian.</w:t>
      </w:r>
    </w:p>
    <w:p w14:paraId="70E5808D" w14:textId="3599B06C" w:rsidR="002868BA" w:rsidRDefault="002868BA" w:rsidP="00862E23">
      <w:pPr>
        <w:pStyle w:val="ListParagraph"/>
        <w:numPr>
          <w:ilvl w:val="0"/>
          <w:numId w:val="5"/>
        </w:numPr>
        <w:ind w:left="360"/>
      </w:pPr>
      <w:r>
        <w:t>BAB III METODE PERANCANGAN</w:t>
      </w:r>
    </w:p>
    <w:p w14:paraId="72408A0C" w14:textId="3BB70F93" w:rsidR="002868BA" w:rsidRDefault="002868BA" w:rsidP="002868BA">
      <w:r>
        <w:t>Bab ini menguraikan tentang metode penelitian yang digunakan dalam merancang sistem. Seperti rencana pelaksanaan, alat, bahan, jalannya perancangan dengan metode yang telah ditentukan, perhitungan untuk hasil yang diharapkan serta cara pengujian sistem.</w:t>
      </w:r>
    </w:p>
    <w:p w14:paraId="30FCF11C" w14:textId="0F179A70" w:rsidR="002868BA" w:rsidRDefault="002868BA" w:rsidP="00862E23">
      <w:pPr>
        <w:pStyle w:val="ListParagraph"/>
        <w:numPr>
          <w:ilvl w:val="0"/>
          <w:numId w:val="5"/>
        </w:numPr>
        <w:ind w:left="360"/>
      </w:pPr>
      <w:r>
        <w:lastRenderedPageBreak/>
        <w:t>BAB IV HASIL DAN PEMBAHASAN</w:t>
      </w:r>
    </w:p>
    <w:p w14:paraId="7B591C16" w14:textId="69567512" w:rsidR="002868BA" w:rsidRDefault="002868BA" w:rsidP="002868BA">
      <w:r>
        <w:t>Pada bab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Default="002868BA" w:rsidP="002868BA">
      <w:r>
        <w:t xml:space="preserve">Bab ini membahas kesimpulan dan saran dari hasil penelitian yang telah dilakukan </w:t>
      </w:r>
      <w:r w:rsidR="00890DDE" w:rsidRPr="0000279A">
        <w:t>Tuliskan sistematika penulisan laporan penelitian yang dimulai dari pendahuluan hingga kesimpulan. Sistematika dapat mengacu pada pedoman penulisan skripsi yang berlaku di PSTI.</w:t>
      </w:r>
    </w:p>
    <w:p w14:paraId="1BEA1174" w14:textId="77777777" w:rsidR="00A621A1" w:rsidRDefault="00A621A1" w:rsidP="002868BA"/>
    <w:p w14:paraId="7DAC55B8" w14:textId="77777777" w:rsidR="00A621A1" w:rsidRPr="0000279A" w:rsidRDefault="00A621A1" w:rsidP="002868BA"/>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1F1151">
      <w:pPr>
        <w:pStyle w:val="Heading1"/>
      </w:pPr>
      <w:bookmarkStart w:id="8" w:name="_Toc46034384"/>
      <w:r>
        <w:lastRenderedPageBreak/>
        <w:t>BAB II</w:t>
      </w:r>
      <w:r>
        <w:br/>
      </w:r>
      <w:r w:rsidR="00C34A14">
        <w:t>TINJAUAN PUSTAKA</w:t>
      </w:r>
      <w:bookmarkEnd w:id="8"/>
    </w:p>
    <w:p w14:paraId="3E0D4F64" w14:textId="77D6BC42" w:rsidR="00577EF4" w:rsidRDefault="00577EF4" w:rsidP="00A621A1">
      <w:pPr>
        <w:pStyle w:val="Heading2"/>
        <w:numPr>
          <w:ilvl w:val="1"/>
          <w:numId w:val="2"/>
        </w:numPr>
        <w:ind w:left="284"/>
      </w:pPr>
      <w:bookmarkStart w:id="9" w:name="_Toc46034385"/>
      <w:r>
        <w:t>Penelitian Terkait</w:t>
      </w:r>
      <w:bookmarkEnd w:id="9"/>
    </w:p>
    <w:p w14:paraId="5F752456" w14:textId="71B8D019" w:rsidR="00EC0232" w:rsidRDefault="00EC0232" w:rsidP="00EC0232">
      <w:r>
        <w:t>Beberapa penelitian yang terkait dengan rancang bangun sistem informasi Sistem Informasi Geografis Untuk Pemetaan Lokasi Pasar Tradisional Di Kota Mataram Berbasis Website Dengan Metode Aghile adalah sebagai berikut.</w:t>
      </w:r>
    </w:p>
    <w:p w14:paraId="4911EF25" w14:textId="5251B600" w:rsidR="00EC0232" w:rsidRDefault="00EC0232" w:rsidP="00EC0232">
      <w:r>
        <w:t>Murinto (2012), pernah melakukan penelitian dengan judul Pemanfaatan Sistem Informasi Geografis Berbasis Web Untuk Pemetaan Lokasi Pasar Dan Pusat Perbelanjaan Di Kota Solo. Penelitian ini menggunakan metode pengumpulan data dengan cara observasi, dokumentasi, wawancara dan pencarian di internet. Metode yang dilakukan dalam merancang sistem informasi geografis pasar tradisional dan pasar modern (pusat perbelanjaan) di kota Solo berbasis web adalah dengan menganalisa kebutuhan sistem, merancang sistem, melakukan digitasi peta dengan perangkat lunak ArcView 3.3, mengimplementasikan program dengan PHP dan MySQL, dan menguji program. Untuk melakukan evaluasi terhadap aplikasi ini dilakukan dengan metode black box test dan alpha test. Hasil dari penelitian ini adalah sebuah aplikasi Sistem Informasi Geografis untuk Pemetaan Lokasi Pasar Tradisional dan Pasar Modern (Pusat Perbelanjaan) di Kota Solo Berbasis Web yang dapat digunakan dinas pasar dan masyarakat untuk mengetahui lokasi pasar, barang yang dijual dipasar, dan jumlah kios</w:t>
      </w:r>
      <w:r w:rsidR="00A3626C">
        <w:fldChar w:fldCharType="begin" w:fldLock="1"/>
      </w:r>
      <w:r w:rsidR="00D64526">
        <w:instrText>ADDIN CSL_CITATION {"citationItems":[{"id":"ITEM-1","itemData":{"abstract":"ABSTRAK Perlindungan terhadap keselamatan dan kesehatan kerja masih jauh dari yang diharapkan karena masih banyak terjadi kecelakaan kerja serta potensi bahaya kerja yang dapat membahayakan tenaga kerja. Penera pkan sistem manajeman keselamatan dan kesehatan kerja (SMK3) perlu dilakukan secara optimal. Penerapan SMK3 di perusahaan belum tentu berbanding lurus terhadap potensi bahaya (hazard) yang ada di lingkungan sekitar perusahaan. Penelitian ini bertujuan untu k mengetahui nilai risiko potensi bahaya kerja dan kategori potensi bahaya kerja di perusahaan serta mengetahui faktor penyebab terbesar terjadinya kecelakaan kerja di perusahaan. Penelitian ini menggunakan pendekatan metode HIRA dan FTA. Hasil yang dipero leh menunjukkan bahwa penerapan SMK3 telah sesuai dengan undang-Undang yang berlaku, namun nilai resiko potensi bahaya bagian fluid utility menunjukkan tingkat keparahan bahaya kerja kecil dan kemungkinan terjadinya potensi bahaya kerja juga kecil, nilai kategori potensi bahaya kerja perlu dikendalikan dengan prosedur rutin. Faktor penyebab potensial terjadinya potensi bahaya adalah suara mesin bising, Standard Operational procedure (SOP) belum terpasang secara ergonomis, terdapat benda asing yang menghalangi jalan, temperatur ruangan meningkat 5 0 C dari temperatur normal","author":[{"dropping-particle":"","family":"Murinto","given":"","non-dropping-particle":"","parse-names":false,"suffix":""},{"dropping-particle":"","family":"B","given":"Arya Yugi","non-dropping-particle":"","parse-names":false,"suffix":""}],"container-title":"Spektrum Industri","id":"ITEM-1","issued":{"date-parts":[["2012"]]},"title":"Pemanfaatan Sistem Informasi Geografis Berbasis Web Untuk Pemetaan Lokasi Pasar Dan Pusat Perbelanjaan Di Kota Solo","type":"article-journal","volume":"10"},"uris":["http://www.mendeley.com/documents/?uuid=6ea3c21e-7a72-48e2-b578-d01657859d14"]}],"mendeley":{"formattedCitation":"[1]","plainTextFormattedCitation":"[1]","previouslyFormattedCitation":"[1]"},"properties":{"noteIndex":0},"schema":"https://github.com/citation-style-language/schema/raw/master/csl-citation.json"}</w:instrText>
      </w:r>
      <w:r w:rsidR="00A3626C">
        <w:fldChar w:fldCharType="separate"/>
      </w:r>
      <w:r w:rsidR="00A3626C" w:rsidRPr="00A3626C">
        <w:rPr>
          <w:noProof/>
        </w:rPr>
        <w:t>[1]</w:t>
      </w:r>
      <w:r w:rsidR="00A3626C">
        <w:fldChar w:fldCharType="end"/>
      </w:r>
      <w:r>
        <w:t>.</w:t>
      </w:r>
    </w:p>
    <w:p w14:paraId="55E4A957" w14:textId="367A405F" w:rsidR="008510DD" w:rsidRDefault="00EC0232" w:rsidP="00EC0232">
      <w:r>
        <w:t>Penelitian selanjutnya dilakukan oleh Ervan Heri Jatmika (2014) dengan judul Sistem Informasi Geografis Pemetaan Pasar Parangtritis Kabupaten Bantul Berbasis Web. Metode pengumpulan data dilakukan dengan cara wawancara, kuisioner, serta kajian pustaka. Untuk mempertimbangkan kelayakan sistem yang akan digunakan dengan meninjau kembali sistem berdasarkan beberapa hal yang dinilai berhubungan dengan informasi maupun fungsi sistem. Pengujian sistem dilakukan dengan uji coba, yaitu Black box test (Pengujian Kotak Hitam) dan Alpha test (Pengujian Alfa). Hasil dari penelitian ini adalah Sistem Informasi Geografis dengan visualisasi data spasial yang berisi informasi tentang pasar parangtritis berbasis web</w:t>
      </w:r>
      <w:r w:rsidR="00D64526">
        <w:fldChar w:fldCharType="begin" w:fldLock="1"/>
      </w:r>
      <w:r w:rsidR="00647511">
        <w:instrText>ADDIN CSL_CITATION {"citationItems":[{"id":"ITEM-1","itemData":{"author":[{"dropping-particle":"","family":"Mulyono","given":"Yusuf","non-dropping-particle":"","parse-names":false,"suffix":""},{"dropping-particle":"","family":"Sari","given":"Marti Widya","non-dropping-particle":"","parse-names":false,"suffix":""},{"dropping-particle":"","family":"Fairuzabadi","given":"M","non-dropping-particle":"","parse-names":false,"suffix":""}],"container-title":"Seminar Nasional Dinamika Informatika 2017 Universitas PGRI Yogyakarta","id":"ITEM-1","issued":{"date-parts":[["2017"]]},"page":"253-259","title":"Sistem Informasi Geografis Pasar Tradisional Di Kabupaten Kulon Progo Berbasis Web","type":"article-journal"},"uris":["http://www.mendeley.com/documents/?uuid=63cc4bed-7bbe-4bfe-8fa5-5683d372115d"]}],"mendeley":{"formattedCitation":"[2]","plainTextFormattedCitation":"[2]","previouslyFormattedCitation":"[2]"},"properties":{"noteIndex":0},"schema":"https://github.com/citation-style-language/schema/raw/master/csl-citation.json"}</w:instrText>
      </w:r>
      <w:r w:rsidR="00D64526">
        <w:fldChar w:fldCharType="separate"/>
      </w:r>
      <w:r w:rsidR="00D64526" w:rsidRPr="00D64526">
        <w:rPr>
          <w:noProof/>
        </w:rPr>
        <w:t>[2]</w:t>
      </w:r>
      <w:r w:rsidR="00D64526">
        <w:fldChar w:fldCharType="end"/>
      </w:r>
      <w:r>
        <w:t>.</w:t>
      </w:r>
    </w:p>
    <w:p w14:paraId="244E38A4" w14:textId="487A19F4" w:rsidR="00EC0232" w:rsidRDefault="00EC0232" w:rsidP="00EC0232">
      <w:r>
        <w:t xml:space="preserve">Vandha Pradwiyasma Widartha (2013) melakukan penelitian dengan judul Sistem Informasi Geografis untuk Perencanaan Penempatan Toko Modern di Kota Jember Menggunakan Metode AHP. Penelitian tersebut menggunakan 2 metode </w:t>
      </w:r>
    </w:p>
    <w:p w14:paraId="126D99AF" w14:textId="4F78DAFD" w:rsidR="00EC0232" w:rsidRDefault="00EC0232" w:rsidP="00EC0232">
      <w:pPr>
        <w:ind w:firstLine="0"/>
      </w:pPr>
      <w:r>
        <w:lastRenderedPageBreak/>
        <w:t xml:space="preserve"> yakni metode pengolahan data dan metode pengolahan sistem. Metode pengolahan  data menggunakan metode AHP untuk menghasilkan rekomendasi lokasi pendirian toko modern baru, sementara metode pengembangan sistemnya menggunakan metode perancangan prototype. Hasil dari penelitian tersebut berupa sistem informasi geografis untuk merekomendasikan lokasi pendirian toko modern baru yang ada di Kota Jember</w:t>
      </w:r>
      <w:r w:rsidR="00647511">
        <w:fldChar w:fldCharType="begin" w:fldLock="1"/>
      </w:r>
      <w:r w:rsidR="00647511">
        <w:instrText>ADDIN CSL_CITATION {"citationItems":[{"id":"ITEM-1","itemData":{"abstract":"Toko modern merupakan toko yang menerapkan sistem penjualan dan pelayanan mandiri. Bentuk toko modern diantaranya adalah minimarket, supermarket, department store, dan hypermarket (Peraturan Menteri Perdagangan RI No. 53/M-Dag/Per/12/2008). Dinas …","author":[{"dropping-particle":"","family":"Widartha","given":"Vandha Pradwiyasma","non-dropping-particle":"","parse-names":false,"suffix":""},{"dropping-particle":"","family":"Bukhori","given":"Saiful","non-dropping-particle":"","parse-names":false,"suffix":""},{"dropping-particle":"","family":"Adiwijaya","given":"Nelly Oktavia","non-dropping-particle":"","parse-names":false,"suffix":""}],"container-title":"Jurnal Sainstek Unej","id":"ITEM-1","issue":"1","issued":{"date-parts":[["2013"]]},"page":"836-844","title":"Sistem Informasi Geografis untuk Perencanaan Penempatan Toko Modern di Kota Jember dengan Menggunakan Metode AHP (Geographic Information System for Planning Location Modern Store in Jember City by Using AHP Method )","type":"article-journal","volume":"1"},"uris":["http://www.mendeley.com/documents/?uuid=e8a78cf6-372e-4f05-9eeb-b62f6d90ac55"]}],"mendeley":{"formattedCitation":"[3]","plainTextFormattedCitation":"[3]"},"properties":{"noteIndex":0},"schema":"https://github.com/citation-style-language/schema/raw/master/csl-citation.json"}</w:instrText>
      </w:r>
      <w:r w:rsidR="00647511">
        <w:fldChar w:fldCharType="separate"/>
      </w:r>
      <w:r w:rsidR="00647511" w:rsidRPr="00647511">
        <w:rPr>
          <w:noProof/>
        </w:rPr>
        <w:t>[3]</w:t>
      </w:r>
      <w:r w:rsidR="00647511">
        <w:fldChar w:fldCharType="end"/>
      </w:r>
      <w:r>
        <w:t>.</w:t>
      </w:r>
    </w:p>
    <w:p w14:paraId="0A01223B" w14:textId="37EE4413" w:rsidR="00EC0232" w:rsidRPr="008510DD" w:rsidRDefault="00EC0232" w:rsidP="00EC0232">
      <w:r>
        <w:t>Perbedaan dari beberapa penelitian sebelumnya dengan penelitian yang  akan dilakukan penulis yaitu, lokasi yang akan digunakan penulis mencakup satu  wilayah Kota Mataram. Metode penguumpulan data yang dilakukan mengguunakan metode observasi, wawancara, dan studi pustaka. Hasil dari penelitian yang akan dilakukan penulis berupa sebuah sistem informasi geografis untuk memetakan sebaran pasar tradisional yang ada di Kota Mataram. Proses dalam pembuatan s</w:t>
      </w:r>
      <w:r w:rsidR="002A26FF">
        <w:t>i</w:t>
      </w:r>
      <w:r>
        <w:t>stem dilakukan dengan metode Aghile (</w:t>
      </w:r>
      <w:r w:rsidRPr="00EC0232">
        <w:rPr>
          <w:i/>
          <w:iCs/>
        </w:rPr>
        <w:t>Dynamic System Development Model</w:t>
      </w:r>
      <w:r>
        <w:t>).</w:t>
      </w:r>
    </w:p>
    <w:p w14:paraId="280EC1FE" w14:textId="49A8FD75" w:rsidR="00890DDE" w:rsidRPr="0000279A" w:rsidRDefault="00A621A1" w:rsidP="00A621A1">
      <w:pPr>
        <w:pStyle w:val="Heading2"/>
        <w:numPr>
          <w:ilvl w:val="0"/>
          <w:numId w:val="0"/>
        </w:numPr>
      </w:pPr>
      <w:r>
        <w:t xml:space="preserve">2.2 </w:t>
      </w:r>
      <w:r w:rsidR="00890DDE" w:rsidRPr="0000279A">
        <w:t xml:space="preserve">Teori Penunjang </w:t>
      </w:r>
    </w:p>
    <w:p w14:paraId="3D212A24" w14:textId="1270927A" w:rsidR="00C87186" w:rsidRPr="00E024E4" w:rsidRDefault="00C87186" w:rsidP="00C87186">
      <w:pPr>
        <w:rPr>
          <w:rFonts w:cs="Times New Roman"/>
          <w:szCs w:val="24"/>
        </w:rPr>
      </w:pPr>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
    <w:p w14:paraId="3C5A7D2C" w14:textId="5840EFD8" w:rsidR="00C87186" w:rsidRPr="00A621A1" w:rsidRDefault="00C87186" w:rsidP="00A621A1">
      <w:pPr>
        <w:pStyle w:val="ListParagraph"/>
        <w:numPr>
          <w:ilvl w:val="2"/>
          <w:numId w:val="6"/>
        </w:numPr>
        <w:ind w:left="709"/>
        <w:outlineLvl w:val="2"/>
        <w:rPr>
          <w:rFonts w:cs="Times New Roman"/>
          <w:b/>
          <w:szCs w:val="24"/>
        </w:rPr>
      </w:pPr>
      <w:bookmarkStart w:id="10" w:name="_Toc76613824"/>
      <w:r w:rsidRPr="00A621A1">
        <w:rPr>
          <w:rFonts w:cs="Times New Roman"/>
          <w:b/>
          <w:szCs w:val="24"/>
        </w:rPr>
        <w:t>Google Maps API</w:t>
      </w:r>
      <w:bookmarkEnd w:id="10"/>
    </w:p>
    <w:p w14:paraId="7680CF82" w14:textId="23DFC8E7" w:rsidR="00C87186" w:rsidRPr="003C6CAF" w:rsidRDefault="00C87186" w:rsidP="00C87186">
      <w:pPr>
        <w:rPr>
          <w:rFonts w:cs="Times New Roman"/>
          <w:bCs/>
        </w:rPr>
      </w:pPr>
      <w:r w:rsidRPr="00C87186">
        <w:rPr>
          <w:rFonts w:cs="Times New Roman"/>
          <w:bCs/>
          <w:i/>
          <w:iCs/>
        </w:rPr>
        <w:t>Svennerberg</w:t>
      </w:r>
      <w:r w:rsidRPr="003C6CAF">
        <w:rPr>
          <w:rFonts w:cs="Times New Roman"/>
          <w:bCs/>
        </w:rPr>
        <w:t xml:space="preserve"> telah mencatat bahwa, Google Maps API adalah API yang paling popular di internet. Hasil pencatatan pada bulan Mei tahun 2010 menyatakan bahwa 43% mashup (aplikasi dan situs web yang menggabungkan dua atau lebih sumber data) menggunakan Google Maps API.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647511">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[4]","plainTextFormattedCitation":"[4]","previouslyFormattedCitation":"[3]"},"properties":{"noteIndex":0},"schema":"https://github.com/citation-style-language/schema/raw/master/csl-citation.json"}</w:instrText>
      </w:r>
      <w:r w:rsidRPr="003C6CAF">
        <w:rPr>
          <w:rFonts w:cs="Times New Roman"/>
          <w:bCs/>
        </w:rPr>
        <w:fldChar w:fldCharType="separate"/>
      </w:r>
      <w:r w:rsidR="00647511" w:rsidRPr="00647511">
        <w:rPr>
          <w:rFonts w:cs="Times New Roman"/>
          <w:bCs/>
          <w:noProof/>
        </w:rPr>
        <w:t>[4]</w:t>
      </w:r>
      <w:r w:rsidRPr="003C6CAF">
        <w:rPr>
          <w:rFonts w:cs="Times New Roman"/>
          <w:bCs/>
        </w:rPr>
        <w:fldChar w:fldCharType="end"/>
      </w:r>
      <w:r w:rsidRPr="003C6CAF">
        <w:rPr>
          <w:rFonts w:cs="Times New Roman"/>
          <w:bCs/>
        </w:rPr>
        <w:t xml:space="preserve">. </w:t>
      </w:r>
    </w:p>
    <w:p w14:paraId="46A595DA" w14:textId="384E70E8"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647511">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ec6a78f7-021c-493f-ab8b-6b0108a4cf55"]}],"mendeley":{"formattedCitation":"[5]","plainTextFormattedCitation":"[5]","previouslyFormattedCitation":"[4]"},"properties":{"noteIndex":0},"schema":"https://github.com/citation-style-language/schema/raw/master/csl-citation.json"}</w:instrText>
      </w:r>
      <w:r w:rsidRPr="004258FE">
        <w:rPr>
          <w:rFonts w:cs="Times New Roman"/>
          <w:bCs/>
        </w:rPr>
        <w:fldChar w:fldCharType="separate"/>
      </w:r>
      <w:r w:rsidR="00647511" w:rsidRPr="00647511">
        <w:rPr>
          <w:rFonts w:cs="Times New Roman"/>
          <w:bCs/>
          <w:noProof/>
        </w:rPr>
        <w:t>[5]</w:t>
      </w:r>
      <w:r w:rsidRPr="004258FE">
        <w:rPr>
          <w:rFonts w:cs="Times New Roman"/>
          <w:bCs/>
        </w:rPr>
        <w:fldChar w:fldCharType="end"/>
      </w:r>
      <w:r w:rsidRPr="004258FE">
        <w:rPr>
          <w:rFonts w:cs="Times New Roman"/>
          <w:bCs/>
        </w:rPr>
        <w:t>.</w:t>
      </w:r>
    </w:p>
    <w:p w14:paraId="5972AE20" w14:textId="7C3E79AF" w:rsidR="00C87186" w:rsidRPr="00A621A1" w:rsidRDefault="00C87186" w:rsidP="00A621A1">
      <w:pPr>
        <w:pStyle w:val="ListParagraph"/>
        <w:numPr>
          <w:ilvl w:val="2"/>
          <w:numId w:val="6"/>
        </w:numPr>
        <w:ind w:left="709"/>
        <w:outlineLvl w:val="2"/>
        <w:rPr>
          <w:rFonts w:cs="Times New Roman"/>
          <w:b/>
          <w:sz w:val="28"/>
          <w:szCs w:val="24"/>
        </w:rPr>
      </w:pPr>
      <w:bookmarkStart w:id="11" w:name="_Toc76613825"/>
      <w:r w:rsidRPr="00A621A1">
        <w:rPr>
          <w:rFonts w:cs="Times New Roman"/>
          <w:b/>
        </w:rPr>
        <w:t>GPS</w:t>
      </w:r>
      <w:bookmarkEnd w:id="11"/>
    </w:p>
    <w:p w14:paraId="1F8EEAFA" w14:textId="437769A5"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w:t>
      </w:r>
      <w:r w:rsidRPr="004258FE">
        <w:rPr>
          <w:rFonts w:cs="Times New Roman"/>
          <w:bCs/>
        </w:rPr>
        <w:lastRenderedPageBreak/>
        <w:t xml:space="preserve">dan akurat mengenai posisi, kecepatan, arah, dan waktu dengan bantuan sinyal satelit </w:t>
      </w:r>
      <w:r w:rsidRPr="004258FE">
        <w:rPr>
          <w:rFonts w:cs="Times New Roman"/>
          <w:bCs/>
        </w:rPr>
        <w:fldChar w:fldCharType="begin" w:fldLock="1"/>
      </w:r>
      <w:r w:rsidR="00647511">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[4]","plainTextFormattedCitation":"[4]","previouslyFormattedCitation":"[3]"},"properties":{"noteIndex":0},"schema":"https://github.com/citation-style-language/schema/raw/master/csl-citation.json"}</w:instrText>
      </w:r>
      <w:r w:rsidRPr="004258FE">
        <w:rPr>
          <w:rFonts w:cs="Times New Roman"/>
          <w:bCs/>
        </w:rPr>
        <w:fldChar w:fldCharType="separate"/>
      </w:r>
      <w:r w:rsidR="00647511" w:rsidRPr="00647511">
        <w:rPr>
          <w:rFonts w:cs="Times New Roman"/>
          <w:bCs/>
          <w:noProof/>
        </w:rPr>
        <w:t>[4]</w:t>
      </w:r>
      <w:r w:rsidRPr="004258FE">
        <w:rPr>
          <w:rFonts w:cs="Times New Roman"/>
          <w:bCs/>
        </w:rPr>
        <w:fldChar w:fldCharType="end"/>
      </w:r>
      <w:r w:rsidRPr="004258FE">
        <w:rPr>
          <w:rFonts w:cs="Times New Roman"/>
          <w:bCs/>
        </w:rPr>
        <w:t>.</w:t>
      </w:r>
    </w:p>
    <w:p w14:paraId="48D93B22" w14:textId="02772C56" w:rsidR="00C87186" w:rsidRPr="00A621A1" w:rsidRDefault="00C87186" w:rsidP="00A621A1">
      <w:pPr>
        <w:pStyle w:val="ListParagraph"/>
        <w:numPr>
          <w:ilvl w:val="2"/>
          <w:numId w:val="6"/>
        </w:numPr>
        <w:ind w:left="709"/>
        <w:outlineLvl w:val="2"/>
        <w:rPr>
          <w:rFonts w:cs="Times New Roman"/>
          <w:b/>
          <w:sz w:val="28"/>
          <w:szCs w:val="24"/>
        </w:rPr>
      </w:pPr>
      <w:bookmarkStart w:id="12" w:name="_Toc76613826"/>
      <w:r w:rsidRPr="00A621A1">
        <w:rPr>
          <w:rFonts w:cs="Times New Roman"/>
          <w:b/>
          <w:i/>
          <w:iCs/>
        </w:rPr>
        <w:t>Website</w:t>
      </w:r>
      <w:bookmarkEnd w:id="12"/>
    </w:p>
    <w:p w14:paraId="50BE57AD" w14:textId="7D165436"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647511">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[6]","plainTextFormattedCitation":"[6]","previouslyFormattedCitation":"[5]"},"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[6]</w:t>
      </w:r>
      <w:r w:rsidRPr="00BF24C9">
        <w:rPr>
          <w:rFonts w:cs="Times New Roman"/>
          <w:bCs/>
        </w:rPr>
        <w:fldChar w:fldCharType="end"/>
      </w:r>
      <w:r w:rsidRPr="00BF24C9">
        <w:rPr>
          <w:rFonts w:cs="Times New Roman"/>
          <w:bCs/>
        </w:rPr>
        <w:t xml:space="preserve">. </w:t>
      </w:r>
    </w:p>
    <w:p w14:paraId="0CB0813C" w14:textId="0BBF9FE4" w:rsidR="00C87186" w:rsidRPr="00A621A1" w:rsidRDefault="00C87186" w:rsidP="00A621A1">
      <w:pPr>
        <w:pStyle w:val="ListParagraph"/>
        <w:numPr>
          <w:ilvl w:val="2"/>
          <w:numId w:val="6"/>
        </w:numPr>
        <w:ind w:left="709"/>
        <w:outlineLvl w:val="2"/>
        <w:rPr>
          <w:rFonts w:cs="Times New Roman"/>
          <w:b/>
          <w:sz w:val="28"/>
          <w:szCs w:val="24"/>
        </w:rPr>
      </w:pPr>
      <w:bookmarkStart w:id="13" w:name="_Toc76613827"/>
      <w:r w:rsidRPr="00A621A1">
        <w:rPr>
          <w:rFonts w:cs="Times New Roman"/>
          <w:b/>
        </w:rPr>
        <w:t>Sistem Informasi</w:t>
      </w:r>
      <w:bookmarkEnd w:id="13"/>
    </w:p>
    <w:p w14:paraId="6A5A9FCE" w14:textId="6D38580F" w:rsidR="00C87186" w:rsidRPr="00BF24C9" w:rsidRDefault="00C87186" w:rsidP="00C87186">
      <w:pPr>
        <w:rPr>
          <w:rFonts w:cs="Times New Roman"/>
          <w:bCs/>
        </w:rPr>
      </w:pPr>
      <w:r w:rsidRPr="00BF24C9">
        <w:rPr>
          <w:rFonts w:cs="Times New Roman"/>
          <w:bCs/>
        </w:rPr>
        <w:t xml:space="preserve">Sistem merupakan kumpulan elemen yang saling berhubungan satu sama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647511">
        <w:rPr>
          <w:rFonts w:cs="Times New Roman"/>
          <w:bCs/>
        </w:rPr>
        <w:instrText>ADDIN CSL_CITATION {"citationItems":[{"id":"ITEM-1","itemData":{"author":[{"dropping-particle":"","family":"Arifin","given":"Muhammad","non-dropping-particle":"","parse-names":false,"suffix":""},{"dropping-particle":"","family":"Hs","given":"R Hendy Hendro","non-dropping-particle":"","parse-names":false,"suffix":""}],"id":"ITEM-1","issue":"2","issued":{"date-parts":[["2017"]]},"page":"42-49","title":"PERANCANGAN SISTEM INFORMASI PUSAT KARIR SEBAGAI UPAYA MENINGKATKAN RELEVANSI ANTARA LULUSAN DENGAN DUNIA KERJA MENGGUNAKAN UML","type":"article-journal","volume":"XII"},"uris":["http://www.mendeley.com/documents/?uuid=a6676804-ce40-440a-a8ac-c37158e5b873"]}],"mendeley":{"formattedCitation":"[7]","plainTextFormattedCitation":"[7]","previouslyFormattedCitation":"[6]"},"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[7]</w:t>
      </w:r>
      <w:r w:rsidRPr="00BF24C9">
        <w:rPr>
          <w:rFonts w:cs="Times New Roman"/>
          <w:bCs/>
        </w:rPr>
        <w:fldChar w:fldCharType="end"/>
      </w:r>
      <w:r w:rsidRPr="00BF24C9">
        <w:rPr>
          <w:rFonts w:cs="Times New Roman"/>
          <w:bCs/>
        </w:rPr>
        <w:t>.</w:t>
      </w:r>
    </w:p>
    <w:p w14:paraId="31B186D7" w14:textId="0FD83702"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647511">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6e70ddf1-6756-4efc-ae86-9f44b8b257b2"]}],"mendeley":{"formattedCitation":"[8]","plainTextFormattedCitation":"[8]","previouslyFormattedCitation":"[7]"},"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[8]</w:t>
      </w:r>
      <w:r w:rsidRPr="00BF24C9">
        <w:rPr>
          <w:rFonts w:cs="Times New Roman"/>
          <w:bCs/>
        </w:rPr>
        <w:fldChar w:fldCharType="end"/>
      </w:r>
      <w:r w:rsidRPr="00BF24C9">
        <w:rPr>
          <w:rFonts w:cs="Times New Roman"/>
          <w:bCs/>
        </w:rPr>
        <w:t>.</w:t>
      </w:r>
    </w:p>
    <w:p w14:paraId="028EBA41" w14:textId="0D8322C5" w:rsidR="00C87186" w:rsidRPr="00A621A1" w:rsidRDefault="00C87186" w:rsidP="00A621A1">
      <w:pPr>
        <w:pStyle w:val="ListParagraph"/>
        <w:numPr>
          <w:ilvl w:val="2"/>
          <w:numId w:val="6"/>
        </w:numPr>
        <w:ind w:left="709"/>
        <w:outlineLvl w:val="2"/>
        <w:rPr>
          <w:rFonts w:cs="Times New Roman"/>
          <w:b/>
          <w:sz w:val="28"/>
          <w:szCs w:val="24"/>
        </w:rPr>
      </w:pPr>
      <w:bookmarkStart w:id="14" w:name="_Toc76613828"/>
      <w:r w:rsidRPr="00A621A1">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suatu  sistem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r w:rsidRPr="00BF24C9">
        <w:rPr>
          <w:rFonts w:cs="Times New Roman"/>
          <w:bCs/>
        </w:rPr>
        <w:t xml:space="preserve">Sistem informasi geografis memiliki tiga unsur yakni sebagai berikut.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lastRenderedPageBreak/>
        <w:t>Informasi, sesuai dengan karakter SIG, informasi disini tentu saja adalah informasi tentang bumi (geografis) dengan apa yang ada di bumi. SIG merupakan media untuk menggambarkan apa yang ada di bumi dengan segala yang ada sesuai dengan tenpat atau lokasi dia berada. Informasi inilah yang menjadi obyek kerja SIG.</w:t>
      </w:r>
    </w:p>
    <w:p w14:paraId="390D5F89" w14:textId="6B3A6B28"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BF24C9">
        <w:rPr>
          <w:rFonts w:cs="Times New Roman"/>
          <w:bCs/>
        </w:rPr>
        <w:fldChar w:fldCharType="begin" w:fldLock="1"/>
      </w:r>
      <w:r w:rsidR="00647511">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0c4ca28c-9ecb-4fd0-9ca2-22576d200624"]}],"mendeley":{"formattedCitation":"[9]","plainTextFormattedCitation":"[9]","previouslyFormattedCitation":"[8]"},"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[9]</w:t>
      </w:r>
      <w:r w:rsidRPr="00BF24C9">
        <w:rPr>
          <w:rFonts w:cs="Times New Roman"/>
          <w:bCs/>
        </w:rPr>
        <w:fldChar w:fldCharType="end"/>
      </w:r>
      <w:r w:rsidRPr="00BF24C9">
        <w:rPr>
          <w:rFonts w:cs="Times New Roman"/>
          <w:bCs/>
        </w:rPr>
        <w:t>.</w:t>
      </w:r>
    </w:p>
    <w:p w14:paraId="5116D326" w14:textId="7C33341F" w:rsidR="00C87186" w:rsidRPr="00A621A1" w:rsidRDefault="00C87186" w:rsidP="00A621A1">
      <w:pPr>
        <w:pStyle w:val="ListParagraph"/>
        <w:numPr>
          <w:ilvl w:val="2"/>
          <w:numId w:val="6"/>
        </w:numPr>
        <w:ind w:left="709"/>
        <w:outlineLvl w:val="2"/>
        <w:rPr>
          <w:rFonts w:cs="Times New Roman"/>
          <w:b/>
          <w:sz w:val="28"/>
          <w:szCs w:val="24"/>
        </w:rPr>
      </w:pPr>
      <w:bookmarkStart w:id="15" w:name="_Toc76613829"/>
      <w:r w:rsidRPr="00A621A1">
        <w:rPr>
          <w:rFonts w:cs="Times New Roman"/>
          <w:b/>
          <w:i/>
        </w:rPr>
        <w:t>Framework CodeIgniter</w:t>
      </w:r>
      <w:bookmarkEnd w:id="15"/>
      <w:r w:rsidRPr="00A621A1">
        <w:rPr>
          <w:rFonts w:cs="Times New Roman"/>
          <w:b/>
        </w:rPr>
        <w:t xml:space="preserve"> </w:t>
      </w:r>
    </w:p>
    <w:p w14:paraId="73AF4479" w14:textId="11B5179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647511">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[6]","plainTextFormattedCitation":"[6]","previouslyFormattedCitation":"[5]"},"properties":{"noteIndex":0},"schema":"https://github.com/citation-style-language/schema/raw/master/csl-citation.json"}</w:instrText>
      </w:r>
      <w:r w:rsidRPr="007141AE">
        <w:rPr>
          <w:rFonts w:cs="Times New Roman"/>
          <w:bCs/>
        </w:rPr>
        <w:fldChar w:fldCharType="separate"/>
      </w:r>
      <w:r w:rsidR="00647511" w:rsidRPr="00647511">
        <w:rPr>
          <w:rFonts w:cs="Times New Roman"/>
          <w:bCs/>
          <w:noProof/>
        </w:rPr>
        <w:t>[6]</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4285B917" w:rsidR="00C87186" w:rsidRPr="00A621A1" w:rsidRDefault="00C87186" w:rsidP="00A621A1">
      <w:pPr>
        <w:pStyle w:val="ListParagraph"/>
        <w:numPr>
          <w:ilvl w:val="2"/>
          <w:numId w:val="6"/>
        </w:numPr>
        <w:ind w:left="709"/>
        <w:outlineLvl w:val="2"/>
        <w:rPr>
          <w:rFonts w:cs="Times New Roman"/>
          <w:b/>
          <w:sz w:val="28"/>
          <w:szCs w:val="24"/>
        </w:rPr>
      </w:pPr>
      <w:bookmarkStart w:id="16" w:name="_Toc76613830"/>
      <w:r w:rsidRPr="00A621A1">
        <w:rPr>
          <w:rFonts w:cs="Times New Roman"/>
          <w:b/>
        </w:rPr>
        <w:t>PHP</w:t>
      </w:r>
      <w:bookmarkEnd w:id="16"/>
    </w:p>
    <w:p w14:paraId="0A589368" w14:textId="5A724D7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PHP :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647511">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[10]","plainTextFormattedCitation":"[10]","previouslyFormattedCitation":"[9]"},"properties":{"noteIndex":0},"schema":"https://github.com/citation-style-language/schema/raw/master/csl-citation.json"}</w:instrText>
      </w:r>
      <w:r w:rsidRPr="007141AE">
        <w:rPr>
          <w:rFonts w:cs="Times New Roman"/>
          <w:bCs/>
        </w:rPr>
        <w:fldChar w:fldCharType="separate"/>
      </w:r>
      <w:r w:rsidR="00647511" w:rsidRPr="00647511">
        <w:rPr>
          <w:rFonts w:cs="Times New Roman"/>
          <w:bCs/>
          <w:noProof/>
        </w:rPr>
        <w:t>[10]</w:t>
      </w:r>
      <w:r w:rsidRPr="007141AE">
        <w:rPr>
          <w:rFonts w:cs="Times New Roman"/>
          <w:bCs/>
        </w:rPr>
        <w:fldChar w:fldCharType="end"/>
      </w:r>
      <w:r w:rsidRPr="007141AE">
        <w:rPr>
          <w:rFonts w:cs="Times New Roman"/>
          <w:bCs/>
        </w:rPr>
        <w:t xml:space="preserve">. PHP merupakan bahasa pemograman untuk membuat web. PHP dapat digunakan untuk membuat halaman </w:t>
      </w:r>
      <w:r w:rsidRPr="007141AE">
        <w:rPr>
          <w:rFonts w:cs="Times New Roman"/>
          <w:bCs/>
          <w:i/>
          <w:iCs/>
        </w:rPr>
        <w:t>web</w:t>
      </w:r>
      <w:r w:rsidRPr="007141AE">
        <w:rPr>
          <w:rFonts w:cs="Times New Roman"/>
          <w:bCs/>
        </w:rPr>
        <w:t xml:space="preserve"> yang dinamis. PHP dapat digunakan pada sistem operasi Windows, Mac OS, Linux, dan sistem operasi yang lainnya.</w:t>
      </w:r>
    </w:p>
    <w:p w14:paraId="031BB116" w14:textId="076589BE" w:rsidR="00C87186" w:rsidRPr="00A621A1" w:rsidRDefault="00C87186" w:rsidP="00A621A1">
      <w:pPr>
        <w:pStyle w:val="ListParagraph"/>
        <w:numPr>
          <w:ilvl w:val="2"/>
          <w:numId w:val="6"/>
        </w:numPr>
        <w:ind w:left="709"/>
        <w:outlineLvl w:val="2"/>
        <w:rPr>
          <w:rFonts w:cs="Times New Roman"/>
          <w:b/>
          <w:szCs w:val="24"/>
        </w:rPr>
      </w:pPr>
      <w:bookmarkStart w:id="17" w:name="_Toc76613831"/>
      <w:r w:rsidRPr="00A621A1">
        <w:rPr>
          <w:rFonts w:cs="Times New Roman"/>
          <w:b/>
        </w:rPr>
        <w:t>XAMPP</w:t>
      </w:r>
      <w:bookmarkEnd w:id="17"/>
      <w:r w:rsidRPr="00A621A1">
        <w:rPr>
          <w:rFonts w:cs="Times New Roman"/>
          <w:b/>
        </w:rPr>
        <w:t xml:space="preserve"> </w:t>
      </w:r>
    </w:p>
    <w:p w14:paraId="5865443A" w14:textId="21B85DB2" w:rsidR="00C87186"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Xampp telah mengalami perkembangan dari waktu ke waktu.versi yang terbaru adalah revisi dari yang terdahulu, sehingga lebih baik dan lebih lengkap.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8EF35BA" w14:textId="4BED0606" w:rsidR="00084C86" w:rsidRDefault="00084C86" w:rsidP="00C87186">
      <w:pPr>
        <w:rPr>
          <w:rFonts w:cs="Times New Roman"/>
        </w:rPr>
      </w:pPr>
    </w:p>
    <w:p w14:paraId="5F0CEBC5" w14:textId="77777777" w:rsidR="00084C86" w:rsidRPr="007141AE" w:rsidRDefault="00084C86" w:rsidP="00C87186">
      <w:pPr>
        <w:rPr>
          <w:rFonts w:cs="Times New Roman"/>
        </w:rPr>
      </w:pPr>
    </w:p>
    <w:p w14:paraId="3FF7377E" w14:textId="4D144760" w:rsidR="00C87186" w:rsidRPr="00A621A1" w:rsidRDefault="00C87186" w:rsidP="00A621A1">
      <w:pPr>
        <w:pStyle w:val="ListParagraph"/>
        <w:numPr>
          <w:ilvl w:val="2"/>
          <w:numId w:val="6"/>
        </w:numPr>
        <w:ind w:left="709"/>
        <w:outlineLvl w:val="2"/>
        <w:rPr>
          <w:rFonts w:cs="Times New Roman"/>
          <w:b/>
          <w:i/>
          <w:iCs/>
          <w:szCs w:val="24"/>
        </w:rPr>
      </w:pPr>
      <w:bookmarkStart w:id="18" w:name="_Toc76613832"/>
      <w:r w:rsidRPr="00A621A1">
        <w:rPr>
          <w:rFonts w:cs="Times New Roman"/>
          <w:b/>
          <w:i/>
          <w:iCs/>
          <w:szCs w:val="24"/>
        </w:rPr>
        <w:lastRenderedPageBreak/>
        <w:t>Apache</w:t>
      </w:r>
      <w:bookmarkEnd w:id="18"/>
    </w:p>
    <w:p w14:paraId="0A18C620" w14:textId="2904F27F"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bahkan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 Eka Saputra mahasiswa Universitas Negeri Surabaya, pada tahun 2016 dengan judul “PERANCANGAN SISTEM INFORMASI INVENTARIS UNTUK PEMINJAMAN DAN PENGEMBALIAN BARANG DI LABORATORIUM JURUSAN TEKNIK INFORMATIKA FT UNESA” …","author":[{"dropping-particle":"","family":"Utama","given":"Budi","non-dropping-particle":"","parse-names":false,"suffix":""}],"id":"ITEM-1","issued":{"date-parts":[["2019"]]},"title":"APLIKASI PEMINJAMAN DAN PENGEMBALIAN BARANG MENGGUNAKAN RFID DAN BARCODE SCANNER BERBASIS WEB","type":"book"},"uris":["http://www.mendeley.com/documents/?uuid=5e80f7b0-74da-4ee0-935b-cfa2ef796871"]}],"mendeley":{"formattedCitation":"[11]","plainTextFormattedCitation":"[11]","previouslyFormattedCitation":"[10]"},"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[11]</w:t>
      </w:r>
      <w:r>
        <w:rPr>
          <w:rFonts w:cs="Times New Roman"/>
          <w:szCs w:val="24"/>
        </w:rPr>
        <w:fldChar w:fldCharType="end"/>
      </w:r>
      <w:r w:rsidRPr="004258FE">
        <w:rPr>
          <w:rFonts w:cs="Times New Roman"/>
          <w:szCs w:val="24"/>
        </w:rPr>
        <w:t>.</w:t>
      </w:r>
    </w:p>
    <w:p w14:paraId="7D207682" w14:textId="2F98CD01" w:rsidR="00C87186" w:rsidRPr="00A621A1" w:rsidRDefault="00C87186" w:rsidP="00A621A1">
      <w:pPr>
        <w:pStyle w:val="ListParagraph"/>
        <w:numPr>
          <w:ilvl w:val="2"/>
          <w:numId w:val="6"/>
        </w:numPr>
        <w:ind w:left="709"/>
        <w:outlineLvl w:val="2"/>
        <w:rPr>
          <w:rFonts w:cs="Times New Roman"/>
          <w:b/>
          <w:szCs w:val="24"/>
        </w:rPr>
      </w:pPr>
      <w:bookmarkStart w:id="19" w:name="_Toc76613833"/>
      <w:r w:rsidRPr="00A621A1">
        <w:rPr>
          <w:rFonts w:cs="Times New Roman"/>
          <w:b/>
          <w:i/>
          <w:iCs/>
          <w:szCs w:val="24"/>
        </w:rPr>
        <w:t>Web server</w:t>
      </w:r>
      <w:bookmarkEnd w:id="19"/>
    </w:p>
    <w:p w14:paraId="616F4EA3" w14:textId="3A4135DC"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yaitu :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71e79120-1902-41b8-a5d5-d936e00794b7"]}],"mendeley":{"formattedCitation":"[12]","plainTextFormattedCitation":"[12]","previouslyFormattedCitation":"[11]"},"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[12]</w:t>
      </w:r>
      <w:r>
        <w:rPr>
          <w:rFonts w:cs="Times New Roman"/>
          <w:szCs w:val="24"/>
        </w:rPr>
        <w:fldChar w:fldCharType="end"/>
      </w:r>
      <w:r>
        <w:rPr>
          <w:rFonts w:cs="Times New Roman"/>
          <w:szCs w:val="24"/>
        </w:rPr>
        <w:t xml:space="preserve">. </w:t>
      </w:r>
    </w:p>
    <w:p w14:paraId="0628B556" w14:textId="0E33804B" w:rsidR="00C87186" w:rsidRPr="00A621A1" w:rsidRDefault="00C87186" w:rsidP="00A621A1">
      <w:pPr>
        <w:pStyle w:val="ListParagraph"/>
        <w:numPr>
          <w:ilvl w:val="2"/>
          <w:numId w:val="6"/>
        </w:numPr>
        <w:ind w:left="709"/>
        <w:outlineLvl w:val="2"/>
        <w:rPr>
          <w:rFonts w:cs="Times New Roman"/>
          <w:b/>
          <w:szCs w:val="24"/>
        </w:rPr>
      </w:pPr>
      <w:bookmarkStart w:id="20" w:name="_Toc76613834"/>
      <w:r w:rsidRPr="00A621A1">
        <w:rPr>
          <w:rFonts w:cs="Times New Roman"/>
          <w:b/>
          <w:szCs w:val="24"/>
        </w:rPr>
        <w:t>PHP</w:t>
      </w:r>
      <w:r w:rsidR="00714C03" w:rsidRPr="00A621A1">
        <w:rPr>
          <w:rFonts w:cs="Times New Roman"/>
          <w:b/>
          <w:szCs w:val="24"/>
        </w:rPr>
        <w:t xml:space="preserve"> </w:t>
      </w:r>
      <w:r w:rsidRPr="00A621A1">
        <w:rPr>
          <w:rFonts w:cs="Times New Roman"/>
          <w:b/>
          <w:szCs w:val="24"/>
        </w:rPr>
        <w:t>My</w:t>
      </w:r>
      <w:r w:rsidR="00714C03" w:rsidRPr="00A621A1">
        <w:rPr>
          <w:rFonts w:cs="Times New Roman"/>
          <w:b/>
          <w:szCs w:val="24"/>
        </w:rPr>
        <w:t xml:space="preserve"> </w:t>
      </w:r>
      <w:r w:rsidRPr="00A621A1">
        <w:rPr>
          <w:rFonts w:cs="Times New Roman"/>
          <w:b/>
          <w:szCs w:val="24"/>
        </w:rPr>
        <w:t>Admin</w:t>
      </w:r>
      <w:bookmarkEnd w:id="20"/>
    </w:p>
    <w:p w14:paraId="62C149DB" w14:textId="016FCF4B" w:rsidR="00C87186" w:rsidRPr="004258FE" w:rsidRDefault="00C87186" w:rsidP="00C87186">
      <w:pPr>
        <w:tabs>
          <w:tab w:val="left" w:pos="720"/>
        </w:tabs>
        <w:rPr>
          <w:rFonts w:cs="Times New Roman"/>
          <w:b/>
          <w:szCs w:val="24"/>
        </w:rPr>
      </w:pPr>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647511">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6010dc09-c929-4bba-a0b4-a5c7f1475311"]}],"mendeley":{"formattedCitation":"[13]","plainTextFormattedCitation":"[13]","previouslyFormattedCitation":"[12]"},"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[13]</w:t>
      </w:r>
      <w:r>
        <w:rPr>
          <w:rFonts w:cs="Times New Roman"/>
          <w:szCs w:val="24"/>
        </w:rPr>
        <w:fldChar w:fldCharType="end"/>
      </w:r>
      <w:r w:rsidRPr="004258FE">
        <w:rPr>
          <w:rFonts w:cs="Times New Roman"/>
          <w:szCs w:val="24"/>
        </w:rPr>
        <w:t xml:space="preserve">. </w:t>
      </w:r>
    </w:p>
    <w:p w14:paraId="2C3B3771" w14:textId="1394520F" w:rsidR="00C87186" w:rsidRPr="00A621A1" w:rsidRDefault="00C87186" w:rsidP="00A621A1">
      <w:pPr>
        <w:pStyle w:val="ListParagraph"/>
        <w:numPr>
          <w:ilvl w:val="2"/>
          <w:numId w:val="6"/>
        </w:numPr>
        <w:ind w:left="709"/>
        <w:outlineLvl w:val="2"/>
        <w:rPr>
          <w:rFonts w:cs="Times New Roman"/>
          <w:b/>
          <w:szCs w:val="24"/>
        </w:rPr>
      </w:pPr>
      <w:bookmarkStart w:id="21" w:name="_Toc76613835"/>
      <w:r w:rsidRPr="00A621A1">
        <w:rPr>
          <w:rFonts w:cs="Times New Roman"/>
          <w:b/>
          <w:szCs w:val="24"/>
        </w:rPr>
        <w:t>MySQL</w:t>
      </w:r>
      <w:bookmarkEnd w:id="21"/>
    </w:p>
    <w:p w14:paraId="76CABE91" w14:textId="50E71B48"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647511">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[10]","plainTextFormattedCitation":"[10]","previouslyFormattedCitation":"[9]"},"properties":{"noteIndex":0},"schema":"https://github.com/citation-style-language/schema/raw/master/csl-citation.json"}</w:instrText>
      </w:r>
      <w:r w:rsidRPr="00E70A5F">
        <w:rPr>
          <w:rFonts w:cs="Times New Roman"/>
          <w:bCs/>
        </w:rPr>
        <w:fldChar w:fldCharType="separate"/>
      </w:r>
      <w:r w:rsidR="00647511" w:rsidRPr="00647511">
        <w:rPr>
          <w:rFonts w:cs="Times New Roman"/>
          <w:bCs/>
          <w:noProof/>
        </w:rPr>
        <w:t>[10]</w:t>
      </w:r>
      <w:r w:rsidRPr="00E70A5F">
        <w:rPr>
          <w:rFonts w:cs="Times New Roman"/>
          <w:bCs/>
        </w:rPr>
        <w:fldChar w:fldCharType="end"/>
      </w:r>
      <w:r w:rsidRPr="00E70A5F">
        <w:rPr>
          <w:rFonts w:cs="Times New Roman"/>
          <w:bCs/>
        </w:rPr>
        <w:t xml:space="preserve">. MySQL adalah sistem manajemen </w:t>
      </w:r>
      <w:r w:rsidRPr="00E70A5F">
        <w:rPr>
          <w:rFonts w:cs="Times New Roman"/>
          <w:bCs/>
          <w:i/>
          <w:iCs/>
        </w:rPr>
        <w:t>database</w:t>
      </w:r>
      <w:r w:rsidRPr="00E70A5F">
        <w:rPr>
          <w:rFonts w:cs="Times New Roman"/>
          <w:bCs/>
        </w:rPr>
        <w:t xml:space="preserve"> yang sering digunakan bersama PHP. PHP juga mendukung pada Microsoft Access, Database Oracle, dBase, dan sistem manajemen database lainnya.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647511">
        <w:rPr>
          <w:rFonts w:cs="Times New Roman"/>
          <w:bCs/>
          <w:i/>
          <w:iCs/>
        </w:rPr>
        <w:instrText>ADDIN CSL_CITATION {"citationItems":[{"id":"ITEM-1","itemData":{"abstract":"… Eka Saputra mahasiswa Universitas Negeri Surabaya, pada tahun 2016 dengan judul “PERANCANGAN SISTEM INFORMASI INVENTARIS UNTUK PEMINJAMAN DAN PENGEMBALIAN BARANG DI LABORATORIUM JURUSAN TEKNIK INFORMATIKA FT UNESA” …","author":[{"dropping-particle":"","family":"Utama","given":"Budi","non-dropping-particle":"","parse-names":false,"suffix":""}],"id":"ITEM-1","issued":{"date-parts":[["2019"]]},"title":"APLIKASI PEMINJAMAN DAN PENGEMBALIAN BARANG MENGGUNAKAN RFID DAN BARCODE SCANNER BERBASIS WEB","type":"book"},"uris":["http://www.mendeley.com/documents/?uuid=5e80f7b0-74da-4ee0-935b-cfa2ef796871"]}],"mendeley":{"formattedCitation":"[11]","plainTextFormattedCitation":"[11]","previouslyFormattedCitation":"[10]"},"properties":{"noteIndex":0},"schema":"https://github.com/citation-style-language/schema/raw/master/csl-citation.json"}</w:instrText>
      </w:r>
      <w:r>
        <w:rPr>
          <w:rFonts w:cs="Times New Roman"/>
          <w:bCs/>
          <w:i/>
          <w:iCs/>
        </w:rPr>
        <w:fldChar w:fldCharType="separate"/>
      </w:r>
      <w:r w:rsidR="00647511" w:rsidRPr="00647511">
        <w:rPr>
          <w:rFonts w:cs="Times New Roman"/>
          <w:bCs/>
          <w:iCs/>
          <w:noProof/>
        </w:rPr>
        <w:t>[11]</w:t>
      </w:r>
      <w:r>
        <w:rPr>
          <w:rFonts w:cs="Times New Roman"/>
          <w:bCs/>
          <w:i/>
          <w:iCs/>
        </w:rPr>
        <w:fldChar w:fldCharType="end"/>
      </w:r>
      <w:r w:rsidRPr="00E70A5F">
        <w:rPr>
          <w:rFonts w:cs="Times New Roman"/>
          <w:bCs/>
        </w:rPr>
        <w:t>.</w:t>
      </w:r>
    </w:p>
    <w:p w14:paraId="5AFDBCAE" w14:textId="0221E38F" w:rsidR="00C87186" w:rsidRPr="00A621A1" w:rsidRDefault="00C87186" w:rsidP="00A621A1">
      <w:pPr>
        <w:pStyle w:val="ListParagraph"/>
        <w:numPr>
          <w:ilvl w:val="2"/>
          <w:numId w:val="6"/>
        </w:numPr>
        <w:ind w:left="709"/>
        <w:outlineLvl w:val="2"/>
        <w:rPr>
          <w:rFonts w:cs="Times New Roman"/>
          <w:b/>
          <w:szCs w:val="24"/>
        </w:rPr>
      </w:pPr>
      <w:bookmarkStart w:id="22" w:name="_Toc76613836"/>
      <w:r w:rsidRPr="00A621A1">
        <w:rPr>
          <w:rFonts w:cs="Times New Roman"/>
          <w:b/>
          <w:i/>
          <w:szCs w:val="24"/>
        </w:rPr>
        <w:t>Visual Studio Code</w:t>
      </w:r>
      <w:bookmarkEnd w:id="22"/>
    </w:p>
    <w:p w14:paraId="533C50BA" w14:textId="0E1925B7"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apa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647511">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5652ae66-1950-4389-a697-d5e053061d9b"]}],"mendeley":{"formattedCitation":"[14]","plainTextFormattedCitation":"[14]","previouslyFormattedCitation":"[13]"},"properties":{"noteIndex":0},"schema":"https://github.com/citation-style-language/schema/raw/master/csl-citation.json"}</w:instrText>
      </w:r>
      <w:r w:rsidRPr="00E70A5F">
        <w:rPr>
          <w:rFonts w:cs="Times New Roman"/>
          <w:szCs w:val="24"/>
        </w:rPr>
        <w:fldChar w:fldCharType="separate"/>
      </w:r>
      <w:r w:rsidR="00647511" w:rsidRPr="00647511">
        <w:rPr>
          <w:rFonts w:cs="Times New Roman"/>
          <w:noProof/>
          <w:szCs w:val="24"/>
        </w:rPr>
        <w:t>[14]</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198C4962" w:rsidR="00C87186" w:rsidRPr="00A621A1" w:rsidRDefault="00C87186" w:rsidP="00A621A1">
      <w:pPr>
        <w:pStyle w:val="ListParagraph"/>
        <w:numPr>
          <w:ilvl w:val="2"/>
          <w:numId w:val="6"/>
        </w:numPr>
        <w:ind w:left="709"/>
        <w:outlineLvl w:val="2"/>
        <w:rPr>
          <w:rFonts w:cs="Times New Roman"/>
          <w:b/>
          <w:szCs w:val="24"/>
        </w:rPr>
      </w:pPr>
      <w:bookmarkStart w:id="23" w:name="_Toc76613837"/>
      <w:r w:rsidRPr="00A621A1">
        <w:rPr>
          <w:rFonts w:cs="Times New Roman"/>
          <w:b/>
          <w:szCs w:val="24"/>
        </w:rPr>
        <w:lastRenderedPageBreak/>
        <w:t>UML</w:t>
      </w:r>
      <w:bookmarkEnd w:id="23"/>
      <w:r w:rsidRPr="00A621A1">
        <w:rPr>
          <w:rFonts w:cs="Times New Roman"/>
          <w:b/>
          <w:szCs w:val="24"/>
        </w:rPr>
        <w:t xml:space="preserve"> </w:t>
      </w:r>
    </w:p>
    <w:p w14:paraId="36D680EE" w14:textId="4F1AB694" w:rsidR="00C87186" w:rsidRDefault="00C87186" w:rsidP="00C87186">
      <w:pPr>
        <w:rPr>
          <w:rFonts w:cs="Times New Roman"/>
          <w:szCs w:val="24"/>
        </w:rPr>
      </w:pPr>
      <w:r>
        <w:rPr>
          <w:rFonts w:cs="Times New Roman"/>
          <w:szCs w:val="24"/>
        </w:rPr>
        <w:t xml:space="preserve">Menurut Windu Gata, Grace (2013:4),Unified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647511">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7d32f0dc-59d9-46b8-a018-0c3226f430b3"]}],"mendeley":{"formattedCitation":"[15]","plainTextFormattedCitation":"[15]","previouslyFormattedCitation":"[14]"},"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[15]</w:t>
      </w:r>
      <w:r>
        <w:rPr>
          <w:rFonts w:cs="Times New Roman"/>
          <w:szCs w:val="24"/>
        </w:rPr>
        <w:fldChar w:fldCharType="end"/>
      </w:r>
      <w:r>
        <w:rPr>
          <w:rFonts w:cs="Times New Roman"/>
          <w:szCs w:val="24"/>
        </w:rPr>
        <w:t>. Alat bantu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akan dibuat. </w:t>
      </w:r>
      <w:r>
        <w:rPr>
          <w:rFonts w:cs="Times New Roman"/>
          <w:i/>
          <w:szCs w:val="24"/>
        </w:rPr>
        <w:t>Use case</w:t>
      </w:r>
      <w:r>
        <w:rPr>
          <w:rFonts w:cs="Times New Roman"/>
          <w:szCs w:val="24"/>
        </w:rPr>
        <w:t xml:space="preserve"> digunakan untuk mengetahui fungsi apa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2F434168" w:rsidR="00C87186" w:rsidRPr="00714C03" w:rsidRDefault="00C87186" w:rsidP="00C87186">
      <w:pPr>
        <w:jc w:val="center"/>
        <w:rPr>
          <w:rFonts w:cs="Times New Roman"/>
          <w:szCs w:val="24"/>
        </w:rPr>
      </w:pPr>
      <w:bookmarkStart w:id="24" w:name="_Toc72641603"/>
      <w:bookmarkStart w:id="25" w:name="_Toc72876774"/>
      <w:r w:rsidRPr="00714C03">
        <w:rPr>
          <w:rFonts w:cs="Times New Roman"/>
          <w:szCs w:val="24"/>
        </w:rPr>
        <w:t>Tabel 2.</w:t>
      </w:r>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A57E15">
        <w:rPr>
          <w:rFonts w:cs="Times New Roman"/>
          <w:noProof/>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B7592D" w:rsidRDefault="00B7592D"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z9IAoAACU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B7592D" w:rsidRDefault="00B7592D"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9B742B9"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2DADCF04"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647511">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0090e09e-aa8d-4d0a-9f67-9b8f45841ac9"]}],"mendeley":{"formattedCitation":"[16]","plainTextFormattedCitation":"[16]","previouslyFormattedCitation":"[15]"},"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[16]</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r>
        <w:rPr>
          <w:rFonts w:cs="Times New Roman"/>
          <w:szCs w:val="24"/>
        </w:rPr>
        <w:t xml:space="preserve">Entitas adalah objek yang dapat dibedakan dalam dunia nyata, sebagai contoh mahasiswa, dan dosen. Entitas terdiri atas beberapa atribut contohnya atribut dari entitas mahasiswa adalah nim, nama, dan alamat, selain itu pada setiap entitas harus memiliki satu buah atribut yang disebut dengan </w:t>
      </w:r>
      <w:r>
        <w:rPr>
          <w:rFonts w:cs="Times New Roman"/>
          <w:i/>
          <w:szCs w:val="24"/>
        </w:rPr>
        <w:t xml:space="preserve">primary key. </w:t>
      </w:r>
      <w:r w:rsidRPr="00A8402B">
        <w:rPr>
          <w:rFonts w:cs="Times New Roman"/>
          <w:i/>
          <w:szCs w:val="24"/>
        </w:rPr>
        <w:t>Entity</w:t>
      </w:r>
      <w:r>
        <w:rPr>
          <w:rFonts w:cs="Times New Roman"/>
          <w:szCs w:val="24"/>
        </w:rPr>
        <w:t xml:space="preserve"> disimbolkan dengan persegi panjang seperti Gambar 2.1.</w:t>
      </w:r>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1DFF70CF" w:rsidR="00C87186" w:rsidRDefault="00C87186" w:rsidP="00C87186">
      <w:pPr>
        <w:jc w:val="center"/>
        <w:rPr>
          <w:rFonts w:cs="Times New Roman"/>
          <w:szCs w:val="24"/>
        </w:rPr>
      </w:pPr>
      <w:bookmarkStart w:id="26" w:name="_Toc72641524"/>
      <w:bookmarkStart w:id="27" w:name="_Toc74293286"/>
      <w:r>
        <w:rPr>
          <w:rFonts w:cs="Times New Roman"/>
          <w:szCs w:val="24"/>
        </w:rPr>
        <w:t>Gambar 2.</w:t>
      </w:r>
      <w:r>
        <w:fldChar w:fldCharType="begin"/>
      </w:r>
      <w:r>
        <w:rPr>
          <w:rFonts w:cs="Times New Roman"/>
          <w:szCs w:val="24"/>
        </w:rPr>
        <w:instrText xml:space="preserve"> SEQ Gambar_2. \* ARABIC </w:instrText>
      </w:r>
      <w:r>
        <w:fldChar w:fldCharType="separate"/>
      </w:r>
      <w:r w:rsidR="00A57E15">
        <w:rPr>
          <w:rFonts w:cs="Times New Roman"/>
          <w:noProof/>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26D432C3" w:rsidR="00C87186" w:rsidRPr="00A00A4D" w:rsidRDefault="00C87186" w:rsidP="00C87186">
      <w:pPr>
        <w:rPr>
          <w:rFonts w:cs="Times New Roman"/>
          <w:szCs w:val="24"/>
        </w:rPr>
      </w:pPr>
      <w:r>
        <w:rPr>
          <w:rFonts w:cs="Times New Roman"/>
          <w:szCs w:val="24"/>
        </w:rPr>
        <w:t xml:space="preserve">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647511">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a4117c89-5152-438e-acc8-6e0206ac6f17"]}],"mendeley":{"formattedCitation":"[17]","plainTextFormattedCitation":"[17]","previouslyFormattedCitation":"[16]"},"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[17]</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541DDF09" w:rsidR="00C87186" w:rsidRDefault="00C87186" w:rsidP="00C87186">
      <w:pPr>
        <w:jc w:val="center"/>
        <w:rPr>
          <w:rFonts w:cs="Times New Roman"/>
          <w:szCs w:val="24"/>
        </w:rPr>
      </w:pPr>
      <w:bookmarkStart w:id="28" w:name="_Toc72641525"/>
      <w:bookmarkStart w:id="29" w:name="_Toc74293287"/>
      <w:r>
        <w:rPr>
          <w:rFonts w:cs="Times New Roman"/>
          <w:szCs w:val="24"/>
        </w:rPr>
        <w:t>Gambar 2.</w:t>
      </w:r>
      <w:r>
        <w:fldChar w:fldCharType="begin"/>
      </w:r>
      <w:r>
        <w:rPr>
          <w:rFonts w:cs="Times New Roman"/>
          <w:szCs w:val="24"/>
        </w:rPr>
        <w:instrText xml:space="preserve"> SEQ Gambar_2. \* ARABIC </w:instrText>
      </w:r>
      <w:r>
        <w:fldChar w:fldCharType="separate"/>
      </w:r>
      <w:r w:rsidR="00A57E15">
        <w:rPr>
          <w:rFonts w:cs="Times New Roman"/>
          <w:noProof/>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51E451AB"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647511">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a4117c89-5152-438e-acc8-6e0206ac6f17"]}],"mendeley":{"formattedCitation":"[17]","plainTextFormattedCitation":"[17]","previouslyFormattedCitation":"[16]"},"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[17]</w:t>
      </w:r>
      <w:r>
        <w:rPr>
          <w:rFonts w:cs="Times New Roman"/>
          <w:szCs w:val="24"/>
        </w:rPr>
        <w:fldChar w:fldCharType="end"/>
      </w:r>
      <w:r>
        <w:rPr>
          <w:rFonts w:cs="Times New Roman"/>
          <w:szCs w:val="24"/>
        </w:rPr>
        <w:t xml:space="preserve">. Simbol dari atribut adalah seperti Gambar 2.3.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12CF9ABE" w:rsidR="00C87186" w:rsidRDefault="00C87186" w:rsidP="00C87186">
      <w:pPr>
        <w:jc w:val="center"/>
        <w:rPr>
          <w:rFonts w:cs="Times New Roman"/>
          <w:szCs w:val="24"/>
        </w:rPr>
      </w:pPr>
      <w:bookmarkStart w:id="30" w:name="_Toc72641526"/>
      <w:bookmarkStart w:id="31" w:name="_Toc74293288"/>
      <w:r>
        <w:rPr>
          <w:rFonts w:cs="Times New Roman"/>
          <w:szCs w:val="24"/>
        </w:rPr>
        <w:t>Gambar 2.</w:t>
      </w:r>
      <w:r>
        <w:fldChar w:fldCharType="begin"/>
      </w:r>
      <w:r>
        <w:rPr>
          <w:rFonts w:cs="Times New Roman"/>
          <w:szCs w:val="24"/>
        </w:rPr>
        <w:instrText xml:space="preserve"> SEQ Gambar_2. \* ARABIC </w:instrText>
      </w:r>
      <w:r>
        <w:fldChar w:fldCharType="separate"/>
      </w:r>
      <w:r w:rsidR="00A57E15">
        <w:rPr>
          <w:rFonts w:cs="Times New Roman"/>
          <w:noProof/>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r>
        <w:rPr>
          <w:rFonts w:cs="Times New Roman"/>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4105FDDE" w14:textId="4479DB7C" w:rsidR="00C87186" w:rsidRDefault="00C87186" w:rsidP="00C87186">
      <w:pPr>
        <w:jc w:val="center"/>
        <w:rPr>
          <w:rFonts w:cs="Times New Roman"/>
          <w:szCs w:val="24"/>
        </w:rPr>
      </w:pPr>
      <w:bookmarkStart w:id="32" w:name="_Toc72641604"/>
      <w:bookmarkStart w:id="33" w:name="_Toc72876775"/>
      <w:r>
        <w:rPr>
          <w:rFonts w:cs="Times New Roman"/>
          <w:szCs w:val="24"/>
        </w:rPr>
        <w:t>Tabel 2.</w:t>
      </w:r>
      <w:r>
        <w:fldChar w:fldCharType="begin"/>
      </w:r>
      <w:r>
        <w:rPr>
          <w:rFonts w:cs="Times New Roman"/>
          <w:szCs w:val="24"/>
        </w:rPr>
        <w:instrText xml:space="preserve"> SEQ Tabel_2. \* ARABIC </w:instrText>
      </w:r>
      <w:r>
        <w:fldChar w:fldCharType="separate"/>
      </w:r>
      <w:r w:rsidR="00A57E15">
        <w:rPr>
          <w:rFonts w:cs="Times New Roman"/>
          <w:noProof/>
          <w:szCs w:val="24"/>
        </w:rPr>
        <w:t>2</w:t>
      </w:r>
      <w:r>
        <w:fldChar w:fldCharType="end"/>
      </w:r>
      <w:r>
        <w:rPr>
          <w:rFonts w:cs="Times New Roman"/>
          <w:szCs w:val="24"/>
        </w:rPr>
        <w:t xml:space="preserve"> Tabel relasi class diagram</w:t>
      </w:r>
      <w:bookmarkEnd w:id="32"/>
      <w:bookmarkEnd w:id="3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902"/>
      </w:tblGrid>
      <w:tr w:rsidR="00C87186" w14:paraId="43914D19" w14:textId="77777777" w:rsidTr="00C31BB6">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90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C31BB6">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90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C31BB6">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90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Garis yang menghubungkan antara dua kelas atau lebih dan menunjukkan bahwa kelas yang terhubung menunjukkan sebuah relasi seperti : one-to-one (1 – 1), one-to-many (1 – M), many-to-many (M – M).</w:t>
            </w:r>
          </w:p>
        </w:tc>
      </w:tr>
      <w:tr w:rsidR="00C87186" w14:paraId="592C2BAA" w14:textId="77777777" w:rsidTr="007F7AEF">
        <w:trPr>
          <w:trHeight w:val="907"/>
        </w:trPr>
        <w:tc>
          <w:tcPr>
            <w:tcW w:w="1891" w:type="dxa"/>
            <w:tcBorders>
              <w:top w:val="single" w:sz="4" w:space="0" w:color="000000"/>
              <w:left w:val="single" w:sz="4" w:space="0" w:color="000000"/>
              <w:bottom w:val="single" w:sz="4" w:space="0" w:color="000000"/>
              <w:right w:val="single" w:sz="4" w:space="0" w:color="000000"/>
            </w:tcBorders>
          </w:tcPr>
          <w:p w14:paraId="688E35B6" w14:textId="77777777" w:rsidR="00C87186" w:rsidRDefault="00C87186" w:rsidP="00C31BB6">
            <w:pPr>
              <w:spacing w:before="240"/>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B7592D" w:rsidRDefault="00B7592D"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B7592D" w:rsidRDefault="00B7592D"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UK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VoW1Cv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B7592D" w:rsidRDefault="00B7592D"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B7592D" w:rsidRDefault="00B7592D"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vAlign w:val="center"/>
          </w:tcPr>
          <w:p w14:paraId="1140A4F0" w14:textId="77777777" w:rsidR="00C87186" w:rsidRDefault="00C87186" w:rsidP="007F7AEF">
            <w:pPr>
              <w:ind w:firstLine="0"/>
              <w:jc w:val="center"/>
              <w:rPr>
                <w:rFonts w:cs="Times New Roman"/>
                <w:szCs w:val="24"/>
              </w:rPr>
            </w:pPr>
            <w:r>
              <w:rPr>
                <w:rFonts w:cs="Times New Roman"/>
                <w:szCs w:val="24"/>
              </w:rPr>
              <w:t>Aggregation</w:t>
            </w:r>
          </w:p>
        </w:tc>
        <w:tc>
          <w:tcPr>
            <w:tcW w:w="4902" w:type="dxa"/>
            <w:tcBorders>
              <w:top w:val="single" w:sz="4" w:space="0" w:color="000000"/>
              <w:left w:val="single" w:sz="4" w:space="0" w:color="000000"/>
              <w:bottom w:val="single" w:sz="4" w:space="0" w:color="000000"/>
              <w:right w:val="single" w:sz="4" w:space="0" w:color="000000"/>
            </w:tcBorders>
            <w:vAlign w:val="center"/>
            <w:hideMark/>
          </w:tcPr>
          <w:p w14:paraId="7804548A" w14:textId="77777777" w:rsidR="00C87186" w:rsidRDefault="00C87186" w:rsidP="007F7AEF">
            <w:pPr>
              <w:ind w:left="165" w:right="196" w:firstLine="0"/>
              <w:jc w:val="left"/>
              <w:rPr>
                <w:rFonts w:cs="Times New Roman"/>
                <w:szCs w:val="24"/>
              </w:rPr>
            </w:pPr>
            <w:r>
              <w:rPr>
                <w:rFonts w:cs="Times New Roman"/>
                <w:szCs w:val="24"/>
              </w:rPr>
              <w:t>Menujukkan sebuah bagian relasi agregasi.</w:t>
            </w:r>
          </w:p>
        </w:tc>
      </w:tr>
    </w:tbl>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diterima antar objek. 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
    <w:p w14:paraId="5019AB1C" w14:textId="77777777" w:rsidR="002E0689" w:rsidRDefault="002E0689">
      <w:pPr>
        <w:spacing w:after="160" w:line="259" w:lineRule="auto"/>
        <w:ind w:firstLine="0"/>
        <w:jc w:val="left"/>
        <w:rPr>
          <w:rFonts w:cs="Times New Roman"/>
          <w:szCs w:val="24"/>
        </w:rPr>
      </w:pPr>
      <w:bookmarkStart w:id="34" w:name="_Toc72641605"/>
      <w:bookmarkStart w:id="35" w:name="_Toc72876776"/>
      <w:r>
        <w:rPr>
          <w:rFonts w:cs="Times New Roman"/>
          <w:szCs w:val="24"/>
        </w:rPr>
        <w:br w:type="page"/>
      </w:r>
    </w:p>
    <w:p w14:paraId="4E6622B0" w14:textId="0E08CF72" w:rsidR="00C87186" w:rsidRDefault="00C87186" w:rsidP="00C87186">
      <w:pPr>
        <w:jc w:val="center"/>
        <w:rPr>
          <w:rFonts w:cs="Times New Roman"/>
          <w:szCs w:val="24"/>
        </w:rPr>
      </w:pPr>
      <w:r>
        <w:rPr>
          <w:rFonts w:cs="Times New Roman"/>
          <w:szCs w:val="24"/>
        </w:rPr>
        <w:lastRenderedPageBreak/>
        <w:t>Tabel 2.</w:t>
      </w:r>
      <w:r>
        <w:fldChar w:fldCharType="begin"/>
      </w:r>
      <w:r>
        <w:rPr>
          <w:rFonts w:cs="Times New Roman"/>
          <w:szCs w:val="24"/>
        </w:rPr>
        <w:instrText xml:space="preserve"> SEQ Tabel_2. \* ARABIC </w:instrText>
      </w:r>
      <w:r>
        <w:fldChar w:fldCharType="separate"/>
      </w:r>
      <w:r w:rsidR="00A57E15">
        <w:rPr>
          <w:rFonts w:cs="Times New Roman"/>
          <w:noProof/>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812"/>
      </w:tblGrid>
      <w:tr w:rsidR="00C87186" w14:paraId="4363FE28" w14:textId="77777777" w:rsidTr="007A2FEB">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7A2FEB">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7A2FEB">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81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7A2FEB">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81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285C1AC6" w14:textId="6213FB9F" w:rsidR="007E49E9" w:rsidRDefault="00C87186" w:rsidP="00A621A1">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705AB9CB" w14:textId="5D22A86D" w:rsidR="00C87186" w:rsidRDefault="00C87186" w:rsidP="00C87186">
      <w:pPr>
        <w:jc w:val="center"/>
        <w:rPr>
          <w:rFonts w:cs="Times New Roman"/>
          <w:szCs w:val="24"/>
        </w:rPr>
      </w:pPr>
      <w:bookmarkStart w:id="36" w:name="_Toc72641606"/>
      <w:bookmarkStart w:id="37" w:name="_Toc72876777"/>
      <w:r>
        <w:rPr>
          <w:rFonts w:cs="Times New Roman"/>
          <w:szCs w:val="24"/>
        </w:rPr>
        <w:t>Tabel 2.</w:t>
      </w:r>
      <w:r>
        <w:fldChar w:fldCharType="begin"/>
      </w:r>
      <w:r>
        <w:rPr>
          <w:rFonts w:cs="Times New Roman"/>
          <w:szCs w:val="24"/>
        </w:rPr>
        <w:instrText xml:space="preserve"> SEQ Tabel_2. \* ARABIC </w:instrText>
      </w:r>
      <w:r>
        <w:fldChar w:fldCharType="separate"/>
      </w:r>
      <w:r w:rsidR="00A57E15">
        <w:rPr>
          <w:rFonts w:cs="Times New Roman"/>
          <w:noProof/>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812"/>
      </w:tblGrid>
      <w:tr w:rsidR="00C87186" w14:paraId="58859586" w14:textId="77777777" w:rsidTr="007A2FEB">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7A2FEB">
        <w:trPr>
          <w:trHeight w:val="494"/>
        </w:trPr>
        <w:tc>
          <w:tcPr>
            <w:tcW w:w="1531" w:type="dxa"/>
            <w:tcBorders>
              <w:top w:val="single" w:sz="4" w:space="0" w:color="000000"/>
              <w:left w:val="single" w:sz="4" w:space="0" w:color="000000"/>
              <w:bottom w:val="single" w:sz="4" w:space="0" w:color="000000"/>
              <w:right w:val="single" w:sz="4" w:space="0" w:color="000000"/>
            </w:tcBorders>
            <w:vAlign w:val="center"/>
          </w:tcPr>
          <w:p w14:paraId="282266E4"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4714657" w14:textId="77777777" w:rsidR="00C87186" w:rsidRDefault="00C87186" w:rsidP="006E0384">
            <w:pPr>
              <w:ind w:firstLine="0"/>
              <w:jc w:val="center"/>
              <w:rPr>
                <w:rFonts w:cs="Times New Roman"/>
                <w:i/>
                <w:szCs w:val="24"/>
              </w:rPr>
            </w:pPr>
            <w:r>
              <w:rPr>
                <w:rFonts w:cs="Times New Roman"/>
                <w:i/>
                <w:szCs w:val="24"/>
              </w:rPr>
              <w:t>Activity</w:t>
            </w:r>
          </w:p>
        </w:tc>
        <w:tc>
          <w:tcPr>
            <w:tcW w:w="481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6E0384">
            <w:pPr>
              <w:ind w:left="255" w:firstLine="0"/>
              <w:jc w:val="left"/>
              <w:rPr>
                <w:rFonts w:cs="Times New Roman"/>
                <w:szCs w:val="24"/>
              </w:rPr>
            </w:pPr>
            <w:r>
              <w:rPr>
                <w:rFonts w:cs="Times New Roman"/>
                <w:szCs w:val="24"/>
              </w:rPr>
              <w:t>Menunjukkan sebuah aktivitas yang dilakukan</w:t>
            </w:r>
          </w:p>
        </w:tc>
      </w:tr>
      <w:tr w:rsidR="00C87186" w14:paraId="1EF8768F" w14:textId="77777777" w:rsidTr="007A2FEB">
        <w:trPr>
          <w:trHeight w:val="674"/>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698390E7" w14:textId="0219B17B" w:rsidR="00C87186" w:rsidRDefault="00C87186" w:rsidP="006E0384">
            <w:pPr>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2ADD820" w14:textId="77777777" w:rsidR="00C87186" w:rsidRDefault="00C87186" w:rsidP="006E0384">
            <w:pPr>
              <w:ind w:firstLine="0"/>
              <w:jc w:val="center"/>
              <w:rPr>
                <w:rFonts w:cs="Times New Roman"/>
                <w:i/>
                <w:szCs w:val="24"/>
              </w:rPr>
            </w:pPr>
            <w:r>
              <w:rPr>
                <w:rFonts w:cs="Times New Roman"/>
                <w:i/>
                <w:szCs w:val="24"/>
              </w:rPr>
              <w:t>Initial node</w:t>
            </w:r>
          </w:p>
        </w:tc>
        <w:tc>
          <w:tcPr>
            <w:tcW w:w="481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6E0384">
            <w:pPr>
              <w:ind w:left="165" w:firstLine="0"/>
              <w:jc w:val="left"/>
              <w:rPr>
                <w:rFonts w:cs="Times New Roman"/>
                <w:szCs w:val="24"/>
              </w:rPr>
            </w:pPr>
            <w:r>
              <w:rPr>
                <w:rFonts w:cs="Times New Roman"/>
                <w:szCs w:val="24"/>
              </w:rPr>
              <w:t>Awal dari aktivitas suatu sistem atau program</w:t>
            </w:r>
          </w:p>
        </w:tc>
      </w:tr>
      <w:tr w:rsidR="00C87186" w14:paraId="528E8200" w14:textId="77777777" w:rsidTr="007A2FEB">
        <w:trPr>
          <w:trHeight w:val="521"/>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3CE911A2" w14:textId="7AB38EEE" w:rsidR="00C87186" w:rsidRDefault="00C87186" w:rsidP="006E0384">
            <w:pPr>
              <w:ind w:firstLine="0"/>
              <w:jc w:val="center"/>
              <w:rPr>
                <w:rFonts w:cs="Times New Roman"/>
                <w:szCs w:val="24"/>
              </w:rPr>
            </w:pPr>
            <w:r>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hideMark/>
          </w:tcPr>
          <w:p w14:paraId="54564AD8" w14:textId="77777777" w:rsidR="00C87186" w:rsidRDefault="00C87186" w:rsidP="006E0384">
            <w:pPr>
              <w:ind w:firstLine="0"/>
              <w:jc w:val="center"/>
              <w:rPr>
                <w:rFonts w:cs="Times New Roman"/>
                <w:i/>
                <w:szCs w:val="24"/>
              </w:rPr>
            </w:pPr>
            <w:r>
              <w:rPr>
                <w:rFonts w:cs="Times New Roman"/>
                <w:i/>
                <w:szCs w:val="24"/>
              </w:rPr>
              <w:t>Activity final node</w:t>
            </w:r>
          </w:p>
        </w:tc>
        <w:tc>
          <w:tcPr>
            <w:tcW w:w="481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6E0384">
            <w:pPr>
              <w:ind w:left="165" w:firstLine="0"/>
              <w:jc w:val="left"/>
              <w:rPr>
                <w:rFonts w:cs="Times New Roman"/>
                <w:szCs w:val="24"/>
              </w:rPr>
            </w:pPr>
            <w:r>
              <w:rPr>
                <w:rFonts w:cs="Times New Roman"/>
                <w:szCs w:val="24"/>
              </w:rPr>
              <w:t>Akhir dari suatu aktivitas</w:t>
            </w:r>
          </w:p>
        </w:tc>
      </w:tr>
      <w:tr w:rsidR="00C87186" w14:paraId="1D9DDC6D" w14:textId="77777777" w:rsidTr="007A2FEB">
        <w:trPr>
          <w:trHeight w:val="746"/>
        </w:trPr>
        <w:tc>
          <w:tcPr>
            <w:tcW w:w="1531" w:type="dxa"/>
            <w:tcBorders>
              <w:top w:val="single" w:sz="4" w:space="0" w:color="000000"/>
              <w:left w:val="single" w:sz="4" w:space="0" w:color="000000"/>
              <w:bottom w:val="single" w:sz="4" w:space="0" w:color="000000"/>
              <w:right w:val="single" w:sz="4" w:space="0" w:color="000000"/>
            </w:tcBorders>
            <w:vAlign w:val="center"/>
          </w:tcPr>
          <w:p w14:paraId="5ECBFB2E"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2B40E8AA" w14:textId="77777777" w:rsidR="00C87186" w:rsidRDefault="00C87186" w:rsidP="006E0384">
            <w:pPr>
              <w:ind w:firstLine="0"/>
              <w:jc w:val="center"/>
              <w:rPr>
                <w:rFonts w:cs="Times New Roman"/>
                <w:i/>
                <w:szCs w:val="24"/>
              </w:rPr>
            </w:pPr>
            <w:r>
              <w:rPr>
                <w:rFonts w:cs="Times New Roman"/>
                <w:i/>
                <w:szCs w:val="24"/>
              </w:rPr>
              <w:t>Decision</w:t>
            </w:r>
          </w:p>
        </w:tc>
        <w:tc>
          <w:tcPr>
            <w:tcW w:w="481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6E0384">
            <w:pPr>
              <w:ind w:left="165" w:firstLine="0"/>
              <w:jc w:val="left"/>
              <w:rPr>
                <w:rFonts w:cs="Times New Roman"/>
                <w:szCs w:val="24"/>
              </w:rPr>
            </w:pPr>
            <w:r>
              <w:rPr>
                <w:rFonts w:cs="Times New Roman"/>
                <w:szCs w:val="24"/>
              </w:rPr>
              <w:t>Menujukkan sebuah pilihan</w:t>
            </w:r>
          </w:p>
        </w:tc>
      </w:tr>
      <w:tr w:rsidR="00C87186" w14:paraId="707D4550" w14:textId="77777777" w:rsidTr="007A2FEB">
        <w:trPr>
          <w:trHeight w:val="1079"/>
        </w:trPr>
        <w:tc>
          <w:tcPr>
            <w:tcW w:w="1531" w:type="dxa"/>
            <w:tcBorders>
              <w:top w:val="single" w:sz="4" w:space="0" w:color="000000"/>
              <w:left w:val="single" w:sz="4" w:space="0" w:color="000000"/>
              <w:bottom w:val="single" w:sz="4" w:space="0" w:color="000000"/>
              <w:right w:val="single" w:sz="4" w:space="0" w:color="000000"/>
            </w:tcBorders>
            <w:vAlign w:val="center"/>
          </w:tcPr>
          <w:p w14:paraId="3643D513" w14:textId="77777777" w:rsidR="00C87186" w:rsidRDefault="00C87186" w:rsidP="006E0384">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5AC16040" w14:textId="77777777" w:rsidR="00C87186" w:rsidRDefault="00C87186" w:rsidP="006E0384">
            <w:pPr>
              <w:ind w:firstLine="0"/>
              <w:jc w:val="center"/>
              <w:rPr>
                <w:rFonts w:cs="Times New Roman"/>
                <w:i/>
                <w:szCs w:val="24"/>
              </w:rPr>
            </w:pPr>
            <w:r>
              <w:rPr>
                <w:rFonts w:cs="Times New Roman"/>
                <w:i/>
                <w:szCs w:val="24"/>
              </w:rPr>
              <w:t>Line connector</w:t>
            </w:r>
          </w:p>
        </w:tc>
        <w:tc>
          <w:tcPr>
            <w:tcW w:w="481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6E0384">
            <w:pPr>
              <w:ind w:left="165" w:firstLine="0"/>
              <w:jc w:val="left"/>
              <w:rPr>
                <w:rFonts w:cs="Times New Roman"/>
                <w:szCs w:val="24"/>
              </w:rPr>
            </w:pPr>
            <w:r>
              <w:rPr>
                <w:rFonts w:cs="Times New Roman"/>
                <w:szCs w:val="24"/>
              </w:rPr>
              <w:t>Menghubungkan antara simbol yang satu dan yang lainnya</w:t>
            </w:r>
          </w:p>
        </w:tc>
      </w:tr>
    </w:tbl>
    <w:p w14:paraId="702DADA8" w14:textId="7D73883E" w:rsidR="00C87186" w:rsidRPr="006A1B03" w:rsidRDefault="00C87186" w:rsidP="006A1B03">
      <w:pPr>
        <w:pStyle w:val="ListParagraph"/>
        <w:numPr>
          <w:ilvl w:val="2"/>
          <w:numId w:val="3"/>
        </w:numPr>
        <w:spacing w:before="240"/>
        <w:ind w:left="709"/>
        <w:outlineLvl w:val="2"/>
        <w:rPr>
          <w:rFonts w:cs="Times New Roman"/>
          <w:b/>
          <w:szCs w:val="24"/>
        </w:rPr>
      </w:pPr>
      <w:bookmarkStart w:id="38" w:name="_Toc76613838"/>
      <w:r w:rsidRPr="006A1B03">
        <w:rPr>
          <w:rFonts w:cs="Times New Roman"/>
          <w:b/>
          <w:i/>
          <w:szCs w:val="24"/>
        </w:rPr>
        <w:t>Black Box Testing</w:t>
      </w:r>
      <w:bookmarkEnd w:id="38"/>
    </w:p>
    <w:p w14:paraId="74E389DA" w14:textId="4A2407ED" w:rsidR="00880CC7" w:rsidRDefault="00C87186" w:rsidP="006A1B03">
      <w:pPr>
        <w:rPr>
          <w:rFonts w:cs="Times New Roman"/>
        </w:rPr>
      </w:pPr>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 Tujuan </w:t>
      </w:r>
      <w:r w:rsidRPr="00E70A5F">
        <w:rPr>
          <w:rFonts w:cs="Times New Roman"/>
          <w:i/>
        </w:rPr>
        <w:t>Black Box Testing</w:t>
      </w:r>
      <w:r w:rsidRPr="00E70A5F">
        <w:rPr>
          <w:rFonts w:cs="Times New Roman"/>
        </w:rPr>
        <w:t xml:space="preserve"> untuk menunjukkan fungsi perangkat lunak tentang cara beroperasinya, apakah pemasukan data keluaran telah berjalan sebagaimana yang telah diharapkan dan apakah informasi </w:t>
      </w:r>
      <w:r w:rsidRPr="00E70A5F">
        <w:rPr>
          <w:rFonts w:cs="Times New Roman"/>
        </w:rPr>
        <w:lastRenderedPageBreak/>
        <w:t xml:space="preserve">yang disimpan serta eksternal selalu dijaga kemutakhirannya. </w:t>
      </w:r>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647511">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1cb64841-ce3b-465c-aa07-95bd3c04c56a"]}],"mendeley":{"formattedCitation":"[18]","plainTextFormattedCitation":"[18]","previouslyFormattedCitation":"[17]"},"properties":{"noteIndex":0},"schema":"https://github.com/citation-style-language/schema/raw/master/csl-citation.json"}</w:instrText>
      </w:r>
      <w:r w:rsidRPr="00E70A5F">
        <w:rPr>
          <w:rFonts w:cs="Times New Roman"/>
          <w:i/>
        </w:rPr>
        <w:fldChar w:fldCharType="separate"/>
      </w:r>
      <w:r w:rsidR="00647511" w:rsidRPr="00647511">
        <w:rPr>
          <w:rFonts w:cs="Times New Roman"/>
          <w:noProof/>
        </w:rPr>
        <w:t>[18]</w:t>
      </w:r>
      <w:r w:rsidRPr="00E70A5F">
        <w:rPr>
          <w:rFonts w:cs="Times New Roman"/>
          <w:i/>
        </w:rPr>
        <w:fldChar w:fldCharType="end"/>
      </w:r>
      <w:r w:rsidRPr="00E70A5F">
        <w:rPr>
          <w:rFonts w:cs="Times New Roman"/>
        </w:rPr>
        <w:t>.</w:t>
      </w:r>
    </w:p>
    <w:p w14:paraId="13D9F02E" w14:textId="779D438B" w:rsidR="00880CC7" w:rsidRPr="006A1B03" w:rsidRDefault="004F7345" w:rsidP="006A1B03">
      <w:pPr>
        <w:pStyle w:val="ListParagraph"/>
        <w:numPr>
          <w:ilvl w:val="2"/>
          <w:numId w:val="3"/>
        </w:numPr>
        <w:spacing w:before="240"/>
        <w:ind w:left="709"/>
        <w:outlineLvl w:val="2"/>
        <w:rPr>
          <w:rFonts w:cs="Times New Roman"/>
          <w:b/>
          <w:i/>
          <w:szCs w:val="24"/>
        </w:rPr>
      </w:pPr>
      <w:r>
        <w:rPr>
          <w:rFonts w:cs="Times New Roman"/>
          <w:b/>
          <w:i/>
          <w:szCs w:val="24"/>
        </w:rPr>
        <w:t>Dyn</w:t>
      </w:r>
      <w:r w:rsidR="00880CC7" w:rsidRPr="006A1B03">
        <w:rPr>
          <w:rFonts w:cs="Times New Roman"/>
          <w:b/>
          <w:i/>
          <w:szCs w:val="24"/>
        </w:rPr>
        <w:t>a</w:t>
      </w:r>
      <w:r>
        <w:rPr>
          <w:rFonts w:cs="Times New Roman"/>
          <w:b/>
          <w:i/>
          <w:szCs w:val="24"/>
        </w:rPr>
        <w:t>m</w:t>
      </w:r>
      <w:r w:rsidR="00880CC7" w:rsidRPr="006A1B03">
        <w:rPr>
          <w:rFonts w:cs="Times New Roman"/>
          <w:b/>
          <w:i/>
          <w:szCs w:val="24"/>
        </w:rPr>
        <w:t>ic System Development Model (DSDM)</w:t>
      </w:r>
    </w:p>
    <w:p w14:paraId="2ADFCA10" w14:textId="45476E50" w:rsidR="00880CC7" w:rsidRDefault="00880CC7" w:rsidP="00880CC7">
      <w:pPr>
        <w:rPr>
          <w:rFonts w:cs="Times New Roman"/>
          <w:iCs/>
          <w:szCs w:val="24"/>
        </w:rPr>
      </w:pPr>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mengembangkan fungsi dengan cara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sidR="00647511">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sidR="00647511">
        <w:rPr>
          <w:rFonts w:ascii="MS Gothic" w:eastAsia="MS Gothic" w:hAnsi="MS Gothic" w:cs="MS Gothic" w:hint="eastAsia"/>
          <w:iCs/>
          <w:szCs w:val="24"/>
        </w:rPr>
        <w:instrText>済無</w:instrText>
      </w:r>
      <w:r w:rsidR="00647511">
        <w:rPr>
          <w:rFonts w:cs="Times New Roman"/>
          <w:iCs/>
          <w:szCs w:val="24"/>
        </w:rPr>
        <w:instrText>No Title No Title","type":"article-journal","volume":"53"},"uris":["http://www.mendeley.com/documents/?uuid=d88745df-a9fd-45cc-83d7-a6418f166988","http://www.mendeley.com/documents/?uuid=019f2e53-e800-4b99-96b4-7ac8efa636d3"]}],"mendeley":{"formattedCitation":"[19]","plainTextFormattedCitation":"[19]","previouslyFormattedCitation":"[18]"},"properties":{"noteIndex":0},"schema":"https://github.com/citation-style-language/schema/raw/master/csl-citation.json"}</w:instrText>
      </w:r>
      <w:r>
        <w:rPr>
          <w:rFonts w:cs="Times New Roman"/>
          <w:iCs/>
          <w:szCs w:val="24"/>
        </w:rPr>
        <w:fldChar w:fldCharType="separate"/>
      </w:r>
      <w:r w:rsidR="00647511" w:rsidRPr="00647511">
        <w:rPr>
          <w:rFonts w:cs="Times New Roman"/>
          <w:iCs/>
          <w:noProof/>
          <w:szCs w:val="24"/>
        </w:rPr>
        <w:t>[19]</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1460CD6E" w14:textId="354316DE" w:rsidR="006A1B03" w:rsidRPr="004F4855" w:rsidRDefault="00880CC7" w:rsidP="004F4855">
      <w:pPr>
        <w:jc w:val="center"/>
        <w:rPr>
          <w:rFonts w:cs="Times New Roman"/>
          <w:i/>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r w:rsidRPr="00BB370D">
        <w:rPr>
          <w:rFonts w:cs="Times New Roman"/>
          <w:iCs/>
          <w:szCs w:val="24"/>
        </w:rPr>
        <w:t>Kesesuaian proyek awal dinilai dalam fase ini. Fase ini membantu untuk mengidentifikasi kelayakan proyek. Fase ini membantu untuk mengidentifikasi</w:t>
      </w:r>
    </w:p>
    <w:p w14:paraId="3828121B" w14:textId="77777777" w:rsidR="00880CC7" w:rsidRPr="00BB370D" w:rsidRDefault="00880CC7" w:rsidP="00880CC7">
      <w:pPr>
        <w:rPr>
          <w:rFonts w:cs="Times New Roman"/>
          <w:b/>
          <w:bCs/>
          <w:i/>
          <w:szCs w:val="24"/>
        </w:rPr>
      </w:pPr>
      <w:r w:rsidRPr="00647101">
        <w:rPr>
          <w:rFonts w:cs="Times New Roman"/>
          <w:iCs/>
          <w:szCs w:val="24"/>
        </w:rPr>
        <w:t>jawaban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lastRenderedPageBreak/>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demikian apa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r w:rsidRPr="00FF4F34">
        <w:rPr>
          <w:rFonts w:cs="Times New Roman"/>
          <w:iCs/>
          <w:szCs w:val="24"/>
        </w:rPr>
        <w:t>Ruang lingkup dari studi kelayakan adalah untuk mengumpulkan rincian yang diperlukan tentang apakah solusi yang layak ada atau tidak. Analisis rinci dilakukan pada tahap selanjutnya.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FE2C1A">
      <w:pPr>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 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 Fase ini mengarah pada garis</w:t>
      </w:r>
      <w:r>
        <w:rPr>
          <w:rFonts w:cs="Times New Roman"/>
          <w:iCs/>
          <w:szCs w:val="24"/>
        </w:rPr>
        <w:t xml:space="preserve"> </w:t>
      </w:r>
      <w:r w:rsidRPr="00647101">
        <w:rPr>
          <w:rFonts w:cs="Times New Roman"/>
          <w:iCs/>
          <w:szCs w:val="24"/>
        </w:rPr>
        <w:t>rinci proses bisnis 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pertanyaan kunci, seperti :</w:t>
      </w:r>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60B5C129" w14:textId="52DFC58E" w:rsidR="006A1B03" w:rsidRDefault="00880CC7" w:rsidP="00B45B70">
      <w:pPr>
        <w:ind w:left="90"/>
        <w:rPr>
          <w:rFonts w:cs="Times New Roman"/>
          <w:iCs/>
          <w:szCs w:val="24"/>
        </w:rPr>
      </w:pPr>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sidR="00B45B70">
        <w:rPr>
          <w:rFonts w:cs="Times New Roman"/>
          <w:iCs/>
          <w:szCs w:val="24"/>
        </w:rPr>
        <w:t>.</w:t>
      </w: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r w:rsidRPr="00592500">
        <w:rPr>
          <w:rFonts w:cs="Times New Roman"/>
          <w:iCs/>
          <w:szCs w:val="24"/>
        </w:rPr>
        <w:t>Fase ini memiliki tujuan untuk memberikan model fungsional yang terdiri dari kedua prototipe perangkat lunak yang bekerja dan model statis. Fase ini menghasilkan pengolahan informasi yang</w:t>
      </w:r>
      <w:r>
        <w:rPr>
          <w:rFonts w:cs="Times New Roman"/>
          <w:b/>
          <w:bCs/>
          <w:i/>
          <w:szCs w:val="24"/>
        </w:rPr>
        <w:t xml:space="preserve"> </w:t>
      </w:r>
      <w:r w:rsidRPr="00592500">
        <w:rPr>
          <w:rFonts w:cs="Times New Roman"/>
          <w:iCs/>
          <w:szCs w:val="24"/>
        </w:rPr>
        <w:t>diperoleh dalam penelitian bisnis.</w:t>
      </w:r>
      <w:r>
        <w:rPr>
          <w:rFonts w:cs="Times New Roman"/>
          <w:b/>
          <w:bCs/>
          <w:i/>
          <w:szCs w:val="24"/>
        </w:rPr>
        <w:t xml:space="preserve"> </w:t>
      </w:r>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 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 Sebuah produk uji</w:t>
      </w:r>
      <w:r>
        <w:rPr>
          <w:rFonts w:cs="Times New Roman"/>
          <w:b/>
          <w:bCs/>
          <w:i/>
          <w:szCs w:val="24"/>
        </w:rPr>
        <w:t xml:space="preserve"> </w:t>
      </w:r>
      <w:r w:rsidRPr="00592500">
        <w:rPr>
          <w:rFonts w:cs="Times New Roman"/>
          <w:iCs/>
          <w:szCs w:val="24"/>
        </w:rPr>
        <w:t>coba adalah hasil utama dari fase ini.</w:t>
      </w:r>
    </w:p>
    <w:p w14:paraId="75D0755A" w14:textId="77777777" w:rsidR="00880CC7" w:rsidRPr="00592500" w:rsidRDefault="00880CC7" w:rsidP="00F45616">
      <w:pPr>
        <w:ind w:firstLine="0"/>
        <w:rPr>
          <w:rFonts w:cs="Times New Roman"/>
          <w:iCs/>
          <w:szCs w:val="24"/>
        </w:rPr>
      </w:pPr>
      <w:r w:rsidRPr="00592500">
        <w:rPr>
          <w:rFonts w:cs="Times New Roman"/>
          <w:iCs/>
          <w:szCs w:val="24"/>
        </w:rPr>
        <w:lastRenderedPageBreak/>
        <w:t>Iterasi desain dan build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77640A95" w14:textId="20A1EA90" w:rsidR="00880CC7" w:rsidRPr="00BC56F4" w:rsidRDefault="00880CC7" w:rsidP="00BC56F4">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r w:rsidRPr="00AB34EA">
        <w:rPr>
          <w:rFonts w:cs="Times New Roman"/>
          <w:iCs/>
          <w:szCs w:val="24"/>
        </w:rPr>
        <w:t>Fase ini meliputi transisi dari lingkungan pengernbangan untuk lingkungan operasional. 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sistem yang diuji 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r>
        <w:rPr>
          <w:rFonts w:cs="Times New Roman"/>
          <w:iCs/>
          <w:szCs w:val="24"/>
        </w:rPr>
        <w:t xml:space="preserve"> </w:t>
      </w:r>
    </w:p>
    <w:p w14:paraId="37C037AF" w14:textId="77777777" w:rsidR="006A1B03" w:rsidRDefault="006A1B03" w:rsidP="00880CC7">
      <w:pPr>
        <w:rPr>
          <w:rFonts w:cs="Times New Roman"/>
          <w:iCs/>
          <w:szCs w:val="24"/>
        </w:rPr>
      </w:pPr>
    </w:p>
    <w:p w14:paraId="6424FCBA" w14:textId="77777777" w:rsidR="006A1B03" w:rsidRDefault="006A1B03" w:rsidP="00880CC7">
      <w:pPr>
        <w:rPr>
          <w:rFonts w:cs="Times New Roman"/>
          <w:iCs/>
          <w:szCs w:val="24"/>
        </w:rPr>
      </w:pPr>
    </w:p>
    <w:p w14:paraId="7A0068B3" w14:textId="77777777" w:rsidR="006A1B03" w:rsidRDefault="006A1B03" w:rsidP="00880CC7">
      <w:pPr>
        <w:rPr>
          <w:rFonts w:cs="Times New Roman"/>
          <w:iCs/>
          <w:szCs w:val="24"/>
        </w:rPr>
      </w:pPr>
    </w:p>
    <w:p w14:paraId="7CBD81E7" w14:textId="77777777" w:rsidR="006A1B03" w:rsidRDefault="006A1B03" w:rsidP="00880CC7">
      <w:pPr>
        <w:rPr>
          <w:rFonts w:cs="Times New Roman"/>
          <w:iCs/>
          <w:szCs w:val="24"/>
        </w:rPr>
      </w:pPr>
    </w:p>
    <w:p w14:paraId="0D2D63E5" w14:textId="77777777" w:rsidR="006A1B03" w:rsidRDefault="006A1B03" w:rsidP="00880CC7">
      <w:pPr>
        <w:rPr>
          <w:rFonts w:cs="Times New Roman"/>
          <w:iCs/>
          <w:szCs w:val="24"/>
        </w:rPr>
      </w:pPr>
    </w:p>
    <w:p w14:paraId="215E0E1A" w14:textId="77777777" w:rsidR="006A1B03" w:rsidRDefault="006A1B03" w:rsidP="00880CC7">
      <w:pPr>
        <w:rPr>
          <w:rFonts w:cs="Times New Roman"/>
          <w:iCs/>
          <w:szCs w:val="24"/>
        </w:rPr>
      </w:pPr>
    </w:p>
    <w:p w14:paraId="304FC0FB" w14:textId="77777777" w:rsidR="006A1B03" w:rsidRDefault="006A1B03" w:rsidP="00880CC7">
      <w:pPr>
        <w:rPr>
          <w:rFonts w:cs="Times New Roman"/>
          <w:iCs/>
          <w:szCs w:val="24"/>
        </w:rPr>
      </w:pPr>
    </w:p>
    <w:p w14:paraId="7EAB263C" w14:textId="77777777" w:rsidR="006A1B03" w:rsidRDefault="006A1B03" w:rsidP="00880CC7">
      <w:pPr>
        <w:rPr>
          <w:rFonts w:cs="Times New Roman"/>
          <w:iCs/>
          <w:szCs w:val="24"/>
        </w:rPr>
      </w:pPr>
    </w:p>
    <w:p w14:paraId="06E6CFD3" w14:textId="77777777" w:rsidR="006A1B03" w:rsidRDefault="006A1B03" w:rsidP="00880CC7">
      <w:pPr>
        <w:rPr>
          <w:rFonts w:cs="Times New Roman"/>
          <w:iCs/>
          <w:szCs w:val="24"/>
        </w:rPr>
      </w:pPr>
    </w:p>
    <w:p w14:paraId="5FBF8713" w14:textId="77777777" w:rsidR="006A1B03" w:rsidRDefault="006A1B03" w:rsidP="00880CC7">
      <w:pPr>
        <w:rPr>
          <w:rFonts w:cs="Times New Roman"/>
          <w:iCs/>
          <w:szCs w:val="24"/>
        </w:rPr>
      </w:pPr>
    </w:p>
    <w:p w14:paraId="144331F2" w14:textId="77777777" w:rsidR="006A1B03" w:rsidRDefault="006A1B03" w:rsidP="00880CC7">
      <w:pPr>
        <w:rPr>
          <w:rFonts w:cs="Times New Roman"/>
          <w:iCs/>
          <w:szCs w:val="24"/>
        </w:rPr>
      </w:pPr>
    </w:p>
    <w:p w14:paraId="3CEE6F6F" w14:textId="77777777" w:rsidR="009B699C" w:rsidRDefault="009B699C">
      <w:pPr>
        <w:spacing w:after="160" w:line="259" w:lineRule="auto"/>
        <w:ind w:firstLine="0"/>
        <w:jc w:val="left"/>
        <w:rPr>
          <w:rFonts w:eastAsiaTheme="majorEastAsia" w:cstheme="majorBidi"/>
          <w:b/>
          <w:sz w:val="28"/>
          <w:szCs w:val="26"/>
        </w:rPr>
      </w:pPr>
      <w:r>
        <w:rPr>
          <w:sz w:val="28"/>
        </w:rPr>
        <w:br w:type="page"/>
      </w:r>
    </w:p>
    <w:p w14:paraId="12A689D1" w14:textId="55947F8F"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AlurPembuatan Sistem</w:t>
      </w:r>
    </w:p>
    <w:p w14:paraId="0B036E94" w14:textId="60D68169" w:rsidR="00FC25AC" w:rsidRDefault="00FC25AC" w:rsidP="00FC25AC">
      <w:pPr>
        <w:rPr>
          <w:rFonts w:cs="Times New Roman"/>
          <w:szCs w:val="24"/>
        </w:rPr>
      </w:pPr>
      <w:r w:rsidRPr="00FC25AC">
        <w:rPr>
          <w:rFonts w:cs="Times New Roman"/>
          <w:szCs w:val="24"/>
        </w:rPr>
        <w:t>Pembuatan sistem dengan menggunakan metode DSDM terdiri dari 3 tahap utama yaitu pra proyek, siklus hidup dan post proyek. Pada tahap pra proyek, semua data, anggaran dan komitmen proyek sudah terjamin. Sehingga dapat mengatasi masalah pada tahap akhir proyek. Lalu tahap kedua yaitu siklus hidup, dimana pada tahap ini memiliki 5 sub tahapan yaitu :</w:t>
      </w:r>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74C5418B" w:rsidR="0011022F" w:rsidRDefault="0011022F" w:rsidP="0011022F">
            <w:pPr>
              <w:ind w:firstLine="0"/>
              <w:jc w:val="center"/>
              <w:rPr>
                <w:b/>
              </w:rPr>
            </w:pPr>
            <w:r>
              <w:rPr>
                <w:noProof/>
              </w:rPr>
              <w:drawing>
                <wp:inline distT="0" distB="0" distL="0" distR="0" wp14:anchorId="4E7071EC" wp14:editId="4ACF5176">
                  <wp:extent cx="1247775" cy="38401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322" cy="3989550"/>
                          </a:xfrm>
                          <a:prstGeom prst="rect">
                            <a:avLst/>
                          </a:prstGeom>
                          <a:noFill/>
                          <a:ln>
                            <a:noFill/>
                          </a:ln>
                        </pic:spPr>
                      </pic:pic>
                    </a:graphicData>
                  </a:graphic>
                </wp:inline>
              </w:drawing>
            </w:r>
          </w:p>
        </w:tc>
      </w:tr>
    </w:tbl>
    <w:p w14:paraId="202F7396" w14:textId="54B44FC1" w:rsidR="0011022F" w:rsidRPr="00FC25AC" w:rsidRDefault="00BC56F4" w:rsidP="00B74E23">
      <w:pPr>
        <w:pStyle w:val="Caption"/>
        <w:spacing w:after="240"/>
        <w:rPr>
          <w:b/>
        </w:rPr>
      </w:pPr>
      <w:r w:rsidRPr="00B74E23">
        <w:t>Gambar 3.</w:t>
      </w:r>
      <w:fldSimple w:instr=" SEQ Gambar_3. \* ARABIC ">
        <w:r w:rsidR="007B1336">
          <w:rPr>
            <w:noProof/>
          </w:rPr>
          <w:t>1</w:t>
        </w:r>
      </w:fldSimple>
      <w:r>
        <w:t xml:space="preserve"> </w:t>
      </w:r>
      <w:r w:rsidRPr="00B840F2">
        <w:t xml:space="preserve">ER diagram </w:t>
      </w:r>
      <w:r>
        <w:t>S</w:t>
      </w:r>
      <w:r w:rsidR="006151C3">
        <w:t xml:space="preserve">istem </w:t>
      </w:r>
      <w:r>
        <w:t>I</w:t>
      </w:r>
      <w:r w:rsidR="006151C3">
        <w:t xml:space="preserve">nformasi </w:t>
      </w:r>
      <w:r>
        <w:t>G</w:t>
      </w:r>
      <w:r w:rsidR="006151C3">
        <w:t>eografis</w:t>
      </w:r>
      <w:r>
        <w:t xml:space="preserve"> Pasar</w:t>
      </w:r>
    </w:p>
    <w:p w14:paraId="4DAA0FA8" w14:textId="6D1FDC4A" w:rsidR="00FC25AC" w:rsidRPr="006151C3" w:rsidRDefault="0011022F" w:rsidP="006151C3">
      <w:pPr>
        <w:rPr>
          <w:rFonts w:cs="Times New Roman"/>
          <w:szCs w:val="24"/>
        </w:rPr>
      </w:pPr>
      <w:r w:rsidRPr="00584D57">
        <w:rPr>
          <w:rFonts w:cs="Times New Roman"/>
          <w:szCs w:val="24"/>
        </w:rPr>
        <w:t>Berikut merupakan penjelasan mengenai tahapan pengembangan sistem</w:t>
      </w:r>
      <w:r>
        <w:rPr>
          <w:rFonts w:cs="Times New Roman"/>
          <w:szCs w:val="24"/>
        </w:rPr>
        <w:t xml:space="preserve"> </w:t>
      </w:r>
      <w:r w:rsidRPr="00584D57">
        <w:rPr>
          <w:rFonts w:cs="Times New Roman"/>
          <w:szCs w:val="24"/>
        </w:rPr>
        <w:t>berdasarkan pada Gambar 3.1.</w:t>
      </w: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786647D4" w:rsidR="0011022F" w:rsidRPr="0011022F" w:rsidRDefault="0011022F" w:rsidP="0011022F">
      <w:pPr>
        <w:rPr>
          <w:b/>
        </w:rPr>
      </w:pPr>
      <w:r w:rsidRPr="00E80112">
        <w:rPr>
          <w:rFonts w:cs="Times New Roman"/>
          <w:szCs w:val="24"/>
        </w:rPr>
        <w:t xml:space="preserve">Fase ini bertujuan untuk mempelajari dan mengetahui proses kelayakan dari sebuah proyek </w:t>
      </w:r>
      <w:r>
        <w:rPr>
          <w:rFonts w:cs="Times New Roman"/>
          <w:szCs w:val="24"/>
        </w:rPr>
        <w:t>pada</w:t>
      </w:r>
      <w:r w:rsidRPr="00E80112">
        <w:rPr>
          <w:rFonts w:cs="Times New Roman"/>
          <w:szCs w:val="24"/>
        </w:rPr>
        <w:t xml:space="preserve"> </w:t>
      </w:r>
      <w:r w:rsidR="002D08A4">
        <w:rPr>
          <w:rFonts w:cs="Times New Roman"/>
          <w:szCs w:val="24"/>
        </w:rPr>
        <w:t>pasar yang ada di Kota Mataram</w:t>
      </w:r>
      <w:r w:rsidRPr="00E80112">
        <w:rPr>
          <w:rFonts w:cs="Times New Roman"/>
          <w:szCs w:val="24"/>
        </w:rPr>
        <w:t xml:space="preserve">. Pada fase ini, peneliti melakukan pembelajaran dari </w:t>
      </w:r>
      <w:r w:rsidR="002D08A4">
        <w:rPr>
          <w:rFonts w:cs="Times New Roman"/>
          <w:szCs w:val="24"/>
        </w:rPr>
        <w:t xml:space="preserve">proses pembuatan jalur </w:t>
      </w:r>
      <w:r w:rsidR="003A10E2">
        <w:rPr>
          <w:rFonts w:cs="Times New Roman"/>
          <w:szCs w:val="24"/>
        </w:rPr>
        <w:t xml:space="preserve">lokasi </w:t>
      </w:r>
      <w:r w:rsidR="003B005A">
        <w:rPr>
          <w:rFonts w:cs="Times New Roman"/>
          <w:szCs w:val="24"/>
        </w:rPr>
        <w:t>dari titik pengguna berada menuju</w:t>
      </w:r>
      <w:r w:rsidR="002D08A4">
        <w:rPr>
          <w:rFonts w:cs="Times New Roman"/>
          <w:szCs w:val="24"/>
        </w:rPr>
        <w:t xml:space="preserve"> ke lokasi </w:t>
      </w:r>
      <w:r w:rsidR="003A10E2">
        <w:rPr>
          <w:rFonts w:cs="Times New Roman"/>
          <w:szCs w:val="24"/>
        </w:rPr>
        <w:t xml:space="preserve">pasar yang dituju </w:t>
      </w:r>
      <w:r w:rsidR="002D08A4">
        <w:rPr>
          <w:rFonts w:cs="Times New Roman"/>
          <w:szCs w:val="24"/>
        </w:rPr>
        <w:t xml:space="preserve">dan mendata </w:t>
      </w:r>
      <w:r w:rsidR="00533451">
        <w:rPr>
          <w:rFonts w:cs="Times New Roman"/>
          <w:szCs w:val="24"/>
        </w:rPr>
        <w:t xml:space="preserve">pasar </w:t>
      </w:r>
      <w:r w:rsidR="00533451" w:rsidRPr="00E80112">
        <w:rPr>
          <w:rFonts w:cs="Times New Roman"/>
          <w:szCs w:val="24"/>
        </w:rPr>
        <w:t xml:space="preserve">dengan </w:t>
      </w:r>
      <w:r w:rsidR="00533451">
        <w:rPr>
          <w:rFonts w:cs="Times New Roman"/>
          <w:szCs w:val="24"/>
        </w:rPr>
        <w:t xml:space="preserve">cara mendatangi pasar secara </w:t>
      </w:r>
      <w:r w:rsidR="00533451">
        <w:rPr>
          <w:rFonts w:cs="Times New Roman"/>
          <w:szCs w:val="24"/>
        </w:rPr>
        <w:lastRenderedPageBreak/>
        <w:t xml:space="preserve">langsung guna untuk mendapatkan lokasi atau titik koordinat pasar </w:t>
      </w:r>
      <w:r w:rsidR="003A10E2">
        <w:rPr>
          <w:rFonts w:cs="Times New Roman"/>
          <w:szCs w:val="24"/>
        </w:rPr>
        <w:t xml:space="preserve">yang ada di Kota Mataram </w:t>
      </w:r>
      <w:r w:rsidR="00533451">
        <w:rPr>
          <w:rFonts w:cs="Times New Roman"/>
          <w:szCs w:val="24"/>
        </w:rPr>
        <w:t xml:space="preserve">dan </w:t>
      </w:r>
      <w:r w:rsidRPr="00E80112">
        <w:rPr>
          <w:rFonts w:cs="Times New Roman"/>
          <w:szCs w:val="24"/>
        </w:rPr>
        <w:t xml:space="preserve">mewawancarai </w:t>
      </w:r>
      <w:r w:rsidR="004346F4">
        <w:rPr>
          <w:rFonts w:cs="Times New Roman"/>
          <w:szCs w:val="24"/>
        </w:rPr>
        <w:t xml:space="preserve">pihak Dinas Perdagangan </w:t>
      </w:r>
      <w:r w:rsidR="00533451">
        <w:rPr>
          <w:rFonts w:cs="Times New Roman"/>
          <w:szCs w:val="24"/>
        </w:rPr>
        <w:t xml:space="preserve">Kota Mataram </w:t>
      </w:r>
      <w:r w:rsidR="004346F4">
        <w:rPr>
          <w:rFonts w:cs="Times New Roman"/>
          <w:szCs w:val="24"/>
        </w:rPr>
        <w:t xml:space="preserve">guna untuk mendapatkan </w:t>
      </w:r>
      <w:r w:rsidR="00533451">
        <w:rPr>
          <w:rFonts w:cs="Times New Roman"/>
          <w:szCs w:val="24"/>
        </w:rPr>
        <w:t>detail mengenai data informasi pasar yang ada di Kota Mataram  serta mendapatkan gambaran system yang akan dibuat</w:t>
      </w:r>
      <w:r>
        <w:rPr>
          <w:rFonts w:cs="Times New Roman"/>
          <w:szCs w:val="24"/>
        </w:rPr>
        <w:t>. Hal ini dilakukan agar proyek yang akan dibuat memiliki gambaran yang jelas</w:t>
      </w:r>
      <w:r w:rsidR="00941037">
        <w:rPr>
          <w:rFonts w:cs="Times New Roman"/>
          <w:szCs w:val="24"/>
        </w:rPr>
        <w:t xml:space="preserve"> dan </w:t>
      </w:r>
      <w:r w:rsidR="00533451">
        <w:rPr>
          <w:rFonts w:cs="Times New Roman"/>
          <w:szCs w:val="24"/>
        </w:rPr>
        <w:t>sesuai</w:t>
      </w:r>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r w:rsidRPr="00FC25AC">
        <w:rPr>
          <w:b/>
          <w:i/>
          <w:iCs/>
        </w:rPr>
        <w:t>Bussiness Study</w:t>
      </w:r>
    </w:p>
    <w:p w14:paraId="066C4A9D" w14:textId="294AFB6B" w:rsidR="0011022F" w:rsidRDefault="00F256DA" w:rsidP="00050CDB">
      <w:pPr>
        <w:tabs>
          <w:tab w:val="left" w:pos="720"/>
        </w:tabs>
        <w:ind w:firstLine="0"/>
        <w:rPr>
          <w:rFonts w:cs="Times New Roman"/>
          <w:szCs w:val="24"/>
        </w:rPr>
      </w:pPr>
      <w:r>
        <w:rPr>
          <w:rFonts w:cs="Times New Roman"/>
          <w:szCs w:val="24"/>
        </w:rPr>
        <w:tab/>
      </w:r>
      <w:r w:rsidR="0011022F" w:rsidRPr="00F256DA">
        <w:rPr>
          <w:rFonts w:cs="Times New Roman"/>
          <w:szCs w:val="24"/>
        </w:rPr>
        <w:t xml:space="preserve">Pada fase ini, peneliti melakukan analisa karakteristik bisnis dan teknologi untuk lebih mengenal dan mempelajari proses bisnis yang ada pada </w:t>
      </w:r>
      <w:r w:rsidR="00941037">
        <w:rPr>
          <w:rFonts w:cs="Times New Roman"/>
          <w:szCs w:val="24"/>
        </w:rPr>
        <w:t>setiap pasar</w:t>
      </w:r>
      <w:r w:rsidR="0011022F" w:rsidRPr="00F256DA">
        <w:rPr>
          <w:rFonts w:cs="Times New Roman"/>
          <w:szCs w:val="24"/>
        </w:rPr>
        <w:t xml:space="preserve">. Hal ini bertujuan agar peneliti dapat mengetahui secara rinci tentang arsitektur sistem yang akan dibuat, kebutuhan-kebutuhan apa saja yang dibutuhkan serta dasar-dasar </w:t>
      </w:r>
      <w:r w:rsidR="00FA228C">
        <w:rPr>
          <w:rFonts w:cs="Times New Roman"/>
          <w:szCs w:val="24"/>
        </w:rPr>
        <w:t>untuk rencana pengembangannya.</w:t>
      </w:r>
    </w:p>
    <w:p w14:paraId="173882A2" w14:textId="484E6B38" w:rsidR="00D1377C" w:rsidRPr="00D1377C" w:rsidRDefault="00D1377C" w:rsidP="00D1377C">
      <w:pPr>
        <w:pStyle w:val="ListParagraph"/>
        <w:numPr>
          <w:ilvl w:val="0"/>
          <w:numId w:val="46"/>
        </w:numPr>
        <w:tabs>
          <w:tab w:val="left" w:pos="-1418"/>
        </w:tabs>
        <w:ind w:left="851" w:hanging="851"/>
        <w:rPr>
          <w:b/>
        </w:rPr>
      </w:pPr>
      <w:r>
        <w:rPr>
          <w:b/>
        </w:rPr>
        <w:t>Alat dan Bahan</w:t>
      </w:r>
    </w:p>
    <w:p w14:paraId="52BDAD70" w14:textId="3A6050CC" w:rsidR="00D1377C" w:rsidRDefault="00D1377C" w:rsidP="00D1377C">
      <w:pPr>
        <w:tabs>
          <w:tab w:val="left" w:pos="-1418"/>
        </w:tabs>
        <w:rPr>
          <w:rFonts w:cs="Times New Roman"/>
          <w:szCs w:val="24"/>
        </w:rPr>
      </w:pPr>
      <w:r>
        <w:rPr>
          <w:rFonts w:cs="Times New Roman"/>
          <w:szCs w:val="24"/>
        </w:rPr>
        <w:t xml:space="preserve">Alat dan bahan pada penelitian yang dilakukan berupa </w:t>
      </w:r>
      <w:r w:rsidRPr="00B33E94">
        <w:rPr>
          <w:rFonts w:cs="Times New Roman"/>
          <w:i/>
          <w:iCs/>
          <w:szCs w:val="24"/>
        </w:rPr>
        <w:t>software</w:t>
      </w:r>
      <w:r>
        <w:rPr>
          <w:rFonts w:cs="Times New Roman"/>
          <w:szCs w:val="24"/>
        </w:rPr>
        <w:t xml:space="preserve"> dan </w:t>
      </w:r>
      <w:r w:rsidRPr="00D1377C">
        <w:rPr>
          <w:rFonts w:cs="Times New Roman"/>
          <w:i/>
          <w:szCs w:val="24"/>
        </w:rPr>
        <w:t>hardware</w:t>
      </w:r>
      <w:r>
        <w:rPr>
          <w:rFonts w:cs="Times New Roman"/>
          <w:i/>
          <w:szCs w:val="24"/>
        </w:rPr>
        <w:t xml:space="preserve"> </w:t>
      </w:r>
      <w:r w:rsidRPr="00D1377C">
        <w:rPr>
          <w:rFonts w:cs="Times New Roman"/>
          <w:szCs w:val="24"/>
        </w:rPr>
        <w:t>serta</w:t>
      </w:r>
      <w:r>
        <w:rPr>
          <w:rFonts w:cs="Times New Roman"/>
          <w:i/>
          <w:szCs w:val="24"/>
        </w:rPr>
        <w:t xml:space="preserve"> </w:t>
      </w:r>
      <w:r>
        <w:rPr>
          <w:rFonts w:cs="Times New Roman"/>
          <w:szCs w:val="24"/>
        </w:rPr>
        <w:t>data dan informasi yang dibutuhkan selama kegiatan berlangsung.</w:t>
      </w:r>
    </w:p>
    <w:p w14:paraId="148E7D20" w14:textId="626C34BF" w:rsidR="00D1377C" w:rsidRDefault="00D1377C" w:rsidP="00FB49E1">
      <w:pPr>
        <w:pStyle w:val="ListParagraph"/>
        <w:numPr>
          <w:ilvl w:val="0"/>
          <w:numId w:val="47"/>
        </w:numPr>
        <w:tabs>
          <w:tab w:val="left" w:pos="-1418"/>
        </w:tabs>
        <w:ind w:left="426" w:hanging="426"/>
      </w:pPr>
      <w:r w:rsidRPr="00D1377C">
        <w:t>Al</w:t>
      </w:r>
      <w:r>
        <w:t>at</w:t>
      </w:r>
    </w:p>
    <w:p w14:paraId="5F33B2B6" w14:textId="3CF9155B" w:rsidR="005C4408" w:rsidRDefault="00FB49E1" w:rsidP="00FB49E1">
      <w:pPr>
        <w:tabs>
          <w:tab w:val="left" w:pos="426"/>
        </w:tabs>
        <w:ind w:firstLine="0"/>
        <w:rPr>
          <w:rFonts w:cs="Times New Roman"/>
          <w:szCs w:val="24"/>
        </w:rPr>
      </w:pPr>
      <w:r>
        <w:rPr>
          <w:rFonts w:cs="Times New Roman"/>
          <w:szCs w:val="24"/>
        </w:rPr>
        <w:tab/>
      </w:r>
      <w:r w:rsidR="005C4408">
        <w:rPr>
          <w:rFonts w:cs="Times New Roman"/>
          <w:szCs w:val="24"/>
        </w:rPr>
        <w:t>Berikut adalah alat-alat yang digunakan dalam melakukan pembuatan sistem informasi geografis pasar :</w:t>
      </w:r>
    </w:p>
    <w:p w14:paraId="5D5BCF6D" w14:textId="77777777" w:rsidR="005C4408" w:rsidRDefault="005C4408" w:rsidP="00FB49E1">
      <w:pPr>
        <w:pStyle w:val="ListParagraph"/>
        <w:numPr>
          <w:ilvl w:val="1"/>
          <w:numId w:val="48"/>
        </w:numPr>
        <w:tabs>
          <w:tab w:val="left" w:pos="426"/>
        </w:tabs>
        <w:ind w:left="567" w:hanging="540"/>
        <w:rPr>
          <w:rFonts w:cs="Times New Roman"/>
          <w:szCs w:val="24"/>
        </w:rPr>
      </w:pPr>
      <w:r>
        <w:rPr>
          <w:rFonts w:cs="Times New Roman"/>
          <w:szCs w:val="24"/>
        </w:rPr>
        <w:t xml:space="preserve">Laptop Asus </w:t>
      </w:r>
      <w:r w:rsidRPr="005A0B3A">
        <w:rPr>
          <w:rFonts w:cs="Times New Roman"/>
          <w:szCs w:val="24"/>
        </w:rPr>
        <w:t>Intel(R) Core(TM) i5-3317U CPU @ 1.70GHz</w:t>
      </w:r>
    </w:p>
    <w:p w14:paraId="2631643D" w14:textId="340F2B3F" w:rsidR="005C4408" w:rsidRDefault="005C4408" w:rsidP="00FB49E1">
      <w:pPr>
        <w:pStyle w:val="ListParagraph"/>
        <w:numPr>
          <w:ilvl w:val="1"/>
          <w:numId w:val="48"/>
        </w:numPr>
        <w:tabs>
          <w:tab w:val="left" w:pos="426"/>
        </w:tabs>
        <w:ind w:left="567" w:hanging="540"/>
        <w:rPr>
          <w:rFonts w:cs="Times New Roman"/>
          <w:szCs w:val="24"/>
        </w:rPr>
      </w:pPr>
      <w:r w:rsidRPr="00FD3FD1">
        <w:rPr>
          <w:rFonts w:cs="Times New Roman"/>
          <w:szCs w:val="24"/>
        </w:rPr>
        <w:t xml:space="preserve">Sistem Operasi Windows 10 </w:t>
      </w:r>
      <w:r w:rsidR="00903AAE">
        <w:rPr>
          <w:rFonts w:cs="Times New Roman"/>
          <w:szCs w:val="24"/>
        </w:rPr>
        <w:t>Pro</w:t>
      </w:r>
    </w:p>
    <w:p w14:paraId="40717430" w14:textId="77777777" w:rsidR="005C4408" w:rsidRDefault="005C4408" w:rsidP="00FB49E1">
      <w:pPr>
        <w:pStyle w:val="ListParagraph"/>
        <w:numPr>
          <w:ilvl w:val="1"/>
          <w:numId w:val="48"/>
        </w:numPr>
        <w:tabs>
          <w:tab w:val="left" w:pos="426"/>
        </w:tabs>
        <w:ind w:left="567" w:hanging="540"/>
        <w:rPr>
          <w:rFonts w:cs="Times New Roman"/>
          <w:szCs w:val="24"/>
        </w:rPr>
      </w:pPr>
      <w:r w:rsidRPr="00FD3FD1">
        <w:rPr>
          <w:rFonts w:cs="Times New Roman"/>
          <w:szCs w:val="24"/>
        </w:rPr>
        <w:t>MySQL,</w:t>
      </w:r>
    </w:p>
    <w:p w14:paraId="5B832CA7" w14:textId="77777777" w:rsidR="005C4408" w:rsidRDefault="005C4408" w:rsidP="00FB49E1">
      <w:pPr>
        <w:pStyle w:val="ListParagraph"/>
        <w:numPr>
          <w:ilvl w:val="1"/>
          <w:numId w:val="48"/>
        </w:numPr>
        <w:tabs>
          <w:tab w:val="left" w:pos="426"/>
        </w:tabs>
        <w:ind w:left="567" w:hanging="540"/>
        <w:rPr>
          <w:rFonts w:cs="Times New Roman"/>
          <w:szCs w:val="24"/>
        </w:rPr>
      </w:pPr>
      <w:r w:rsidRPr="00FD3FD1">
        <w:rPr>
          <w:rFonts w:cs="Times New Roman"/>
          <w:szCs w:val="24"/>
        </w:rPr>
        <w:t>Apache,</w:t>
      </w:r>
    </w:p>
    <w:p w14:paraId="5F69E274" w14:textId="1F9FE9DD" w:rsidR="005C4408" w:rsidRDefault="00CF3415" w:rsidP="00FB49E1">
      <w:pPr>
        <w:pStyle w:val="ListParagraph"/>
        <w:numPr>
          <w:ilvl w:val="1"/>
          <w:numId w:val="48"/>
        </w:numPr>
        <w:tabs>
          <w:tab w:val="left" w:pos="426"/>
        </w:tabs>
        <w:ind w:left="567" w:hanging="540"/>
        <w:rPr>
          <w:rFonts w:cs="Times New Roman"/>
          <w:szCs w:val="24"/>
        </w:rPr>
      </w:pPr>
      <w:r>
        <w:rPr>
          <w:rFonts w:cs="Times New Roman"/>
          <w:szCs w:val="24"/>
        </w:rPr>
        <w:t>Microsoft Visio 2013</w:t>
      </w:r>
      <w:r w:rsidR="005C4408" w:rsidRPr="00FD3FD1">
        <w:rPr>
          <w:rFonts w:cs="Times New Roman"/>
          <w:szCs w:val="24"/>
        </w:rPr>
        <w:t>,</w:t>
      </w:r>
    </w:p>
    <w:p w14:paraId="3962F5D0" w14:textId="7C215D18" w:rsidR="00D1377C" w:rsidRPr="005C4408" w:rsidRDefault="005C4408" w:rsidP="00FB49E1">
      <w:pPr>
        <w:pStyle w:val="ListParagraph"/>
        <w:numPr>
          <w:ilvl w:val="1"/>
          <w:numId w:val="48"/>
        </w:numPr>
        <w:tabs>
          <w:tab w:val="left" w:pos="426"/>
        </w:tabs>
        <w:ind w:left="567" w:hanging="540"/>
        <w:rPr>
          <w:rFonts w:cs="Times New Roman"/>
          <w:szCs w:val="24"/>
        </w:rPr>
      </w:pPr>
      <w:r w:rsidRPr="005C4408">
        <w:rPr>
          <w:rFonts w:cs="Times New Roman"/>
          <w:szCs w:val="24"/>
        </w:rPr>
        <w:t>Xampp</w:t>
      </w:r>
    </w:p>
    <w:p w14:paraId="145CC890" w14:textId="2F3FDE12" w:rsidR="007149B6" w:rsidRDefault="00D1377C" w:rsidP="007149B6">
      <w:pPr>
        <w:pStyle w:val="ListParagraph"/>
        <w:numPr>
          <w:ilvl w:val="0"/>
          <w:numId w:val="47"/>
        </w:numPr>
        <w:tabs>
          <w:tab w:val="left" w:pos="-1418"/>
        </w:tabs>
        <w:ind w:left="426" w:hanging="426"/>
      </w:pPr>
      <w:r>
        <w:t>Bahan</w:t>
      </w:r>
    </w:p>
    <w:p w14:paraId="636C93B2" w14:textId="77777777" w:rsidR="00205B98" w:rsidRDefault="007149B6" w:rsidP="007149B6">
      <w:pPr>
        <w:tabs>
          <w:tab w:val="left" w:pos="-1418"/>
        </w:tabs>
        <w:ind w:firstLine="426"/>
        <w:rPr>
          <w:rFonts w:cs="Times New Roman"/>
          <w:szCs w:val="24"/>
        </w:rPr>
      </w:pPr>
      <w:r w:rsidRPr="007149B6">
        <w:rPr>
          <w:rFonts w:cs="Times New Roman"/>
          <w:szCs w:val="24"/>
        </w:rPr>
        <w:t>Bahan-bahan yang akan digunakan dalam pembuatan sistem informasi geografis ini adalah literatur-literatur dari jurnal, buku, penelitian sebelumnya. Selain itu, bahan lain yang didapatkan adalah</w:t>
      </w:r>
      <w:r w:rsidR="00205B98">
        <w:rPr>
          <w:rFonts w:cs="Times New Roman"/>
          <w:szCs w:val="24"/>
        </w:rPr>
        <w:t xml:space="preserve"> </w:t>
      </w:r>
    </w:p>
    <w:p w14:paraId="2FA386E7" w14:textId="5A017469" w:rsidR="00205B98" w:rsidRPr="00BE6552" w:rsidRDefault="00205B98" w:rsidP="00205B98">
      <w:pPr>
        <w:pStyle w:val="ListParagraph"/>
        <w:numPr>
          <w:ilvl w:val="3"/>
          <w:numId w:val="48"/>
        </w:numPr>
        <w:tabs>
          <w:tab w:val="left" w:pos="-1418"/>
        </w:tabs>
        <w:ind w:left="426" w:hanging="426"/>
        <w:rPr>
          <w:b/>
        </w:rPr>
      </w:pPr>
      <w:r w:rsidRPr="00BE6552">
        <w:rPr>
          <w:b/>
          <w:color w:val="FF0000"/>
        </w:rPr>
        <w:t>Data informasi yang didapat dari Dinas Perdagangan</w:t>
      </w:r>
      <w:r w:rsidR="006F2F90" w:rsidRPr="00BE6552">
        <w:rPr>
          <w:b/>
          <w:color w:val="FF0000"/>
        </w:rPr>
        <w:t xml:space="preserve"> Kota Mataram</w:t>
      </w:r>
    </w:p>
    <w:p w14:paraId="3F3BA663" w14:textId="0E953787" w:rsidR="00D1377C" w:rsidRPr="00B85D78" w:rsidRDefault="00205B98" w:rsidP="00B85D78">
      <w:pPr>
        <w:pStyle w:val="ListParagraph"/>
        <w:numPr>
          <w:ilvl w:val="3"/>
          <w:numId w:val="48"/>
        </w:numPr>
        <w:tabs>
          <w:tab w:val="left" w:pos="-1418"/>
        </w:tabs>
        <w:ind w:left="426" w:hanging="426"/>
      </w:pPr>
      <w:r>
        <w:t>Data titik koordinat pasar yang didapat dari Google Maps</w:t>
      </w:r>
    </w:p>
    <w:p w14:paraId="6E6AFEB3" w14:textId="77777777" w:rsidR="00D1377C" w:rsidRDefault="00D1377C" w:rsidP="00050CDB">
      <w:pPr>
        <w:tabs>
          <w:tab w:val="left" w:pos="720"/>
        </w:tabs>
        <w:ind w:firstLine="0"/>
        <w:rPr>
          <w:b/>
        </w:rPr>
      </w:pPr>
    </w:p>
    <w:p w14:paraId="19BA17F5" w14:textId="77777777" w:rsidR="00D1377C" w:rsidRPr="00F256DA" w:rsidRDefault="00D1377C" w:rsidP="00050CDB">
      <w:pPr>
        <w:tabs>
          <w:tab w:val="left" w:pos="720"/>
        </w:tabs>
        <w:ind w:firstLine="0"/>
        <w:rPr>
          <w:b/>
        </w:rPr>
      </w:pPr>
    </w:p>
    <w:p w14:paraId="70342C3F" w14:textId="77777777" w:rsidR="00B85D78" w:rsidRDefault="00B85D78">
      <w:pPr>
        <w:spacing w:after="160" w:line="259" w:lineRule="auto"/>
        <w:ind w:firstLine="0"/>
        <w:jc w:val="left"/>
        <w:rPr>
          <w:b/>
          <w:i/>
          <w:iCs/>
        </w:rPr>
      </w:pPr>
      <w:r>
        <w:rPr>
          <w:b/>
          <w:i/>
          <w:iCs/>
        </w:rPr>
        <w:br w:type="page"/>
      </w:r>
    </w:p>
    <w:p w14:paraId="63812694" w14:textId="062C653B" w:rsidR="00FC25AC" w:rsidRDefault="00FC25AC" w:rsidP="0011022F">
      <w:pPr>
        <w:pStyle w:val="ListParagraph"/>
        <w:numPr>
          <w:ilvl w:val="0"/>
          <w:numId w:val="42"/>
        </w:numPr>
        <w:ind w:left="720" w:hanging="720"/>
        <w:rPr>
          <w:b/>
          <w:i/>
          <w:iCs/>
        </w:rPr>
      </w:pPr>
      <w:r w:rsidRPr="00FC25AC">
        <w:rPr>
          <w:b/>
          <w:i/>
          <w:iCs/>
        </w:rPr>
        <w:lastRenderedPageBreak/>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15"/>
      </w:tblGrid>
      <w:tr w:rsidR="00EF0190" w14:paraId="09CC137C" w14:textId="77777777" w:rsidTr="000022FD">
        <w:tc>
          <w:tcPr>
            <w:tcW w:w="8613" w:type="dxa"/>
          </w:tcPr>
          <w:p w14:paraId="421DBC42" w14:textId="5448973A" w:rsidR="00EF0190" w:rsidRDefault="0021573E" w:rsidP="000E236F">
            <w:pPr>
              <w:ind w:firstLine="0"/>
              <w:jc w:val="center"/>
            </w:pPr>
            <w:r>
              <w:rPr>
                <w:lang w:val="en-US"/>
              </w:rPr>
              <w:object w:dxaOrig="15855" w:dyaOrig="9270" w14:anchorId="2B92E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48.25pt" o:ole="">
                  <v:imagedata r:id="rId25" o:title=""/>
                </v:shape>
                <o:OLEObject Type="Embed" ProgID="Visio.Drawing.15" ShapeID="_x0000_i1025" DrawAspect="Content" ObjectID="_1710966697" r:id="rId26"/>
              </w:object>
            </w:r>
          </w:p>
        </w:tc>
      </w:tr>
    </w:tbl>
    <w:p w14:paraId="751437E9" w14:textId="0BE4CED0" w:rsidR="00EF0190" w:rsidRDefault="00485D22" w:rsidP="00911513">
      <w:pPr>
        <w:pStyle w:val="Caption"/>
        <w:spacing w:after="240"/>
      </w:pPr>
      <w:r>
        <w:t xml:space="preserve">Gambar 3. </w:t>
      </w:r>
      <w:fldSimple w:instr=" SEQ Gambar_3. \* ARABIC ">
        <w:r w:rsidR="007B1336">
          <w:rPr>
            <w:noProof/>
          </w:rPr>
          <w:t>2</w:t>
        </w:r>
      </w:fldSimple>
      <w:r>
        <w:t xml:space="preserve"> </w:t>
      </w:r>
      <w:r w:rsidRPr="004348A6">
        <w:t>Use case diagram S</w:t>
      </w:r>
      <w:r w:rsidR="00B87FA2">
        <w:t xml:space="preserve">istem </w:t>
      </w:r>
      <w:r w:rsidRPr="004348A6">
        <w:t>I</w:t>
      </w:r>
      <w:r w:rsidR="00B87FA2">
        <w:t xml:space="preserve">nformasi </w:t>
      </w:r>
      <w:r w:rsidRPr="004348A6">
        <w:t>G</w:t>
      </w:r>
      <w:r w:rsidR="00B87FA2">
        <w:t>eografis</w:t>
      </w:r>
      <w:r w:rsidRPr="004348A6">
        <w:t xml:space="preserve"> Pasar</w:t>
      </w:r>
    </w:p>
    <w:p w14:paraId="23B1EADE" w14:textId="4178103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merupakan </w:t>
      </w:r>
      <w:r w:rsidRPr="003D0C01">
        <w:rPr>
          <w:i/>
          <w:szCs w:val="24"/>
          <w:lang w:val="en-ID"/>
        </w:rPr>
        <w:t>use case</w:t>
      </w:r>
      <w:r>
        <w:rPr>
          <w:i/>
          <w:szCs w:val="24"/>
          <w:lang w:val="en-ID"/>
        </w:rPr>
        <w:t xml:space="preserve"> diagram </w:t>
      </w:r>
      <w:r>
        <w:rPr>
          <w:szCs w:val="24"/>
          <w:lang w:val="en-ID"/>
        </w:rPr>
        <w:t xml:space="preserve">dari </w:t>
      </w:r>
      <w:r w:rsidR="00363DA8">
        <w:rPr>
          <w:lang w:val="en-ID"/>
        </w:rPr>
        <w:t xml:space="preserve">Sistem </w:t>
      </w:r>
      <w:r>
        <w:rPr>
          <w:lang w:val="en-ID"/>
        </w:rPr>
        <w:t>I</w:t>
      </w:r>
      <w:r w:rsidR="00363DA8">
        <w:rPr>
          <w:lang w:val="en-ID"/>
        </w:rPr>
        <w:t xml:space="preserve">nformasi </w:t>
      </w:r>
      <w:r>
        <w:rPr>
          <w:lang w:val="en-ID"/>
        </w:rPr>
        <w:t>G</w:t>
      </w:r>
      <w:r w:rsidR="00363DA8">
        <w:rPr>
          <w:lang w:val="en-ID"/>
        </w:rPr>
        <w:t>eografis</w:t>
      </w:r>
      <w:r>
        <w:rPr>
          <w:lang w:val="en-ID"/>
        </w:rPr>
        <w:t xml:space="preserve">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 xml:space="preserve">Sistem </w:t>
      </w:r>
      <w:r w:rsidR="00363DA8">
        <w:rPr>
          <w:lang w:val="en-ID"/>
        </w:rPr>
        <w:t>Sistem Informasi Geografis Pasar Kota Mataram</w:t>
      </w:r>
      <w:r w:rsidRPr="00C75562">
        <w:rPr>
          <w:szCs w:val="24"/>
          <w:lang w:val="en-ID"/>
        </w:rPr>
        <w:t>.</w:t>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Administrator</w:t>
      </w:r>
    </w:p>
    <w:p w14:paraId="498DAFAB" w14:textId="02ACB651" w:rsidR="00EF0190" w:rsidRDefault="000E5DB9" w:rsidP="000E5DB9">
      <w:pPr>
        <w:pStyle w:val="Caption"/>
        <w:rPr>
          <w:szCs w:val="24"/>
          <w:lang w:val="en-ID"/>
        </w:rPr>
      </w:pPr>
      <w:r>
        <w:t xml:space="preserve">Tabel 3. </w:t>
      </w:r>
      <w:fldSimple w:instr=" SEQ Tabel_3. \* ARABIC ">
        <w:r w:rsidR="001E7B69">
          <w:rPr>
            <w:noProof/>
          </w:rPr>
          <w:t>1</w:t>
        </w:r>
      </w:fldSimple>
      <w:r>
        <w:t xml:space="preserve"> </w:t>
      </w:r>
      <w:r w:rsidRPr="000E5DB9">
        <w:rPr>
          <w:i/>
        </w:rPr>
        <w:t>Use Specification Case</w:t>
      </w:r>
      <w:r w:rsidRPr="00137354">
        <w:t xml:space="preserve"> pada Administrator</w:t>
      </w:r>
    </w:p>
    <w:tbl>
      <w:tblPr>
        <w:tblStyle w:val="TableGrid"/>
        <w:tblW w:w="8505" w:type="dxa"/>
        <w:tblInd w:w="108" w:type="dxa"/>
        <w:tblLook w:val="04A0" w:firstRow="1" w:lastRow="0" w:firstColumn="1" w:lastColumn="0" w:noHBand="0" w:noVBand="1"/>
      </w:tblPr>
      <w:tblGrid>
        <w:gridCol w:w="1418"/>
        <w:gridCol w:w="7087"/>
      </w:tblGrid>
      <w:tr w:rsidR="00EF0190" w14:paraId="3CE92027" w14:textId="77777777" w:rsidTr="00441D40">
        <w:trPr>
          <w:tblHeader/>
        </w:trPr>
        <w:tc>
          <w:tcPr>
            <w:tcW w:w="1418"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677AFF">
            <w:pPr>
              <w:pStyle w:val="ListParagraph"/>
              <w:ind w:firstLine="0"/>
              <w:jc w:val="left"/>
              <w:rPr>
                <w:b/>
                <w:szCs w:val="24"/>
              </w:rPr>
            </w:pPr>
            <w:r>
              <w:rPr>
                <w:b/>
                <w:szCs w:val="24"/>
              </w:rPr>
              <w:t>Aktifitas</w:t>
            </w:r>
          </w:p>
        </w:tc>
        <w:tc>
          <w:tcPr>
            <w:tcW w:w="7087"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7D4186">
            <w:pPr>
              <w:pStyle w:val="ListParagraph"/>
              <w:jc w:val="center"/>
              <w:rPr>
                <w:b/>
                <w:szCs w:val="24"/>
              </w:rPr>
            </w:pPr>
            <w:r>
              <w:rPr>
                <w:b/>
                <w:szCs w:val="24"/>
              </w:rPr>
              <w:t>Penjelasan</w:t>
            </w:r>
          </w:p>
        </w:tc>
      </w:tr>
      <w:tr w:rsidR="00EF0190" w14:paraId="31886E03"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677AFF">
            <w:pPr>
              <w:ind w:firstLine="0"/>
              <w:jc w:val="left"/>
              <w:rPr>
                <w:i/>
                <w:szCs w:val="24"/>
              </w:rPr>
            </w:pPr>
            <w:r w:rsidRPr="004F4E91">
              <w:rPr>
                <w:i/>
                <w:szCs w:val="24"/>
              </w:rPr>
              <w:t>Login</w:t>
            </w:r>
          </w:p>
        </w:tc>
        <w:tc>
          <w:tcPr>
            <w:tcW w:w="7087" w:type="dxa"/>
            <w:tcBorders>
              <w:top w:val="single" w:sz="4" w:space="0" w:color="auto"/>
              <w:left w:val="single" w:sz="4" w:space="0" w:color="auto"/>
              <w:bottom w:val="single" w:sz="4" w:space="0" w:color="auto"/>
              <w:right w:val="single" w:sz="4" w:space="0" w:color="auto"/>
            </w:tcBorders>
            <w:hideMark/>
          </w:tcPr>
          <w:p w14:paraId="037B701B" w14:textId="60822AA2" w:rsidR="00EF0190" w:rsidRDefault="00EF0190" w:rsidP="007D4186">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324EA3">
              <w:t>Sistem Informasi Geografis</w:t>
            </w:r>
            <w:r w:rsidR="00324EA3">
              <w:rPr>
                <w:szCs w:val="24"/>
              </w:rPr>
              <w:t xml:space="preserve"> </w:t>
            </w:r>
            <w:r>
              <w:rPr>
                <w:szCs w:val="24"/>
              </w:rPr>
              <w:t xml:space="preserve">Pasar. Administrator harus melakukan </w:t>
            </w:r>
            <w:r>
              <w:rPr>
                <w:i/>
                <w:szCs w:val="24"/>
              </w:rPr>
              <w:t>Login</w:t>
            </w:r>
            <w:r>
              <w:rPr>
                <w:szCs w:val="24"/>
              </w:rPr>
              <w:t xml:space="preserve"> terlebih dahulu untuk dapat melakukan aktifitas-aktifitas yang lainnya.</w:t>
            </w:r>
          </w:p>
        </w:tc>
      </w:tr>
      <w:tr w:rsidR="00EF0190" w14:paraId="51E21C94" w14:textId="77777777" w:rsidTr="00441D40">
        <w:tc>
          <w:tcPr>
            <w:tcW w:w="1418"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677AFF">
            <w:pPr>
              <w:pStyle w:val="ListParagraph"/>
              <w:ind w:firstLine="0"/>
              <w:jc w:val="left"/>
              <w:rPr>
                <w:i/>
                <w:szCs w:val="24"/>
              </w:rPr>
            </w:pPr>
            <w:r>
              <w:rPr>
                <w:szCs w:val="24"/>
              </w:rPr>
              <w:t>Tambah Data Pasar</w:t>
            </w:r>
          </w:p>
        </w:tc>
        <w:tc>
          <w:tcPr>
            <w:tcW w:w="7087" w:type="dxa"/>
            <w:tcBorders>
              <w:top w:val="single" w:sz="4" w:space="0" w:color="auto"/>
              <w:left w:val="single" w:sz="4" w:space="0" w:color="auto"/>
              <w:bottom w:val="single" w:sz="4" w:space="0" w:color="auto"/>
              <w:right w:val="single" w:sz="4" w:space="0" w:color="auto"/>
            </w:tcBorders>
          </w:tcPr>
          <w:p w14:paraId="15E6CA0D" w14:textId="4BD793E2" w:rsidR="00EF0190" w:rsidRDefault="00EF0190" w:rsidP="00005F63">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aktifitas </w:t>
            </w:r>
            <w:r>
              <w:rPr>
                <w:i/>
                <w:szCs w:val="24"/>
              </w:rPr>
              <w:t>Login</w:t>
            </w:r>
            <w:r>
              <w:rPr>
                <w:szCs w:val="24"/>
              </w:rPr>
              <w:t xml:space="preserve"> pada </w:t>
            </w:r>
            <w:r w:rsidR="00324EA3">
              <w:t>Sistem Informasi Geografis</w:t>
            </w:r>
            <w:r w:rsidR="00324EA3">
              <w:rPr>
                <w:szCs w:val="24"/>
              </w:rPr>
              <w:t xml:space="preserve"> </w:t>
            </w:r>
            <w:r>
              <w:rPr>
                <w:szCs w:val="24"/>
              </w:rPr>
              <w:t xml:space="preserve">pasar. Hal ini menandakan bahwa aktifitas tambah data </w:t>
            </w:r>
            <w:r w:rsidR="00005F63">
              <w:rPr>
                <w:szCs w:val="24"/>
              </w:rPr>
              <w:t>pasar</w:t>
            </w:r>
            <w:r>
              <w:rPr>
                <w:szCs w:val="24"/>
              </w:rPr>
              <w:t xml:space="preserve"> merupakan “</w:t>
            </w:r>
            <w:r>
              <w:rPr>
                <w:i/>
                <w:szCs w:val="24"/>
              </w:rPr>
              <w:t>include</w:t>
            </w:r>
            <w:r>
              <w:rPr>
                <w:szCs w:val="24"/>
              </w:rPr>
              <w:t xml:space="preserve">” dari aktifitas </w:t>
            </w:r>
            <w:r>
              <w:rPr>
                <w:i/>
                <w:szCs w:val="24"/>
              </w:rPr>
              <w:t>Login</w:t>
            </w:r>
            <w:r>
              <w:rPr>
                <w:szCs w:val="24"/>
              </w:rPr>
              <w:t xml:space="preserve">. </w:t>
            </w:r>
          </w:p>
        </w:tc>
      </w:tr>
      <w:tr w:rsidR="00EF0190" w14:paraId="2D1D73C0"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677AFF">
            <w:pPr>
              <w:pStyle w:val="ListParagraph"/>
              <w:ind w:firstLine="0"/>
              <w:jc w:val="left"/>
              <w:rPr>
                <w:szCs w:val="24"/>
              </w:rPr>
            </w:pPr>
            <w:r>
              <w:rPr>
                <w:szCs w:val="24"/>
              </w:rPr>
              <w:t xml:space="preserve">Hapus Data </w:t>
            </w:r>
            <w:r>
              <w:rPr>
                <w:szCs w:val="24"/>
              </w:rPr>
              <w:lastRenderedPageBreak/>
              <w:t>Pasar</w:t>
            </w:r>
          </w:p>
        </w:tc>
        <w:tc>
          <w:tcPr>
            <w:tcW w:w="7087" w:type="dxa"/>
            <w:tcBorders>
              <w:top w:val="single" w:sz="4" w:space="0" w:color="auto"/>
              <w:left w:val="single" w:sz="4" w:space="0" w:color="auto"/>
              <w:bottom w:val="single" w:sz="4" w:space="0" w:color="auto"/>
              <w:right w:val="single" w:sz="4" w:space="0" w:color="auto"/>
            </w:tcBorders>
            <w:hideMark/>
          </w:tcPr>
          <w:p w14:paraId="4838262D" w14:textId="4376D03F" w:rsidR="00EF0190" w:rsidRDefault="00EF0190" w:rsidP="007D4186">
            <w:pPr>
              <w:pStyle w:val="ListParagraph"/>
              <w:rPr>
                <w:szCs w:val="24"/>
              </w:rPr>
            </w:pPr>
            <w:r>
              <w:rPr>
                <w:szCs w:val="24"/>
              </w:rPr>
              <w:lastRenderedPageBreak/>
              <w:t xml:space="preserve">Aktifitas untuk menghapus data pasar merupakan suatu </w:t>
            </w:r>
            <w:r>
              <w:rPr>
                <w:szCs w:val="24"/>
              </w:rPr>
              <w:lastRenderedPageBreak/>
              <w:t xml:space="preserve">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F0190" w14:paraId="7E1A6F3C"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677AFF">
            <w:pPr>
              <w:pStyle w:val="ListParagraph"/>
              <w:ind w:firstLine="0"/>
              <w:jc w:val="left"/>
              <w:rPr>
                <w:szCs w:val="24"/>
              </w:rPr>
            </w:pPr>
            <w:r>
              <w:rPr>
                <w:szCs w:val="24"/>
              </w:rPr>
              <w:lastRenderedPageBreak/>
              <w:t>Edit Data Pasar</w:t>
            </w:r>
          </w:p>
        </w:tc>
        <w:tc>
          <w:tcPr>
            <w:tcW w:w="7087" w:type="dxa"/>
            <w:tcBorders>
              <w:top w:val="single" w:sz="4" w:space="0" w:color="auto"/>
              <w:left w:val="single" w:sz="4" w:space="0" w:color="auto"/>
              <w:bottom w:val="single" w:sz="4" w:space="0" w:color="auto"/>
              <w:right w:val="single" w:sz="4" w:space="0" w:color="auto"/>
            </w:tcBorders>
            <w:hideMark/>
          </w:tcPr>
          <w:p w14:paraId="1BF416C6" w14:textId="79C579E7" w:rsidR="00EF0190" w:rsidRDefault="00EF0190" w:rsidP="007D4186">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F0190" w14:paraId="3C9D4C2A" w14:textId="77777777" w:rsidTr="00441D40">
        <w:tc>
          <w:tcPr>
            <w:tcW w:w="1418" w:type="dxa"/>
            <w:tcBorders>
              <w:top w:val="single" w:sz="4" w:space="0" w:color="auto"/>
              <w:left w:val="single" w:sz="4" w:space="0" w:color="auto"/>
              <w:bottom w:val="single" w:sz="4" w:space="0" w:color="auto"/>
              <w:right w:val="single" w:sz="4" w:space="0" w:color="auto"/>
            </w:tcBorders>
          </w:tcPr>
          <w:p w14:paraId="79F7A26C" w14:textId="1A031257" w:rsidR="00EF0190" w:rsidRDefault="00D92890" w:rsidP="00677AFF">
            <w:pPr>
              <w:pStyle w:val="ListParagraph"/>
              <w:ind w:firstLine="0"/>
              <w:jc w:val="left"/>
              <w:rPr>
                <w:szCs w:val="24"/>
              </w:rPr>
            </w:pPr>
            <w:r>
              <w:rPr>
                <w:szCs w:val="24"/>
              </w:rPr>
              <w:t>Lihat Detail Data</w:t>
            </w:r>
            <w:r w:rsidR="00EF0190">
              <w:rPr>
                <w:szCs w:val="24"/>
              </w:rPr>
              <w:t xml:space="preserve"> </w:t>
            </w:r>
            <w:r>
              <w:rPr>
                <w:szCs w:val="24"/>
              </w:rPr>
              <w:t xml:space="preserve">dan </w:t>
            </w:r>
            <w:r w:rsidR="00EF0190">
              <w:rPr>
                <w:szCs w:val="24"/>
              </w:rPr>
              <w:t xml:space="preserve">Rute Lokasi Pasar </w:t>
            </w:r>
          </w:p>
        </w:tc>
        <w:tc>
          <w:tcPr>
            <w:tcW w:w="7087" w:type="dxa"/>
            <w:tcBorders>
              <w:top w:val="single" w:sz="4" w:space="0" w:color="auto"/>
              <w:left w:val="single" w:sz="4" w:space="0" w:color="auto"/>
              <w:bottom w:val="single" w:sz="4" w:space="0" w:color="auto"/>
              <w:right w:val="single" w:sz="4" w:space="0" w:color="auto"/>
            </w:tcBorders>
          </w:tcPr>
          <w:p w14:paraId="2C1F0205" w14:textId="62DE2579" w:rsidR="00EF0190" w:rsidRDefault="00EF0190" w:rsidP="00D92890">
            <w:pPr>
              <w:pStyle w:val="ListParagraph"/>
              <w:rPr>
                <w:szCs w:val="24"/>
              </w:rPr>
            </w:pPr>
            <w:r>
              <w:rPr>
                <w:szCs w:val="24"/>
              </w:rPr>
              <w:t>Akti</w:t>
            </w:r>
            <w:r w:rsidR="00D92890">
              <w:rPr>
                <w:szCs w:val="24"/>
              </w:rPr>
              <w:t>fitas untuk melihat detail data</w:t>
            </w:r>
            <w:r>
              <w:rPr>
                <w:szCs w:val="24"/>
              </w:rPr>
              <w:t xml:space="preserve"> </w:t>
            </w:r>
            <w:r w:rsidR="00D92890">
              <w:rPr>
                <w:szCs w:val="24"/>
              </w:rPr>
              <w:t xml:space="preserve">dan </w:t>
            </w:r>
            <w:r>
              <w:rPr>
                <w:szCs w:val="24"/>
              </w:rPr>
              <w:t xml:space="preserve">rute lokasi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324EA3">
              <w:rPr>
                <w:szCs w:val="24"/>
              </w:rPr>
              <w:t>tersebut (pada gambar 3</w:t>
            </w:r>
            <w:r w:rsidR="00885D90">
              <w:rPr>
                <w:szCs w:val="24"/>
              </w:rPr>
              <w:t>.2</w:t>
            </w:r>
            <w:r>
              <w:rPr>
                <w:szCs w:val="24"/>
              </w:rPr>
              <w:t>) aktifitas melihat detail data, rute lokasi dan validasi data pasar ini juga merupakan “</w:t>
            </w:r>
            <w:r>
              <w:rPr>
                <w:i/>
                <w:szCs w:val="24"/>
              </w:rPr>
              <w:t>extend</w:t>
            </w:r>
            <w:r>
              <w:rPr>
                <w:szCs w:val="24"/>
              </w:rPr>
              <w:t>” dari aktifitas melihat data pasar dan merupakan “</w:t>
            </w:r>
            <w:r>
              <w:rPr>
                <w:i/>
                <w:szCs w:val="24"/>
              </w:rPr>
              <w:t>extend</w:t>
            </w:r>
            <w:r>
              <w:rPr>
                <w:szCs w:val="24"/>
              </w:rPr>
              <w:t>” juga dari aktifitas menambah data pasar, artinya untuk melakukan</w:t>
            </w:r>
            <w:r w:rsidR="00D92890">
              <w:rPr>
                <w:szCs w:val="24"/>
              </w:rPr>
              <w:t xml:space="preserve"> aktifitas melihat detail data dan </w:t>
            </w:r>
            <w:r>
              <w:rPr>
                <w:szCs w:val="24"/>
              </w:rPr>
              <w:t>rute lokasi pasar ini administrator harus melakukan aktifitas tambah data pasar.</w:t>
            </w:r>
          </w:p>
        </w:tc>
      </w:tr>
      <w:tr w:rsidR="00005F63" w14:paraId="64A4E13C" w14:textId="77777777" w:rsidTr="00441D40">
        <w:tc>
          <w:tcPr>
            <w:tcW w:w="1418" w:type="dxa"/>
            <w:tcBorders>
              <w:top w:val="single" w:sz="4" w:space="0" w:color="auto"/>
              <w:left w:val="single" w:sz="4" w:space="0" w:color="auto"/>
              <w:bottom w:val="single" w:sz="4" w:space="0" w:color="auto"/>
              <w:right w:val="single" w:sz="4" w:space="0" w:color="auto"/>
            </w:tcBorders>
          </w:tcPr>
          <w:p w14:paraId="4FCCFE02" w14:textId="755E94A5" w:rsidR="00005F63" w:rsidRDefault="00005F63" w:rsidP="00677AFF">
            <w:pPr>
              <w:pStyle w:val="ListParagraph"/>
              <w:ind w:firstLine="0"/>
              <w:jc w:val="left"/>
              <w:rPr>
                <w:i/>
                <w:szCs w:val="24"/>
              </w:rPr>
            </w:pPr>
            <w:r>
              <w:rPr>
                <w:szCs w:val="24"/>
              </w:rPr>
              <w:t xml:space="preserve">Tambah Data Produk </w:t>
            </w:r>
          </w:p>
        </w:tc>
        <w:tc>
          <w:tcPr>
            <w:tcW w:w="7087" w:type="dxa"/>
            <w:tcBorders>
              <w:top w:val="single" w:sz="4" w:space="0" w:color="auto"/>
              <w:left w:val="single" w:sz="4" w:space="0" w:color="auto"/>
              <w:bottom w:val="single" w:sz="4" w:space="0" w:color="auto"/>
              <w:right w:val="single" w:sz="4" w:space="0" w:color="auto"/>
            </w:tcBorders>
          </w:tcPr>
          <w:p w14:paraId="063970B1" w14:textId="6022A582" w:rsidR="00005F63" w:rsidRDefault="00005F63" w:rsidP="00005F63">
            <w:pPr>
              <w:pStyle w:val="ListParagraph"/>
              <w:rPr>
                <w:szCs w:val="24"/>
              </w:rPr>
            </w:pPr>
            <w:r>
              <w:rPr>
                <w:szCs w:val="24"/>
              </w:rPr>
              <w:t>Aktifitas</w:t>
            </w:r>
            <w:r>
              <w:rPr>
                <w:i/>
                <w:szCs w:val="24"/>
              </w:rPr>
              <w:t xml:space="preserve"> </w:t>
            </w:r>
            <w:r>
              <w:rPr>
                <w:szCs w:val="24"/>
              </w:rPr>
              <w:t xml:space="preserve">tambah data produk ini merupakan aktifitas yang hanya bisa dilakukan setelah administrator melakukan aktifitas </w:t>
            </w:r>
            <w:r>
              <w:rPr>
                <w:i/>
                <w:szCs w:val="24"/>
              </w:rPr>
              <w:t>Login</w:t>
            </w:r>
            <w:r>
              <w:rPr>
                <w:szCs w:val="24"/>
              </w:rPr>
              <w:t xml:space="preserve"> pada </w:t>
            </w:r>
            <w:r>
              <w:t>Sistem Informasi Geografis</w:t>
            </w:r>
            <w:r>
              <w:rPr>
                <w:szCs w:val="24"/>
              </w:rPr>
              <w:t xml:space="preserve"> pasar. Hal ini menandakan bahwa aktifitas tambah data produk merupakan “</w:t>
            </w:r>
            <w:r>
              <w:rPr>
                <w:i/>
                <w:szCs w:val="24"/>
              </w:rPr>
              <w:t>include</w:t>
            </w:r>
            <w:r>
              <w:rPr>
                <w:szCs w:val="24"/>
              </w:rPr>
              <w:t xml:space="preserve">” dari aktifitas </w:t>
            </w:r>
            <w:r>
              <w:rPr>
                <w:i/>
                <w:szCs w:val="24"/>
              </w:rPr>
              <w:t>Login</w:t>
            </w:r>
            <w:r>
              <w:rPr>
                <w:szCs w:val="24"/>
              </w:rPr>
              <w:t xml:space="preserve">. </w:t>
            </w:r>
          </w:p>
        </w:tc>
      </w:tr>
      <w:tr w:rsidR="00005F63" w14:paraId="2F128D5F"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246197B6" w14:textId="3FA370A7" w:rsidR="00005F63" w:rsidRPr="00A76FB5" w:rsidRDefault="00005F63" w:rsidP="00677AFF">
            <w:pPr>
              <w:pStyle w:val="ListParagraph"/>
              <w:ind w:firstLine="0"/>
              <w:jc w:val="left"/>
              <w:rPr>
                <w:szCs w:val="24"/>
              </w:rPr>
            </w:pPr>
            <w:r>
              <w:rPr>
                <w:szCs w:val="24"/>
              </w:rPr>
              <w:lastRenderedPageBreak/>
              <w:t xml:space="preserve">Hapus Data </w:t>
            </w:r>
            <w:r w:rsidR="002E7378">
              <w:rPr>
                <w:szCs w:val="24"/>
              </w:rPr>
              <w:t>Produk</w:t>
            </w:r>
          </w:p>
        </w:tc>
        <w:tc>
          <w:tcPr>
            <w:tcW w:w="7087" w:type="dxa"/>
            <w:tcBorders>
              <w:top w:val="single" w:sz="4" w:space="0" w:color="auto"/>
              <w:left w:val="single" w:sz="4" w:space="0" w:color="auto"/>
              <w:bottom w:val="single" w:sz="4" w:space="0" w:color="auto"/>
              <w:right w:val="single" w:sz="4" w:space="0" w:color="auto"/>
            </w:tcBorders>
            <w:hideMark/>
          </w:tcPr>
          <w:p w14:paraId="4F05DD95" w14:textId="24FA0AF5" w:rsidR="00005F63" w:rsidRDefault="00005F63" w:rsidP="001E7B69">
            <w:pPr>
              <w:pStyle w:val="ListParagraph"/>
              <w:rPr>
                <w:szCs w:val="24"/>
              </w:rPr>
            </w:pPr>
            <w:r>
              <w:rPr>
                <w:szCs w:val="24"/>
              </w:rPr>
              <w:t xml:space="preserve">Aktifitas untuk menghapus data </w:t>
            </w:r>
            <w:r w:rsidR="002E7378">
              <w:rPr>
                <w:szCs w:val="24"/>
              </w:rPr>
              <w:t xml:space="preserve">produk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menghapus data </w:t>
            </w:r>
            <w:r w:rsidR="002B6476">
              <w:rPr>
                <w:szCs w:val="24"/>
              </w:rPr>
              <w:t xml:space="preserve">produk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3.2) aktifitas menghapus data </w:t>
            </w:r>
            <w:r w:rsidR="002B6476">
              <w:rPr>
                <w:szCs w:val="24"/>
              </w:rPr>
              <w:t xml:space="preserve">produk </w:t>
            </w:r>
            <w:r>
              <w:rPr>
                <w:szCs w:val="24"/>
              </w:rPr>
              <w:t>ini juga merupakan “</w:t>
            </w:r>
            <w:r>
              <w:rPr>
                <w:i/>
                <w:szCs w:val="24"/>
              </w:rPr>
              <w:t>extend</w:t>
            </w:r>
            <w:r>
              <w:rPr>
                <w:szCs w:val="24"/>
              </w:rPr>
              <w:t xml:space="preserve">” dari aktifitas tambah data </w:t>
            </w:r>
            <w:r w:rsidR="002B6476">
              <w:rPr>
                <w:szCs w:val="24"/>
              </w:rPr>
              <w:t>produk</w:t>
            </w:r>
            <w:r>
              <w:rPr>
                <w:szCs w:val="24"/>
              </w:rPr>
              <w:t xml:space="preserve">, artinya untuk melakukan aktifitas menghapus data </w:t>
            </w:r>
            <w:r w:rsidR="002B6476">
              <w:rPr>
                <w:szCs w:val="24"/>
              </w:rPr>
              <w:t xml:space="preserve">produk </w:t>
            </w:r>
            <w:r>
              <w:rPr>
                <w:szCs w:val="24"/>
              </w:rPr>
              <w:t xml:space="preserve">ini administrator harus melakukan aktifitas tambah data </w:t>
            </w:r>
            <w:r w:rsidR="002B6476">
              <w:rPr>
                <w:szCs w:val="24"/>
              </w:rPr>
              <w:t>produk</w:t>
            </w:r>
            <w:r>
              <w:rPr>
                <w:szCs w:val="24"/>
              </w:rPr>
              <w:t>.</w:t>
            </w:r>
          </w:p>
        </w:tc>
      </w:tr>
      <w:tr w:rsidR="00005F63" w14:paraId="3704FB12"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75C65318" w14:textId="44583028" w:rsidR="00005F63" w:rsidRPr="007467E7" w:rsidRDefault="00005F63" w:rsidP="00677AFF">
            <w:pPr>
              <w:pStyle w:val="ListParagraph"/>
              <w:ind w:firstLine="0"/>
              <w:jc w:val="left"/>
              <w:rPr>
                <w:szCs w:val="24"/>
              </w:rPr>
            </w:pPr>
            <w:r>
              <w:rPr>
                <w:szCs w:val="24"/>
              </w:rPr>
              <w:t xml:space="preserve">Edit Data </w:t>
            </w:r>
            <w:r w:rsidR="00FC046C">
              <w:rPr>
                <w:szCs w:val="24"/>
              </w:rPr>
              <w:t>Produk</w:t>
            </w:r>
          </w:p>
        </w:tc>
        <w:tc>
          <w:tcPr>
            <w:tcW w:w="7087" w:type="dxa"/>
            <w:tcBorders>
              <w:top w:val="single" w:sz="4" w:space="0" w:color="auto"/>
              <w:left w:val="single" w:sz="4" w:space="0" w:color="auto"/>
              <w:bottom w:val="single" w:sz="4" w:space="0" w:color="auto"/>
              <w:right w:val="single" w:sz="4" w:space="0" w:color="auto"/>
            </w:tcBorders>
            <w:hideMark/>
          </w:tcPr>
          <w:p w14:paraId="546EBAE6" w14:textId="240B0143" w:rsidR="00005F63" w:rsidRDefault="00005F63" w:rsidP="001E7B69">
            <w:pPr>
              <w:pStyle w:val="ListParagraph"/>
              <w:rPr>
                <w:szCs w:val="24"/>
              </w:rPr>
            </w:pPr>
            <w:r>
              <w:rPr>
                <w:szCs w:val="24"/>
              </w:rPr>
              <w:t xml:space="preserve">Aktifitas untuk mengedit data </w:t>
            </w:r>
            <w:r w:rsidR="00FC046C">
              <w:rPr>
                <w:szCs w:val="24"/>
              </w:rPr>
              <w:t xml:space="preserve">produk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mengedit data </w:t>
            </w:r>
            <w:r w:rsidR="00FC046C">
              <w:rPr>
                <w:szCs w:val="24"/>
              </w:rPr>
              <w:t xml:space="preserve">produk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3.2) aktifitas mengedit data program ini juga merupakan “</w:t>
            </w:r>
            <w:r>
              <w:rPr>
                <w:i/>
                <w:szCs w:val="24"/>
              </w:rPr>
              <w:t>extend</w:t>
            </w:r>
            <w:r>
              <w:rPr>
                <w:szCs w:val="24"/>
              </w:rPr>
              <w:t xml:space="preserve">” dari aktifitas tambah data </w:t>
            </w:r>
            <w:r w:rsidR="00FC046C">
              <w:rPr>
                <w:szCs w:val="24"/>
              </w:rPr>
              <w:t>produk</w:t>
            </w:r>
            <w:r>
              <w:rPr>
                <w:szCs w:val="24"/>
              </w:rPr>
              <w:t xml:space="preserve">, artinya untuk melakukan aktifitas mengedit data </w:t>
            </w:r>
            <w:r w:rsidR="00FC046C">
              <w:rPr>
                <w:szCs w:val="24"/>
              </w:rPr>
              <w:t xml:space="preserve">produk </w:t>
            </w:r>
            <w:r>
              <w:rPr>
                <w:szCs w:val="24"/>
              </w:rPr>
              <w:t xml:space="preserve">ini administrator harus melakukan aktifitas tambah data </w:t>
            </w:r>
            <w:r w:rsidR="00FC046C">
              <w:rPr>
                <w:szCs w:val="24"/>
              </w:rPr>
              <w:t>produk</w:t>
            </w:r>
            <w:r>
              <w:rPr>
                <w:szCs w:val="24"/>
              </w:rPr>
              <w:t>.</w:t>
            </w:r>
          </w:p>
        </w:tc>
      </w:tr>
      <w:tr w:rsidR="00EF0190" w14:paraId="7843C9AD"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677AFF">
            <w:pPr>
              <w:pStyle w:val="ListParagraph"/>
              <w:ind w:firstLine="0"/>
              <w:jc w:val="left"/>
              <w:rPr>
                <w:szCs w:val="24"/>
              </w:rPr>
            </w:pPr>
            <w:r>
              <w:rPr>
                <w:i/>
                <w:szCs w:val="24"/>
              </w:rPr>
              <w:t>Logout</w:t>
            </w:r>
          </w:p>
        </w:tc>
        <w:tc>
          <w:tcPr>
            <w:tcW w:w="7087" w:type="dxa"/>
            <w:tcBorders>
              <w:top w:val="single" w:sz="4" w:space="0" w:color="auto"/>
              <w:left w:val="single" w:sz="4" w:space="0" w:color="auto"/>
              <w:bottom w:val="single" w:sz="4" w:space="0" w:color="auto"/>
              <w:right w:val="single" w:sz="4" w:space="0" w:color="auto"/>
            </w:tcBorders>
            <w:hideMark/>
          </w:tcPr>
          <w:p w14:paraId="32F4E6B7" w14:textId="5F99DD64" w:rsidR="00EF0190" w:rsidRDefault="00EF0190" w:rsidP="007D4186">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w:t>
            </w:r>
            <w:r w:rsidR="00C43BD6">
              <w:t>Sistem Informasi Geografis Pasar Kota Mataram</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1DDA5C14" w:rsidR="009249BE" w:rsidRPr="009249BE" w:rsidRDefault="003126EC" w:rsidP="009249BE">
      <w:pPr>
        <w:pStyle w:val="Caption"/>
      </w:pPr>
      <w:r>
        <w:t xml:space="preserve">Tabel 3. </w:t>
      </w:r>
      <w:fldSimple w:instr=" SEQ Tabel_3. \* ARABIC ">
        <w:r w:rsidR="001E7B69">
          <w:rPr>
            <w:noProof/>
          </w:rPr>
          <w:t>2</w:t>
        </w:r>
      </w:fldSimple>
      <w:r>
        <w:t xml:space="preserve"> </w:t>
      </w:r>
      <w:r w:rsidRPr="003126EC">
        <w:rPr>
          <w:i/>
        </w:rPr>
        <w:t xml:space="preserve">Use Specification Case </w:t>
      </w:r>
      <w:r w:rsidRPr="00C978DD">
        <w:t>pada Masyarakat</w:t>
      </w:r>
    </w:p>
    <w:tbl>
      <w:tblPr>
        <w:tblStyle w:val="TableGrid"/>
        <w:tblW w:w="8505" w:type="dxa"/>
        <w:tblInd w:w="108" w:type="dxa"/>
        <w:tblLook w:val="04A0" w:firstRow="1" w:lastRow="0" w:firstColumn="1" w:lastColumn="0" w:noHBand="0" w:noVBand="1"/>
      </w:tblPr>
      <w:tblGrid>
        <w:gridCol w:w="1418"/>
        <w:gridCol w:w="7087"/>
      </w:tblGrid>
      <w:tr w:rsidR="00EF0190" w14:paraId="680CCE51" w14:textId="77777777" w:rsidTr="00441D40">
        <w:trPr>
          <w:tblHeader/>
        </w:trPr>
        <w:tc>
          <w:tcPr>
            <w:tcW w:w="1418"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677AFF">
            <w:pPr>
              <w:ind w:firstLine="0"/>
              <w:jc w:val="left"/>
              <w:rPr>
                <w:b/>
                <w:szCs w:val="24"/>
              </w:rPr>
            </w:pPr>
            <w:r w:rsidRPr="004F4E91">
              <w:rPr>
                <w:b/>
                <w:szCs w:val="24"/>
              </w:rPr>
              <w:t>Aktifitas</w:t>
            </w:r>
          </w:p>
        </w:tc>
        <w:tc>
          <w:tcPr>
            <w:tcW w:w="708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7D4186">
            <w:pPr>
              <w:pStyle w:val="ListParagraph"/>
              <w:jc w:val="center"/>
              <w:rPr>
                <w:b/>
                <w:szCs w:val="24"/>
              </w:rPr>
            </w:pPr>
            <w:r>
              <w:rPr>
                <w:b/>
                <w:szCs w:val="24"/>
              </w:rPr>
              <w:t>Penjelasan</w:t>
            </w:r>
          </w:p>
        </w:tc>
      </w:tr>
      <w:tr w:rsidR="00EF0190" w14:paraId="56AEAF19"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4E53FB20" w14:textId="1A11E051" w:rsidR="00EF0190" w:rsidRPr="00CE16BA" w:rsidRDefault="00EF0190" w:rsidP="00677AFF">
            <w:pPr>
              <w:pStyle w:val="ListParagraph"/>
              <w:ind w:firstLine="0"/>
              <w:jc w:val="left"/>
              <w:rPr>
                <w:szCs w:val="24"/>
              </w:rPr>
            </w:pPr>
            <w:r>
              <w:rPr>
                <w:szCs w:val="24"/>
              </w:rPr>
              <w:t xml:space="preserve">Lihat Data Pasar </w:t>
            </w:r>
          </w:p>
        </w:tc>
        <w:tc>
          <w:tcPr>
            <w:tcW w:w="7087" w:type="dxa"/>
            <w:tcBorders>
              <w:top w:val="single" w:sz="4" w:space="0" w:color="auto"/>
              <w:left w:val="single" w:sz="4" w:space="0" w:color="auto"/>
              <w:bottom w:val="single" w:sz="4" w:space="0" w:color="auto"/>
              <w:right w:val="single" w:sz="4" w:space="0" w:color="auto"/>
            </w:tcBorders>
            <w:hideMark/>
          </w:tcPr>
          <w:p w14:paraId="06D5E494" w14:textId="6955F7C3" w:rsidR="00EF0190" w:rsidRDefault="009F5C50" w:rsidP="008C6A90">
            <w:pPr>
              <w:pStyle w:val="ListParagraph"/>
              <w:rPr>
                <w:szCs w:val="24"/>
              </w:rPr>
            </w:pPr>
            <w:r>
              <w:rPr>
                <w:szCs w:val="24"/>
              </w:rPr>
              <w:t>Aktifitas lihat d</w:t>
            </w:r>
            <w:r w:rsidR="00EF0190">
              <w:rPr>
                <w:szCs w:val="24"/>
              </w:rPr>
              <w:t xml:space="preserve">ata pasar merupakan suatu aktifitas yang dilakukan dari sisi masyarakat dan juga administrator tanpa harus melakukan </w:t>
            </w:r>
            <w:r w:rsidR="00EF0190" w:rsidRPr="00595B8C">
              <w:rPr>
                <w:i/>
                <w:szCs w:val="24"/>
              </w:rPr>
              <w:t>login</w:t>
            </w:r>
            <w:r w:rsidR="00EF0190">
              <w:rPr>
                <w:i/>
                <w:szCs w:val="24"/>
              </w:rPr>
              <w:t xml:space="preserve">. </w:t>
            </w:r>
            <w:r w:rsidR="00EF0190">
              <w:rPr>
                <w:szCs w:val="24"/>
              </w:rPr>
              <w:t xml:space="preserve">Pada aktifitas ini administrator maupun masyarakat dapat melihat detail data pasar </w:t>
            </w:r>
            <w:r w:rsidR="008C6A90">
              <w:rPr>
                <w:szCs w:val="24"/>
              </w:rPr>
              <w:t>yang ada pada system informasi geografis</w:t>
            </w:r>
            <w:r w:rsidR="00065B2F">
              <w:rPr>
                <w:szCs w:val="24"/>
              </w:rPr>
              <w:t xml:space="preserve"> pasar</w:t>
            </w:r>
            <w:r w:rsidR="00EF0190">
              <w:rPr>
                <w:szCs w:val="24"/>
              </w:rPr>
              <w:t>.</w:t>
            </w:r>
          </w:p>
        </w:tc>
      </w:tr>
      <w:tr w:rsidR="009F5C50" w14:paraId="3788A1EE"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3548D0A0" w14:textId="031A713E" w:rsidR="009F5C50" w:rsidRPr="00CE16BA" w:rsidRDefault="009F5C50" w:rsidP="00677AFF">
            <w:pPr>
              <w:pStyle w:val="ListParagraph"/>
              <w:ind w:firstLine="0"/>
              <w:jc w:val="left"/>
              <w:rPr>
                <w:szCs w:val="24"/>
              </w:rPr>
            </w:pPr>
            <w:r>
              <w:rPr>
                <w:szCs w:val="24"/>
              </w:rPr>
              <w:lastRenderedPageBreak/>
              <w:t xml:space="preserve">Lihat Data Produk </w:t>
            </w:r>
          </w:p>
        </w:tc>
        <w:tc>
          <w:tcPr>
            <w:tcW w:w="7087" w:type="dxa"/>
            <w:tcBorders>
              <w:top w:val="single" w:sz="4" w:space="0" w:color="auto"/>
              <w:left w:val="single" w:sz="4" w:space="0" w:color="auto"/>
              <w:bottom w:val="single" w:sz="4" w:space="0" w:color="auto"/>
              <w:right w:val="single" w:sz="4" w:space="0" w:color="auto"/>
            </w:tcBorders>
            <w:hideMark/>
          </w:tcPr>
          <w:p w14:paraId="45786A09" w14:textId="2708ECD5" w:rsidR="009F5C50" w:rsidRDefault="009F5C50" w:rsidP="009F5C50">
            <w:pPr>
              <w:pStyle w:val="ListParagraph"/>
              <w:rPr>
                <w:szCs w:val="24"/>
              </w:rPr>
            </w:pPr>
            <w:r>
              <w:rPr>
                <w:szCs w:val="24"/>
              </w:rPr>
              <w:t xml:space="preserve">Aktifitas lihat data produk merupakan aktifitas yang dilakukan dari sisi masyarakat dan juga administrator tanpa harus melakukan </w:t>
            </w:r>
            <w:r w:rsidRPr="00595B8C">
              <w:rPr>
                <w:i/>
                <w:szCs w:val="24"/>
              </w:rPr>
              <w:t>login</w:t>
            </w:r>
            <w:r>
              <w:rPr>
                <w:i/>
                <w:szCs w:val="24"/>
              </w:rPr>
              <w:t xml:space="preserve">. </w:t>
            </w:r>
            <w:r>
              <w:rPr>
                <w:szCs w:val="24"/>
              </w:rPr>
              <w:t>Pada aktifitas ini administrator dan masyarakat dapat melihat detail data produk apa saja yang ada pada suatu pasar yang ada pada system informasi geografis pasar.</w:t>
            </w:r>
          </w:p>
        </w:tc>
      </w:tr>
      <w:tr w:rsidR="00677AFF" w14:paraId="6AE82F6E"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612950A0" w14:textId="33CC1EE0" w:rsidR="00677AFF" w:rsidRPr="00CE16BA" w:rsidRDefault="00677AFF" w:rsidP="00677AFF">
            <w:pPr>
              <w:pStyle w:val="ListParagraph"/>
              <w:ind w:firstLine="0"/>
              <w:jc w:val="left"/>
              <w:rPr>
                <w:szCs w:val="24"/>
              </w:rPr>
            </w:pPr>
            <w:r>
              <w:rPr>
                <w:szCs w:val="24"/>
              </w:rPr>
              <w:t xml:space="preserve">Lihat Rute Lokasi Pasar </w:t>
            </w:r>
          </w:p>
        </w:tc>
        <w:tc>
          <w:tcPr>
            <w:tcW w:w="7087" w:type="dxa"/>
            <w:tcBorders>
              <w:top w:val="single" w:sz="4" w:space="0" w:color="auto"/>
              <w:left w:val="single" w:sz="4" w:space="0" w:color="auto"/>
              <w:bottom w:val="single" w:sz="4" w:space="0" w:color="auto"/>
              <w:right w:val="single" w:sz="4" w:space="0" w:color="auto"/>
            </w:tcBorders>
            <w:hideMark/>
          </w:tcPr>
          <w:p w14:paraId="0906F4C0" w14:textId="4A1956CE" w:rsidR="00677AFF" w:rsidRDefault="004A2EEB" w:rsidP="004A2EEB">
            <w:pPr>
              <w:pStyle w:val="ListParagraph"/>
              <w:rPr>
                <w:szCs w:val="24"/>
              </w:rPr>
            </w:pPr>
            <w:r>
              <w:rPr>
                <w:szCs w:val="24"/>
              </w:rPr>
              <w:t xml:space="preserve">Aktifitas lihat rute lokasi </w:t>
            </w:r>
            <w:r w:rsidR="00677AFF">
              <w:rPr>
                <w:szCs w:val="24"/>
              </w:rPr>
              <w:t xml:space="preserve">pasar merupakan suatu aktifitas yang dilakukan dari sisi masyarakat dan juga administrator tanpa harus melakukan </w:t>
            </w:r>
            <w:r w:rsidR="00677AFF" w:rsidRPr="00595B8C">
              <w:rPr>
                <w:i/>
                <w:szCs w:val="24"/>
              </w:rPr>
              <w:t>login</w:t>
            </w:r>
            <w:r w:rsidR="00677AFF">
              <w:rPr>
                <w:i/>
                <w:szCs w:val="24"/>
              </w:rPr>
              <w:t xml:space="preserve">. </w:t>
            </w:r>
            <w:r w:rsidR="00677AFF">
              <w:rPr>
                <w:szCs w:val="24"/>
              </w:rPr>
              <w:t xml:space="preserve">Pada aktifitas ini administrator </w:t>
            </w:r>
            <w:r>
              <w:rPr>
                <w:szCs w:val="24"/>
              </w:rPr>
              <w:t xml:space="preserve">dan </w:t>
            </w:r>
            <w:r w:rsidR="00677AFF">
              <w:rPr>
                <w:szCs w:val="24"/>
              </w:rPr>
              <w:t xml:space="preserve">masyarakat dapat melihat </w:t>
            </w:r>
            <w:r>
              <w:rPr>
                <w:szCs w:val="24"/>
              </w:rPr>
              <w:t xml:space="preserve">rute lokasi </w:t>
            </w:r>
            <w:r w:rsidR="00677AFF">
              <w:rPr>
                <w:szCs w:val="24"/>
              </w:rPr>
              <w:t xml:space="preserve">pasar yang </w:t>
            </w:r>
            <w:r>
              <w:rPr>
                <w:szCs w:val="24"/>
              </w:rPr>
              <w:t xml:space="preserve">tersaji dalam bentuk peta atau map digital </w:t>
            </w:r>
            <w:r w:rsidR="00677AFF">
              <w:rPr>
                <w:szCs w:val="24"/>
              </w:rPr>
              <w:t>pada system informasi geografis pasar.</w:t>
            </w:r>
          </w:p>
        </w:tc>
      </w:tr>
    </w:tbl>
    <w:p w14:paraId="1742626B" w14:textId="77777777" w:rsidR="00EF0190" w:rsidRPr="00D6383E" w:rsidRDefault="00EF0190" w:rsidP="00EF0190">
      <w:pPr>
        <w:pStyle w:val="ListParagraph"/>
        <w:numPr>
          <w:ilvl w:val="0"/>
          <w:numId w:val="29"/>
        </w:numPr>
        <w:ind w:left="900" w:hanging="900"/>
        <w:rPr>
          <w:b/>
        </w:rPr>
      </w:pPr>
      <w:bookmarkStart w:id="39" w:name="_Toc532465145"/>
      <w:r w:rsidRPr="00624897">
        <w:rPr>
          <w:b/>
          <w:lang w:val="en-ID"/>
        </w:rPr>
        <w:t>Class Diagram</w:t>
      </w:r>
      <w:bookmarkEnd w:id="39"/>
    </w:p>
    <w:p w14:paraId="68C66A33" w14:textId="41A3E877" w:rsidR="00EF0190" w:rsidRPr="0078023A" w:rsidRDefault="00F835F5" w:rsidP="00EF0190">
      <w:pPr>
        <w:pStyle w:val="ListParagraph"/>
        <w:rPr>
          <w:szCs w:val="24"/>
          <w:lang w:val="en-ID"/>
        </w:rPr>
      </w:pPr>
      <w:r>
        <w:rPr>
          <w:lang w:val="en-ID"/>
        </w:rPr>
        <w:t>Sistem Informasi Geografis</w:t>
      </w:r>
      <w:r>
        <w:rPr>
          <w:szCs w:val="24"/>
        </w:rPr>
        <w:t xml:space="preserve"> Pasar</w:t>
      </w:r>
      <w:r w:rsidRPr="00E6121D">
        <w:rPr>
          <w:szCs w:val="24"/>
          <w:lang w:val="en-ID"/>
        </w:rPr>
        <w:t xml:space="preserve"> </w:t>
      </w:r>
      <w:r w:rsidR="00EF0190" w:rsidRPr="00E6121D">
        <w:rPr>
          <w:szCs w:val="24"/>
          <w:lang w:val="en-ID"/>
        </w:rPr>
        <w:t xml:space="preserve">merupakan sebuah sistem yang dibuat dengan menggunakan </w:t>
      </w:r>
      <w:r w:rsidR="00EF0190" w:rsidRPr="00E6121D">
        <w:rPr>
          <w:i/>
          <w:szCs w:val="24"/>
          <w:lang w:val="en-ID"/>
        </w:rPr>
        <w:t>framework Code Igniter</w:t>
      </w:r>
      <w:r w:rsidR="00EF0190" w:rsidRPr="00E6121D">
        <w:rPr>
          <w:szCs w:val="24"/>
          <w:lang w:val="en-ID"/>
        </w:rPr>
        <w:t xml:space="preserve"> yang berbasis MVC (</w:t>
      </w:r>
      <w:r w:rsidR="00EF0190" w:rsidRPr="00E6121D">
        <w:rPr>
          <w:i/>
          <w:szCs w:val="24"/>
          <w:lang w:val="en-ID"/>
        </w:rPr>
        <w:t>Model View Controller</w:t>
      </w:r>
      <w:r w:rsidR="00EF0190" w:rsidRPr="00E6121D">
        <w:rPr>
          <w:szCs w:val="24"/>
          <w:lang w:val="en-ID"/>
        </w:rPr>
        <w:t xml:space="preserve">), maka untuk </w:t>
      </w:r>
      <w:r w:rsidR="00EF0190" w:rsidRPr="00E6121D">
        <w:rPr>
          <w:i/>
          <w:szCs w:val="24"/>
          <w:lang w:val="en-ID"/>
        </w:rPr>
        <w:t>class diagram</w:t>
      </w:r>
      <w:r w:rsidR="00EF0190" w:rsidRPr="00E6121D">
        <w:rPr>
          <w:szCs w:val="24"/>
          <w:lang w:val="en-ID"/>
        </w:rPr>
        <w:t xml:space="preserve"> pada pembahasan ini dibagi atas 2 </w:t>
      </w:r>
      <w:r w:rsidR="00EF0190" w:rsidRPr="00E6121D">
        <w:rPr>
          <w:i/>
          <w:szCs w:val="24"/>
          <w:lang w:val="en-ID"/>
        </w:rPr>
        <w:t>class diagram</w:t>
      </w:r>
      <w:r w:rsidR="00EF0190" w:rsidRPr="00E6121D">
        <w:rPr>
          <w:szCs w:val="24"/>
          <w:lang w:val="en-ID"/>
        </w:rPr>
        <w:t xml:space="preserve">, yaitu </w:t>
      </w:r>
      <w:r w:rsidR="00EF0190" w:rsidRPr="00E6121D">
        <w:rPr>
          <w:i/>
          <w:szCs w:val="24"/>
          <w:lang w:val="en-ID"/>
        </w:rPr>
        <w:t xml:space="preserve">class diagram controller </w:t>
      </w:r>
      <w:r w:rsidR="00EF0190" w:rsidRPr="00E6121D">
        <w:rPr>
          <w:szCs w:val="24"/>
          <w:lang w:val="en-ID"/>
        </w:rPr>
        <w:t xml:space="preserve">dan </w:t>
      </w:r>
      <w:r w:rsidR="00EF0190" w:rsidRPr="00E6121D">
        <w:rPr>
          <w:i/>
          <w:szCs w:val="24"/>
          <w:lang w:val="en-ID"/>
        </w:rPr>
        <w:t>class diagram model</w:t>
      </w:r>
      <w:r w:rsidR="00EF0190" w:rsidRPr="00E6121D">
        <w:rPr>
          <w:szCs w:val="24"/>
          <w:lang w:val="en-ID"/>
        </w:rPr>
        <w:t xml:space="preserve">. Berikut adalah bentuk </w:t>
      </w:r>
      <w:r w:rsidR="00EF0190" w:rsidRPr="00E6121D">
        <w:rPr>
          <w:i/>
          <w:szCs w:val="24"/>
          <w:lang w:val="en-ID"/>
        </w:rPr>
        <w:t>class diagram</w:t>
      </w:r>
      <w:r w:rsidR="00EF0190" w:rsidRPr="00E6121D">
        <w:rPr>
          <w:szCs w:val="24"/>
          <w:lang w:val="en-ID"/>
        </w:rPr>
        <w:t xml:space="preserve"> dari </w:t>
      </w:r>
      <w:r w:rsidR="00885D90">
        <w:rPr>
          <w:lang w:val="en-ID"/>
        </w:rPr>
        <w:t>Sistem Informasi Geografis</w:t>
      </w:r>
      <w:r w:rsidR="00885D90">
        <w:rPr>
          <w:szCs w:val="24"/>
          <w:lang w:val="en-ID"/>
        </w:rPr>
        <w:t xml:space="preserve"> </w:t>
      </w:r>
      <w:r w:rsidR="00EF0190">
        <w:rPr>
          <w:szCs w:val="24"/>
          <w:lang w:val="en-ID"/>
        </w:rPr>
        <w:t>Pasar</w:t>
      </w:r>
      <w:r w:rsidR="00EF0190" w:rsidRPr="00E6121D">
        <w:rPr>
          <w:szCs w:val="24"/>
          <w:lang w:val="en-ID"/>
        </w:rPr>
        <w:t>.</w:t>
      </w:r>
    </w:p>
    <w:p w14:paraId="1EE523BC" w14:textId="710BA2E4" w:rsidR="00EF0190" w:rsidRDefault="00EC4DBE" w:rsidP="00EF0190">
      <w:pPr>
        <w:pStyle w:val="ListParagraph"/>
      </w:pPr>
      <w:r>
        <w:rPr>
          <w:szCs w:val="24"/>
        </w:rPr>
        <w:t>Pada Gambar 3.3</w:t>
      </w:r>
      <w:r w:rsidR="00EF0190">
        <w:rPr>
          <w:szCs w:val="24"/>
        </w:rPr>
        <w:t xml:space="preserve"> </w:t>
      </w:r>
      <w:r w:rsidR="00EF0190" w:rsidRPr="007847FB">
        <w:rPr>
          <w:szCs w:val="24"/>
        </w:rPr>
        <w:t>dapat dilihat keterhubungan antar kelas</w:t>
      </w:r>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terdapat pada</w:t>
      </w:r>
      <w:r w:rsidR="00EF0190">
        <w:rPr>
          <w:rFonts w:cs="Times New Roman"/>
        </w:rPr>
        <w:t xml:space="preserve"> </w:t>
      </w:r>
      <w:r w:rsidR="00885D90">
        <w:rPr>
          <w:lang w:val="en-ID"/>
        </w:rPr>
        <w:t>Sistem Informasi Geografis</w:t>
      </w:r>
      <w:r w:rsidR="00885D90">
        <w:rPr>
          <w:szCs w:val="24"/>
          <w:lang w:val="en-ID"/>
        </w:rPr>
        <w:t xml:space="preserve"> </w:t>
      </w:r>
      <w:r w:rsidR="00EF0190">
        <w:rPr>
          <w:szCs w:val="24"/>
          <w:lang w:val="en-ID"/>
        </w:rPr>
        <w:t>Pasar</w:t>
      </w:r>
      <w:r w:rsidR="00EF0190" w:rsidRPr="007847FB">
        <w:rPr>
          <w:szCs w:val="24"/>
        </w:rPr>
        <w:t>.</w:t>
      </w:r>
    </w:p>
    <w:tbl>
      <w:tblPr>
        <w:tblStyle w:val="TableGrid"/>
        <w:tblW w:w="0" w:type="auto"/>
        <w:tblLook w:val="04A0" w:firstRow="1" w:lastRow="0" w:firstColumn="1" w:lastColumn="0" w:noHBand="0" w:noVBand="1"/>
      </w:tblPr>
      <w:tblGrid>
        <w:gridCol w:w="8719"/>
      </w:tblGrid>
      <w:tr w:rsidR="00EF0190" w:rsidRPr="00EA0B28" w14:paraId="16DC7913" w14:textId="77777777" w:rsidTr="007D4186">
        <w:tc>
          <w:tcPr>
            <w:tcW w:w="8719" w:type="dxa"/>
          </w:tcPr>
          <w:p w14:paraId="5798AAC7" w14:textId="0A2C35FB" w:rsidR="00EF0190" w:rsidRPr="00EA0B28" w:rsidRDefault="008C203A" w:rsidP="007D4186">
            <w:pPr>
              <w:pStyle w:val="Caption"/>
              <w:rPr>
                <w:sz w:val="12"/>
                <w:bdr w:val="single" w:sz="4" w:space="0" w:color="auto"/>
              </w:rPr>
            </w:pPr>
            <w:r>
              <w:rPr>
                <w:lang w:val="en-US"/>
              </w:rPr>
              <w:object w:dxaOrig="21840" w:dyaOrig="15750" w14:anchorId="7868C92F">
                <v:shape id="_x0000_i1026" type="#_x0000_t75" style="width:373.5pt;height:270pt" o:ole="">
                  <v:imagedata r:id="rId27" o:title=""/>
                </v:shape>
                <o:OLEObject Type="Embed" ProgID="Visio.Drawing.15" ShapeID="_x0000_i1026" DrawAspect="Content" ObjectID="_1710966698" r:id="rId28"/>
              </w:object>
            </w:r>
          </w:p>
        </w:tc>
      </w:tr>
    </w:tbl>
    <w:p w14:paraId="231D8D25" w14:textId="77777777" w:rsidR="00EF0190" w:rsidRPr="00EA0B28" w:rsidRDefault="00EF0190" w:rsidP="00EF0190">
      <w:pPr>
        <w:pStyle w:val="Caption"/>
        <w:rPr>
          <w:sz w:val="12"/>
          <w:bdr w:val="single" w:sz="4" w:space="0" w:color="auto"/>
        </w:rPr>
      </w:pPr>
    </w:p>
    <w:p w14:paraId="3E11AFDE" w14:textId="0142BADD" w:rsidR="00EF0190" w:rsidRPr="000C0E43" w:rsidRDefault="007776AD" w:rsidP="007776AD">
      <w:pPr>
        <w:pStyle w:val="Caption"/>
        <w:rPr>
          <w:b/>
        </w:rPr>
      </w:pPr>
      <w:r>
        <w:t xml:space="preserve">Gambar 3. </w:t>
      </w:r>
      <w:fldSimple w:instr=" SEQ Gambar_3. \* ARABIC ">
        <w:r w:rsidR="007B1336">
          <w:rPr>
            <w:noProof/>
          </w:rPr>
          <w:t>3</w:t>
        </w:r>
      </w:fldSimple>
      <w:r>
        <w:t xml:space="preserve"> </w:t>
      </w:r>
      <w:r w:rsidRPr="007776AD">
        <w:rPr>
          <w:i/>
        </w:rPr>
        <w:t>Class diagram</w:t>
      </w:r>
      <w:r w:rsidRPr="00BB39EC">
        <w:t xml:space="preserve"> keseluruhan sistem</w:t>
      </w:r>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49B11681" w:rsidR="00EF0190" w:rsidRDefault="00EF0190" w:rsidP="00EF0190">
      <w:pPr>
        <w:rPr>
          <w:szCs w:val="24"/>
          <w:lang w:val="en-ID"/>
        </w:rPr>
      </w:pPr>
      <w:r w:rsidRPr="00502196">
        <w:rPr>
          <w:i/>
          <w:szCs w:val="24"/>
          <w:lang w:val="en-ID"/>
        </w:rPr>
        <w:t>Activity diagram</w:t>
      </w:r>
      <w:r w:rsidRPr="00502196">
        <w:rPr>
          <w:szCs w:val="24"/>
          <w:lang w:val="en-ID"/>
        </w:rPr>
        <w:t xml:space="preserve"> pada </w:t>
      </w:r>
      <w:r w:rsidR="00964F2B">
        <w:rPr>
          <w:lang w:val="en-ID"/>
        </w:rPr>
        <w:t>Sistem Informasi Geografis</w:t>
      </w:r>
      <w:r w:rsidR="00964F2B">
        <w:rPr>
          <w:szCs w:val="24"/>
          <w:lang w:val="en-ID"/>
        </w:rPr>
        <w:t xml:space="preserve"> </w:t>
      </w:r>
      <w:r>
        <w:rPr>
          <w:szCs w:val="24"/>
          <w:lang w:val="en-ID"/>
        </w:rPr>
        <w:t xml:space="preserve">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sidR="00964F2B">
        <w:rPr>
          <w:lang w:val="en-ID"/>
        </w:rPr>
        <w:t>Sistem Informasi Geografis</w:t>
      </w:r>
      <w:r w:rsidR="00964F2B">
        <w:rPr>
          <w:szCs w:val="24"/>
          <w:lang w:val="en-ID"/>
        </w:rPr>
        <w:t xml:space="preserve"> </w:t>
      </w:r>
      <w:r>
        <w:rPr>
          <w:szCs w:val="24"/>
          <w:lang w:val="en-ID"/>
        </w:rPr>
        <w:t>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4175F8C3" w:rsidR="00EF0190" w:rsidRDefault="00EF0190" w:rsidP="00EF0190">
      <w:pPr>
        <w:pStyle w:val="ListParagraph"/>
        <w:ind w:left="90" w:firstLine="619"/>
        <w:rPr>
          <w:szCs w:val="24"/>
        </w:rPr>
      </w:pPr>
      <w:r w:rsidRPr="00A11DC7">
        <w:rPr>
          <w:szCs w:val="24"/>
        </w:rPr>
        <w:t xml:space="preserve">Pada </w:t>
      </w:r>
      <w:r w:rsidR="00964F2B">
        <w:rPr>
          <w:lang w:val="en-ID"/>
        </w:rPr>
        <w:t>Sistem Informasi Geografis</w:t>
      </w:r>
      <w:r w:rsidR="00964F2B">
        <w:rPr>
          <w:szCs w:val="24"/>
          <w:lang w:val="en-ID"/>
        </w:rPr>
        <w:t xml:space="preserve"> </w:t>
      </w:r>
      <w:r w:rsidR="00F835F5">
        <w:rPr>
          <w:szCs w:val="24"/>
          <w:lang w:val="en-ID"/>
        </w:rPr>
        <w:t>Pasar</w:t>
      </w:r>
      <w:r>
        <w:rPr>
          <w:szCs w:val="24"/>
          <w:lang w:val="en-ID"/>
        </w:rPr>
        <w:t xml:space="preserve">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w:t>
      </w:r>
      <w:r w:rsidR="00CC19A6">
        <w:rPr>
          <w:szCs w:val="24"/>
        </w:rPr>
        <w:t>innya terhadap sistem. Gambar 3.4</w:t>
      </w:r>
      <w:r w:rsidRPr="00A11DC7">
        <w:rPr>
          <w:b/>
          <w:szCs w:val="24"/>
        </w:rPr>
        <w:t xml:space="preserve"> </w:t>
      </w:r>
      <w:r w:rsidRPr="00A11DC7">
        <w:rPr>
          <w:szCs w:val="24"/>
        </w:rPr>
        <w:t xml:space="preserve">menjelaskan aktivitas untuk masuk ke dalam sistem atau </w:t>
      </w:r>
      <w:r w:rsidRPr="00A11DC7">
        <w:rPr>
          <w:i/>
          <w:szCs w:val="24"/>
        </w:rPr>
        <w:t xml:space="preserve">login </w:t>
      </w:r>
      <w:r w:rsidRPr="00A11DC7">
        <w:rPr>
          <w:szCs w:val="24"/>
        </w:rPr>
        <w:t xml:space="preserve"> sistem. Proses pertama adalah sistem akan menampilkan halaman </w:t>
      </w:r>
      <w:r>
        <w:rPr>
          <w:i/>
          <w:szCs w:val="24"/>
        </w:rPr>
        <w:t>login</w:t>
      </w:r>
      <w:r w:rsidRPr="00A11DC7">
        <w:rPr>
          <w:szCs w:val="24"/>
        </w:rPr>
        <w:t>, kemudian admin</w:t>
      </w:r>
      <w:r>
        <w:rPr>
          <w:szCs w:val="24"/>
        </w:rPr>
        <w:t>istrator</w:t>
      </w:r>
      <w:r w:rsidRPr="00A11DC7">
        <w:rPr>
          <w:szCs w:val="24"/>
        </w:rPr>
        <w:t xml:space="preserve"> </w:t>
      </w:r>
      <w:r>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Pr>
          <w:szCs w:val="24"/>
        </w:rPr>
        <w:t>diminta lagi untuk mengisi semua form yang ada</w:t>
      </w:r>
      <w:r w:rsidRPr="00A11DC7">
        <w:rPr>
          <w:szCs w:val="24"/>
        </w:rPr>
        <w:t xml:space="preserve">, jika </w:t>
      </w:r>
      <w:r>
        <w:rPr>
          <w:szCs w:val="24"/>
        </w:rPr>
        <w:t>form sudah terisi semua</w:t>
      </w:r>
      <w:r w:rsidRPr="00A11DC7">
        <w:rPr>
          <w:szCs w:val="24"/>
        </w:rPr>
        <w:t xml:space="preserve">, maka proses </w:t>
      </w:r>
      <w:r>
        <w:rPr>
          <w:i/>
          <w:szCs w:val="24"/>
        </w:rPr>
        <w:t xml:space="preserve">login </w:t>
      </w:r>
      <w:r w:rsidRPr="00A11DC7">
        <w:rPr>
          <w:szCs w:val="24"/>
        </w:rPr>
        <w:t>akan diproses sistem.</w:t>
      </w:r>
      <w:r>
        <w:rPr>
          <w:szCs w:val="24"/>
        </w:rPr>
        <w:t xml:space="preserve"> </w:t>
      </w:r>
      <w:r w:rsidRPr="00A11DC7">
        <w:rPr>
          <w:szCs w:val="24"/>
        </w:rPr>
        <w:t xml:space="preserve">Jika </w:t>
      </w:r>
      <w:r>
        <w:rPr>
          <w:szCs w:val="24"/>
        </w:rPr>
        <w:t xml:space="preserve">login </w:t>
      </w:r>
      <w:r w:rsidRPr="00A11DC7">
        <w:rPr>
          <w:szCs w:val="24"/>
        </w:rPr>
        <w:t xml:space="preserve">gagal sistem akan menampilkan pesan kesalahan </w:t>
      </w:r>
      <w:r>
        <w:rPr>
          <w:szCs w:val="24"/>
        </w:rPr>
        <w:t xml:space="preserve">dan </w:t>
      </w:r>
      <w:r w:rsidRPr="00A11DC7">
        <w:rPr>
          <w:szCs w:val="24"/>
        </w:rPr>
        <w:t>admin</w:t>
      </w:r>
      <w:r>
        <w:rPr>
          <w:szCs w:val="24"/>
        </w:rPr>
        <w:t>istrator</w:t>
      </w:r>
      <w:r w:rsidRPr="00A11DC7">
        <w:rPr>
          <w:szCs w:val="24"/>
        </w:rPr>
        <w:t xml:space="preserve"> </w:t>
      </w:r>
      <w:r>
        <w:rPr>
          <w:szCs w:val="24"/>
        </w:rPr>
        <w:t>diminta untuk memasukkan username dan password yang sesuai, j</w:t>
      </w:r>
      <w:r w:rsidRPr="00A11DC7">
        <w:rPr>
          <w:szCs w:val="24"/>
        </w:rPr>
        <w:t xml:space="preserve">ika </w:t>
      </w:r>
      <w:r w:rsidRPr="00A11DC7">
        <w:rPr>
          <w:i/>
          <w:szCs w:val="24"/>
        </w:rPr>
        <w:t xml:space="preserve">login </w:t>
      </w:r>
      <w:r w:rsidRPr="00A11DC7">
        <w:rPr>
          <w:szCs w:val="24"/>
        </w:rPr>
        <w:t xml:space="preserve"> berhasil, </w:t>
      </w:r>
      <w:r>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7" type="#_x0000_t75" style="width:235.5pt;height:332.25pt" o:ole="">
            <v:imagedata r:id="rId29" o:title=""/>
          </v:shape>
          <o:OLEObject Type="Embed" ProgID="Visio.Drawing.15" ShapeID="_x0000_i1027" DrawAspect="Content" ObjectID="_1710966699" r:id="rId30"/>
        </w:object>
      </w:r>
    </w:p>
    <w:p w14:paraId="6F1AF66E" w14:textId="4E5E01E7" w:rsidR="00EF0190" w:rsidRPr="002E4626" w:rsidRDefault="00275833" w:rsidP="00275833">
      <w:pPr>
        <w:pStyle w:val="Caption"/>
        <w:rPr>
          <w:rFonts w:cs="Times New Roman"/>
          <w:b/>
          <w:i/>
          <w:sz w:val="22"/>
          <w:szCs w:val="24"/>
          <w:lang w:val="en-ID"/>
        </w:rPr>
      </w:pPr>
      <w:r>
        <w:t xml:space="preserve">Gambar 3. </w:t>
      </w:r>
      <w:fldSimple w:instr=" SEQ Gambar_3. \* ARABIC ">
        <w:r w:rsidR="007B1336">
          <w:rPr>
            <w:noProof/>
          </w:rPr>
          <w:t>4</w:t>
        </w:r>
      </w:fldSimple>
      <w:r>
        <w:t xml:space="preserve"> </w:t>
      </w:r>
      <w:r w:rsidRPr="00275833">
        <w:rPr>
          <w:i/>
        </w:rPr>
        <w:t>Activity diagram</w:t>
      </w:r>
      <w:r w:rsidRPr="002C642B">
        <w:t xml:space="preserve"> untuk proses </w:t>
      </w:r>
      <w:r w:rsidRPr="00DE655C">
        <w:rPr>
          <w:i/>
        </w:rPr>
        <w:t>login</w:t>
      </w:r>
      <w:r w:rsidRPr="002C642B">
        <w:t xml:space="preserve"> admin</w:t>
      </w: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lastRenderedPageBreak/>
        <w:t>Proses Menambah Data Pasar</w:t>
      </w:r>
    </w:p>
    <w:p w14:paraId="34FD3C38" w14:textId="27F6F54C" w:rsidR="00EF0190" w:rsidRDefault="00EF0190" w:rsidP="00EF0190">
      <w:pPr>
        <w:pStyle w:val="ListParagraph"/>
        <w:ind w:left="284" w:firstLine="436"/>
        <w:rPr>
          <w:szCs w:val="24"/>
        </w:rPr>
      </w:pPr>
      <w:r w:rsidRPr="007847FB">
        <w:rPr>
          <w:szCs w:val="24"/>
        </w:rPr>
        <w:t xml:space="preserve">Pada </w:t>
      </w:r>
      <w:r w:rsidR="00544E27">
        <w:rPr>
          <w:lang w:val="en-ID"/>
        </w:rPr>
        <w:t>Sistem Informasi Geografis</w:t>
      </w:r>
      <w:r w:rsidR="00544E27">
        <w:rPr>
          <w:szCs w:val="24"/>
        </w:rPr>
        <w:t xml:space="preserve"> Pasar</w:t>
      </w:r>
      <w:r>
        <w:rPr>
          <w:szCs w:val="24"/>
        </w:rPr>
        <w:t xml:space="preserve"> </w:t>
      </w:r>
      <w:r w:rsidRPr="00A11DC7">
        <w:rPr>
          <w:szCs w:val="24"/>
        </w:rPr>
        <w:t xml:space="preserve">ini, </w:t>
      </w:r>
      <w:r>
        <w:rPr>
          <w:szCs w:val="24"/>
        </w:rPr>
        <w:t>administrator</w:t>
      </w:r>
      <w:r w:rsidRPr="00207461">
        <w:rPr>
          <w:szCs w:val="24"/>
        </w:rPr>
        <w:t xml:space="preserve"> dapat</w:t>
      </w:r>
      <w:r>
        <w:rPr>
          <w:szCs w:val="24"/>
        </w:rPr>
        <w:t xml:space="preserve"> menambah data pasar</w:t>
      </w:r>
      <w:r w:rsidRPr="00207461">
        <w:rPr>
          <w:szCs w:val="24"/>
        </w:rPr>
        <w:t>.</w:t>
      </w:r>
      <w:r w:rsidRPr="00B012FF">
        <w:rPr>
          <w:szCs w:val="24"/>
        </w:rPr>
        <w:t xml:space="preserve"> </w:t>
      </w:r>
      <w:r w:rsidR="009811C0">
        <w:rPr>
          <w:szCs w:val="24"/>
        </w:rPr>
        <w:t>Gambar 3</w:t>
      </w:r>
      <w:r w:rsidRPr="00A11DC7">
        <w:rPr>
          <w:szCs w:val="24"/>
        </w:rPr>
        <w:t>.</w:t>
      </w:r>
      <w:r>
        <w:rPr>
          <w:szCs w:val="24"/>
        </w:rPr>
        <w:t>5</w:t>
      </w:r>
      <w:r w:rsidRPr="00A11DC7">
        <w:rPr>
          <w:b/>
          <w:szCs w:val="24"/>
        </w:rPr>
        <w:t xml:space="preserve"> </w:t>
      </w:r>
      <w:r w:rsidRPr="00A11DC7">
        <w:rPr>
          <w:szCs w:val="24"/>
        </w:rPr>
        <w:t xml:space="preserve">menjelaskan aktivitas untuk </w:t>
      </w:r>
      <w:r>
        <w:rPr>
          <w:szCs w:val="24"/>
        </w:rPr>
        <w:t>melakukan penambahan data pasar pada sistem</w:t>
      </w:r>
      <w:r w:rsidRPr="00A11DC7">
        <w:rPr>
          <w:szCs w:val="24"/>
        </w:rPr>
        <w:t xml:space="preserve">. Proses pertama adalah sistem akan menampilkan </w:t>
      </w:r>
      <w:r>
        <w:rPr>
          <w:szCs w:val="24"/>
        </w:rPr>
        <w:t xml:space="preserve">form data pasar dan admin diminta untuk mengisi form kemudian system akan melakukan validasi form jika tidak sesuai maka </w:t>
      </w:r>
      <w:r>
        <w:rPr>
          <w:rFonts w:cs="Times New Roman"/>
          <w:bCs/>
        </w:rPr>
        <w:t xml:space="preserve">admin akan diarahkan kembali mengisi form, jika sesuai maka data pasar akan tersimpan dalam </w:t>
      </w:r>
      <w:r>
        <w:rPr>
          <w:rFonts w:cs="Times New Roman"/>
          <w:bCs/>
          <w:i/>
        </w:rPr>
        <w:t xml:space="preserve">database </w:t>
      </w:r>
      <w:r>
        <w:rPr>
          <w:rFonts w:cs="Times New Roman"/>
          <w:bCs/>
        </w:rPr>
        <w:t>dan system akan menampilkan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8" type="#_x0000_t75" style="width:295.5pt;height:354.75pt" o:ole="">
            <v:imagedata r:id="rId31" o:title=""/>
          </v:shape>
          <o:OLEObject Type="Embed" ProgID="Visio.Drawing.15" ShapeID="_x0000_i1028" DrawAspect="Content" ObjectID="_1710966700" r:id="rId32"/>
        </w:object>
      </w:r>
    </w:p>
    <w:p w14:paraId="6D087FC7" w14:textId="2B711B96" w:rsidR="00EF0190" w:rsidRPr="002E4626" w:rsidRDefault="00EC1A31" w:rsidP="008238A5">
      <w:pPr>
        <w:pStyle w:val="Caption"/>
        <w:spacing w:after="240"/>
        <w:rPr>
          <w:rFonts w:cs="Times New Roman"/>
          <w:b/>
          <w:i/>
        </w:rPr>
      </w:pPr>
      <w:r>
        <w:t xml:space="preserve">Gambar 3. </w:t>
      </w:r>
      <w:fldSimple w:instr=" SEQ Gambar_3. \* ARABIC ">
        <w:r w:rsidR="007B1336">
          <w:rPr>
            <w:noProof/>
          </w:rPr>
          <w:t>5</w:t>
        </w:r>
      </w:fldSimple>
      <w:r>
        <w:t xml:space="preserve"> </w:t>
      </w:r>
      <w:r w:rsidRPr="00EC1A31">
        <w:rPr>
          <w:i/>
        </w:rPr>
        <w:t>Activity diagram</w:t>
      </w:r>
      <w:r w:rsidRPr="00E73E5A">
        <w:t xml:space="preserve"> untuk proses menambah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Menghapus Data </w:t>
      </w:r>
      <w:r>
        <w:rPr>
          <w:rFonts w:cs="Times New Roman"/>
        </w:rPr>
        <w:t>Pasar</w:t>
      </w:r>
    </w:p>
    <w:p w14:paraId="766E64B6" w14:textId="2F113A9F" w:rsidR="00EF0190" w:rsidRDefault="00EF0190" w:rsidP="00EF0190">
      <w:pPr>
        <w:pStyle w:val="ListParagraph"/>
        <w:ind w:left="284" w:firstLine="436"/>
        <w:rPr>
          <w:szCs w:val="24"/>
        </w:rPr>
      </w:pPr>
      <w:r w:rsidRPr="00407A5E">
        <w:rPr>
          <w:szCs w:val="24"/>
        </w:rPr>
        <w:t xml:space="preserve">Pada </w:t>
      </w:r>
      <w:r w:rsidR="005E674D">
        <w:rPr>
          <w:lang w:val="en-ID"/>
        </w:rPr>
        <w:t>Sistem Informasi Geografis</w:t>
      </w:r>
      <w:r w:rsidR="005E674D">
        <w:rPr>
          <w:szCs w:val="24"/>
        </w:rPr>
        <w:t xml:space="preserve"> Pasar</w:t>
      </w:r>
      <w:r>
        <w:rPr>
          <w:szCs w:val="24"/>
        </w:rPr>
        <w:t xml:space="preserve"> </w:t>
      </w:r>
      <w:r w:rsidRPr="00A11DC7">
        <w:rPr>
          <w:szCs w:val="24"/>
        </w:rPr>
        <w:t>ini</w:t>
      </w:r>
      <w:r w:rsidRPr="00407A5E">
        <w:rPr>
          <w:szCs w:val="24"/>
        </w:rPr>
        <w:t xml:space="preserve">, administrator dapat menghapus data </w:t>
      </w:r>
      <w:r>
        <w:rPr>
          <w:szCs w:val="24"/>
        </w:rPr>
        <w:t>pasar</w:t>
      </w:r>
      <w:r w:rsidR="00D35CA7">
        <w:rPr>
          <w:szCs w:val="24"/>
        </w:rPr>
        <w:t>. Gambar 3</w:t>
      </w:r>
      <w:r w:rsidRPr="00407A5E">
        <w:rPr>
          <w:szCs w:val="24"/>
        </w:rPr>
        <w:t xml:space="preserve">.6 menjelaskan aktivitas untuk melakukan penghapusan data </w:t>
      </w:r>
      <w:r>
        <w:rPr>
          <w:szCs w:val="24"/>
        </w:rPr>
        <w:t>pasar</w:t>
      </w:r>
      <w:r w:rsidRPr="00407A5E">
        <w:rPr>
          <w:szCs w:val="24"/>
        </w:rPr>
        <w:t xml:space="preserve"> pada sistem. Proses pertama adalah sistem akan menampilkan halaman</w:t>
      </w:r>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Pr>
          <w:szCs w:val="24"/>
        </w:rPr>
        <w:t>pasar</w:t>
      </w:r>
      <w:r w:rsidRPr="00407A5E">
        <w:rPr>
          <w:szCs w:val="24"/>
        </w:rPr>
        <w:t xml:space="preserve"> diperbarui di </w:t>
      </w:r>
      <w:r w:rsidRPr="00407A5E">
        <w:rPr>
          <w:i/>
          <w:szCs w:val="24"/>
        </w:rPr>
        <w:t>database</w:t>
      </w:r>
      <w:r w:rsidRPr="00407A5E">
        <w:rPr>
          <w:szCs w:val="24"/>
        </w:rPr>
        <w:t>.</w:t>
      </w:r>
    </w:p>
    <w:p w14:paraId="041A80D9" w14:textId="6BCD24BE" w:rsidR="00EF0190" w:rsidRDefault="00EF0190" w:rsidP="006E1D04">
      <w:pPr>
        <w:spacing w:line="240" w:lineRule="auto"/>
        <w:ind w:firstLine="0"/>
        <w:jc w:val="center"/>
      </w:pPr>
      <w:r>
        <w:object w:dxaOrig="7725" w:dyaOrig="7635" w14:anchorId="11BE82BA">
          <v:shape id="_x0000_i1029" type="#_x0000_t75" style="width:239.25pt;height:238.5pt" o:ole="">
            <v:imagedata r:id="rId33" o:title=""/>
          </v:shape>
          <o:OLEObject Type="Embed" ProgID="Visio.Drawing.15" ShapeID="_x0000_i1029" DrawAspect="Content" ObjectID="_1710966701" r:id="rId34"/>
        </w:object>
      </w:r>
      <w:r>
        <w:t>.</w:t>
      </w:r>
    </w:p>
    <w:p w14:paraId="07CDB983" w14:textId="3C301C6E" w:rsidR="00EF0190" w:rsidRPr="005B6A45" w:rsidRDefault="00926947" w:rsidP="00926947">
      <w:pPr>
        <w:pStyle w:val="Caption"/>
        <w:rPr>
          <w:rFonts w:cs="Times New Roman"/>
          <w:i/>
          <w:sz w:val="22"/>
        </w:rPr>
      </w:pPr>
      <w:r>
        <w:t xml:space="preserve">Gambar 3. </w:t>
      </w:r>
      <w:fldSimple w:instr=" SEQ Gambar_3. \* ARABIC ">
        <w:r w:rsidR="007B1336">
          <w:rPr>
            <w:noProof/>
          </w:rPr>
          <w:t>6</w:t>
        </w:r>
      </w:fldSimple>
      <w:r w:rsidRPr="00657780">
        <w:rPr>
          <w:i/>
        </w:rPr>
        <w:t xml:space="preserve"> Activity diagram</w:t>
      </w:r>
      <w:r w:rsidRPr="006511C4">
        <w:t xml:space="preserve"> untuk proses menghapus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Mengedit Data </w:t>
      </w:r>
      <w:r>
        <w:rPr>
          <w:rFonts w:cs="Times New Roman"/>
        </w:rPr>
        <w:t>Pasar</w:t>
      </w:r>
    </w:p>
    <w:p w14:paraId="07119077" w14:textId="3DC15A6F" w:rsidR="00EF0190" w:rsidRDefault="00EF0190" w:rsidP="00EF0190">
      <w:pPr>
        <w:pStyle w:val="ListParagraph"/>
        <w:ind w:left="284" w:firstLine="436"/>
        <w:rPr>
          <w:szCs w:val="24"/>
        </w:rPr>
      </w:pPr>
      <w:r w:rsidRPr="00407A5E">
        <w:rPr>
          <w:szCs w:val="24"/>
        </w:rPr>
        <w:t xml:space="preserve">Pada </w:t>
      </w:r>
      <w:r w:rsidR="007B63F2">
        <w:rPr>
          <w:lang w:val="en-ID"/>
        </w:rPr>
        <w:t>Sistem Informasi Geografis</w:t>
      </w:r>
      <w:r w:rsidR="007B63F2">
        <w:rPr>
          <w:szCs w:val="24"/>
        </w:rPr>
        <w:t xml:space="preserve"> Pasar</w:t>
      </w:r>
      <w:r>
        <w:rPr>
          <w:szCs w:val="24"/>
        </w:rPr>
        <w:t xml:space="preserve"> </w:t>
      </w:r>
      <w:r w:rsidRPr="00A11DC7">
        <w:rPr>
          <w:szCs w:val="24"/>
        </w:rPr>
        <w:t>ini</w:t>
      </w:r>
      <w:r w:rsidRPr="00407A5E">
        <w:rPr>
          <w:szCs w:val="24"/>
        </w:rPr>
        <w:t xml:space="preserve">, administrator dapat mengedit data </w:t>
      </w:r>
      <w:r>
        <w:rPr>
          <w:szCs w:val="24"/>
        </w:rPr>
        <w:t>pasar</w:t>
      </w:r>
      <w:r w:rsidR="009E2A18">
        <w:rPr>
          <w:szCs w:val="24"/>
        </w:rPr>
        <w:t>. Gambar 3</w:t>
      </w:r>
      <w:r w:rsidRPr="00407A5E">
        <w:rPr>
          <w:szCs w:val="24"/>
        </w:rPr>
        <w:t xml:space="preserve">.7 menjelaskan aktivitas untuk melakukan pengeditan data </w:t>
      </w:r>
      <w:r>
        <w:rPr>
          <w:szCs w:val="24"/>
        </w:rPr>
        <w:t>pasar</w:t>
      </w:r>
      <w:r w:rsidRPr="00407A5E">
        <w:rPr>
          <w:szCs w:val="24"/>
        </w:rPr>
        <w:t xml:space="preserve"> pada sistem. Proses pertama adalah sistem akan menampilkan halaman</w:t>
      </w:r>
      <w:r w:rsidRPr="00407A5E">
        <w:rPr>
          <w:i/>
          <w:szCs w:val="24"/>
        </w:rPr>
        <w:t xml:space="preserve"> </w:t>
      </w:r>
      <w:r w:rsidRPr="00407A5E">
        <w:rPr>
          <w:szCs w:val="24"/>
        </w:rPr>
        <w:t xml:space="preserve">data </w:t>
      </w:r>
      <w:r>
        <w:rPr>
          <w:szCs w:val="24"/>
        </w:rPr>
        <w:t>pasar</w:t>
      </w:r>
      <w:r w:rsidRPr="00407A5E">
        <w:rPr>
          <w:szCs w:val="24"/>
        </w:rPr>
        <w:t xml:space="preserve">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pasar. Kemudian setelah proses tersebut, maka perubahan data akan dikirim ke </w:t>
      </w:r>
      <w:r w:rsidRPr="00D06B28">
        <w:rPr>
          <w:i/>
          <w:szCs w:val="24"/>
        </w:rPr>
        <w:t>database</w:t>
      </w:r>
      <w:r>
        <w:rPr>
          <w:szCs w:val="24"/>
        </w:rPr>
        <w:t xml:space="preserve">. Setelah itu data pasar diperbarui di </w:t>
      </w:r>
      <w:r>
        <w:rPr>
          <w:i/>
          <w:szCs w:val="24"/>
        </w:rPr>
        <w:t>database</w:t>
      </w:r>
      <w:r>
        <w:rPr>
          <w:szCs w:val="24"/>
        </w:rPr>
        <w:t>.</w:t>
      </w:r>
    </w:p>
    <w:p w14:paraId="47DFE5F8" w14:textId="7D8C41BE" w:rsidR="00EF0190" w:rsidRDefault="00EF0190" w:rsidP="00C71633">
      <w:pPr>
        <w:spacing w:line="240" w:lineRule="auto"/>
        <w:ind w:firstLine="0"/>
        <w:jc w:val="center"/>
      </w:pPr>
      <w:r>
        <w:object w:dxaOrig="7725" w:dyaOrig="7635" w14:anchorId="54A9DB95">
          <v:shape id="_x0000_i1030" type="#_x0000_t75" style="width:249pt;height:244.5pt" o:ole="">
            <v:imagedata r:id="rId35" o:title=""/>
          </v:shape>
          <o:OLEObject Type="Embed" ProgID="Visio.Drawing.15" ShapeID="_x0000_i1030" DrawAspect="Content" ObjectID="_1710966702" r:id="rId36"/>
        </w:object>
      </w:r>
      <w:r>
        <w:t>.</w:t>
      </w:r>
    </w:p>
    <w:p w14:paraId="73863288" w14:textId="5CCB316A" w:rsidR="00EF0190" w:rsidRDefault="00C71633" w:rsidP="00C71633">
      <w:pPr>
        <w:pStyle w:val="Caption"/>
        <w:rPr>
          <w:szCs w:val="24"/>
          <w:lang w:val="en-ID"/>
        </w:rPr>
      </w:pPr>
      <w:bookmarkStart w:id="40" w:name="_Toc534216712"/>
      <w:r>
        <w:t xml:space="preserve">Gambar 3. </w:t>
      </w:r>
      <w:fldSimple w:instr=" SEQ Gambar_3. \* ARABIC ">
        <w:r w:rsidR="007B1336">
          <w:rPr>
            <w:noProof/>
          </w:rPr>
          <w:t>7</w:t>
        </w:r>
      </w:fldSimple>
      <w:r>
        <w:t xml:space="preserve"> </w:t>
      </w:r>
      <w:r w:rsidRPr="00C71633">
        <w:rPr>
          <w:i/>
        </w:rPr>
        <w:t>Activity diagram</w:t>
      </w:r>
      <w:r w:rsidRPr="00CC7F89">
        <w:t xml:space="preserve"> untuk proses mengedit data pasar</w:t>
      </w:r>
      <w:r w:rsidR="00EF0190" w:rsidRPr="005B6A45">
        <w:rPr>
          <w:rFonts w:cs="Times New Roman"/>
          <w:i/>
          <w:lang w:val="en-GB"/>
        </w:rPr>
        <w:t xml:space="preserve"> </w:t>
      </w:r>
      <w:r w:rsidR="00EF0190">
        <w:rPr>
          <w:rFonts w:cs="Times New Roman"/>
          <w:b/>
        </w:rPr>
        <w:t xml:space="preserve"> </w:t>
      </w:r>
      <w:bookmarkEnd w:id="40"/>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r>
        <w:rPr>
          <w:rFonts w:cs="Times New Roman"/>
        </w:rPr>
        <w:t>Melihat Rute Lokasi Pasar</w:t>
      </w:r>
    </w:p>
    <w:p w14:paraId="7FCC532C" w14:textId="04BD80A4" w:rsidR="00EF0190" w:rsidRPr="00407A5E" w:rsidRDefault="00EF0190" w:rsidP="00A910DD">
      <w:pPr>
        <w:pStyle w:val="ListParagraph"/>
        <w:ind w:left="284" w:firstLine="436"/>
        <w:rPr>
          <w:rFonts w:cs="Times New Roman"/>
        </w:rPr>
      </w:pPr>
      <w:r w:rsidRPr="00A21534">
        <w:rPr>
          <w:rFonts w:cs="Times New Roman"/>
          <w:bCs/>
        </w:rPr>
        <w:t xml:space="preserve">Pada </w:t>
      </w:r>
      <w:r w:rsidR="00E876AE">
        <w:rPr>
          <w:lang w:val="en-ID"/>
        </w:rPr>
        <w:t>Sistem Informasi Geografis</w:t>
      </w:r>
      <w:r w:rsidR="00E876AE">
        <w:rPr>
          <w:szCs w:val="24"/>
        </w:rPr>
        <w:t xml:space="preserve"> Pasar</w:t>
      </w:r>
      <w:r w:rsidR="00E876AE" w:rsidRPr="00A21534">
        <w:rPr>
          <w:rFonts w:cs="Times New Roman"/>
          <w:bCs/>
        </w:rPr>
        <w:t xml:space="preserve"> </w:t>
      </w:r>
      <w:r w:rsidRPr="00A21534">
        <w:rPr>
          <w:rFonts w:cs="Times New Roman"/>
          <w:bCs/>
        </w:rPr>
        <w:t>ini,</w:t>
      </w:r>
      <w:r w:rsidR="00F643F6">
        <w:rPr>
          <w:rFonts w:cs="Times New Roman"/>
          <w:bCs/>
        </w:rPr>
        <w:t xml:space="preserve"> Gambar 3.8 menjelaskan</w:t>
      </w:r>
      <w:r w:rsidRPr="00A21534">
        <w:rPr>
          <w:rFonts w:cs="Times New Roman"/>
          <w:bCs/>
        </w:rPr>
        <w:t xml:space="preserve"> </w:t>
      </w:r>
      <w:r w:rsidRPr="00CB62BA">
        <w:rPr>
          <w:rFonts w:cs="Times New Roman"/>
          <w:bCs/>
          <w:iCs/>
        </w:rPr>
        <w:t>masyarakat</w:t>
      </w:r>
      <w:r>
        <w:rPr>
          <w:rFonts w:cs="Times New Roman"/>
          <w:bCs/>
          <w:i/>
          <w:iCs/>
        </w:rPr>
        <w:t xml:space="preserve"> </w:t>
      </w:r>
      <w:r>
        <w:rPr>
          <w:rFonts w:cs="Times New Roman"/>
          <w:bCs/>
        </w:rPr>
        <w:t xml:space="preserve">dan administrator </w:t>
      </w:r>
      <w:r w:rsidR="00F643F6">
        <w:rPr>
          <w:rFonts w:cs="Times New Roman"/>
          <w:bCs/>
        </w:rPr>
        <w:t xml:space="preserve">untuk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 xml:space="preserve">. </w:t>
      </w:r>
      <w:r w:rsidRPr="00407A5E">
        <w:rPr>
          <w:szCs w:val="24"/>
        </w:rPr>
        <w:t xml:space="preserve">Proses pertama adalah </w:t>
      </w:r>
      <w:r>
        <w:rPr>
          <w:szCs w:val="24"/>
        </w:rPr>
        <w:t xml:space="preserve"> </w:t>
      </w:r>
      <w:r w:rsidRPr="00A21534">
        <w:rPr>
          <w:rFonts w:cs="Times New Roman"/>
          <w:bCs/>
        </w:rPr>
        <w:t xml:space="preserve">sistem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1" type="#_x0000_t75" style="width:265.5pt;height:250.5pt" o:ole="">
            <v:imagedata r:id="rId37" o:title=""/>
          </v:shape>
          <o:OLEObject Type="Embed" ProgID="Visio.Drawing.15" ShapeID="_x0000_i1031" DrawAspect="Content" ObjectID="_1710966703" r:id="rId38"/>
        </w:object>
      </w:r>
    </w:p>
    <w:p w14:paraId="0F57C7A1" w14:textId="50D64458" w:rsidR="00EF0190" w:rsidRDefault="00A910DD" w:rsidP="00A910DD">
      <w:pPr>
        <w:pStyle w:val="Caption"/>
        <w:rPr>
          <w:szCs w:val="24"/>
          <w:lang w:val="en-ID"/>
        </w:rPr>
      </w:pPr>
      <w:r>
        <w:t xml:space="preserve">Gambar 3. </w:t>
      </w:r>
      <w:fldSimple w:instr=" SEQ Gambar_3. \* ARABIC ">
        <w:r w:rsidR="007B1336">
          <w:rPr>
            <w:noProof/>
          </w:rPr>
          <w:t>8</w:t>
        </w:r>
      </w:fldSimple>
      <w:r>
        <w:t xml:space="preserve"> </w:t>
      </w:r>
      <w:r w:rsidRPr="00A910DD">
        <w:rPr>
          <w:i/>
        </w:rPr>
        <w:t>Activity diagram</w:t>
      </w:r>
      <w:r w:rsidRPr="005E49C4">
        <w:t xml:space="preserve"> untuk proses melihat rute lokasi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1" w:name="_Toc532465147"/>
      <w:r w:rsidRPr="00C274B0">
        <w:rPr>
          <w:lang w:val="en-ID"/>
        </w:rPr>
        <w:t>Sequence Diagram</w:t>
      </w:r>
      <w:bookmarkEnd w:id="41"/>
    </w:p>
    <w:p w14:paraId="40564B70" w14:textId="1EC3C50B" w:rsidR="00EF0190" w:rsidRDefault="00EF0190" w:rsidP="00EF0190">
      <w:pPr>
        <w:rPr>
          <w:szCs w:val="24"/>
          <w:lang w:val="en-ID"/>
        </w:rPr>
      </w:pPr>
      <w:r>
        <w:rPr>
          <w:i/>
          <w:szCs w:val="24"/>
          <w:lang w:val="en-ID"/>
        </w:rPr>
        <w:t>Sequence diagram</w:t>
      </w:r>
      <w:r>
        <w:rPr>
          <w:szCs w:val="24"/>
          <w:lang w:val="en-ID"/>
        </w:rPr>
        <w:t xml:space="preserve"> pada </w:t>
      </w:r>
      <w:r w:rsidR="00B33F7E">
        <w:rPr>
          <w:lang w:val="en-ID"/>
        </w:rPr>
        <w:t>Sistem Informasi Geografis</w:t>
      </w:r>
      <w:r w:rsidR="00B33F7E">
        <w:rPr>
          <w:szCs w:val="24"/>
        </w:rPr>
        <w:t xml:space="preserve"> Pasar</w:t>
      </w:r>
      <w:r>
        <w:rPr>
          <w:szCs w:val="24"/>
        </w:rPr>
        <w:t xml:space="preserve">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Berikut adalah penjelasannya.</w:t>
      </w:r>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Pr="00F56472">
        <w:rPr>
          <w:rFonts w:cs="Times New Roman"/>
          <w:szCs w:val="24"/>
        </w:rPr>
        <w:t>admin</w:t>
      </w:r>
      <w:r>
        <w:rPr>
          <w:rFonts w:cs="Times New Roman"/>
          <w:i/>
          <w:szCs w:val="24"/>
        </w:rPr>
        <w:t xml:space="preserve"> </w:t>
      </w:r>
      <w:r>
        <w:rPr>
          <w:rFonts w:cs="Times New Roman"/>
          <w:szCs w:val="24"/>
        </w:rPr>
        <w:t xml:space="preserve">memasukan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r>
        <w:rPr>
          <w:rFonts w:cs="Times New Roman"/>
          <w:szCs w:val="24"/>
        </w:rPr>
        <w:t xml:space="preserve">mengakses fungsi </w:t>
      </w:r>
      <w:r>
        <w:rPr>
          <w:rFonts w:ascii="Courier New" w:hAnsi="Courier New" w:cs="Courier New"/>
          <w:sz w:val="20"/>
          <w:szCs w:val="20"/>
        </w:rPr>
        <w:t>login()</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Pr>
          <w:rFonts w:cs="Times New Roman"/>
          <w:i/>
          <w:szCs w:val="24"/>
        </w:rPr>
        <w:t>auth</w:t>
      </w:r>
      <w:r>
        <w:rPr>
          <w:rFonts w:cs="Times New Roman"/>
          <w:szCs w:val="24"/>
        </w:rPr>
        <w:t xml:space="preserve">, kemudian akan melakukan validasi apakah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dimasukan sesuai dengan yang ada pada </w:t>
      </w:r>
      <w:r>
        <w:rPr>
          <w:rFonts w:cs="Times New Roman"/>
          <w:i/>
          <w:szCs w:val="24"/>
        </w:rPr>
        <w:t>database</w:t>
      </w:r>
      <w:r>
        <w:rPr>
          <w:rFonts w:cs="Times New Roman"/>
          <w:szCs w:val="24"/>
        </w:rPr>
        <w:t xml:space="preserve"> menggunakan fungsi </w:t>
      </w:r>
      <w:r>
        <w:rPr>
          <w:rFonts w:ascii="Courier New" w:hAnsi="Courier New" w:cs="Courier New"/>
          <w:sz w:val="20"/>
          <w:szCs w:val="24"/>
        </w:rPr>
        <w:t>cek_login()</w:t>
      </w:r>
      <w:r>
        <w:rPr>
          <w:rFonts w:cs="Times New Roman"/>
          <w:szCs w:val="24"/>
        </w:rPr>
        <w:t xml:space="preserve">. Jika data yang dimasukkan tidak sesuai maka admin akan diarahkan kembali ke halaman login, jika data sesuai dengan data yang ada pada </w:t>
      </w:r>
      <w:r>
        <w:rPr>
          <w:rFonts w:cs="Times New Roman"/>
          <w:i/>
          <w:szCs w:val="24"/>
        </w:rPr>
        <w:t>database,</w:t>
      </w:r>
      <w:r>
        <w:rPr>
          <w:rFonts w:cs="Times New Roman"/>
          <w:szCs w:val="24"/>
        </w:rPr>
        <w:t xml:space="preserve"> maka admin akan diarahkan ke halaman admin. </w:t>
      </w:r>
      <w:r>
        <w:rPr>
          <w:rFonts w:cs="Times New Roman"/>
          <w:i/>
          <w:szCs w:val="24"/>
        </w:rPr>
        <w:t xml:space="preserve">Sequence diagram </w:t>
      </w:r>
      <w:r>
        <w:rPr>
          <w:rFonts w:cs="Times New Roman"/>
          <w:szCs w:val="24"/>
        </w:rPr>
        <w:t xml:space="preserve">untuk proses login admin dapat dilihat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7D4186">
            <w:pPr>
              <w:pStyle w:val="ListParagraph"/>
              <w:ind w:firstLine="0"/>
              <w:rPr>
                <w:rFonts w:cs="Times New Roman"/>
                <w:sz w:val="2"/>
              </w:rPr>
            </w:pPr>
            <w:r w:rsidRPr="00E717DC">
              <w:rPr>
                <w:lang w:val="en-US"/>
              </w:rPr>
              <w:object w:dxaOrig="11625" w:dyaOrig="6300" w14:anchorId="17408F07">
                <v:shape id="_x0000_i1032" type="#_x0000_t75" style="width:398.25pt;height:215.25pt" o:ole="">
                  <v:imagedata r:id="rId39" o:title=""/>
                </v:shape>
                <o:OLEObject Type="Embed" ProgID="Visio.Drawing.15" ShapeID="_x0000_i1032" DrawAspect="Content" ObjectID="_1710966704" r:id="rId40"/>
              </w:object>
            </w:r>
          </w:p>
        </w:tc>
      </w:tr>
    </w:tbl>
    <w:p w14:paraId="738CA598" w14:textId="019BBCF1" w:rsidR="00EF0190" w:rsidRPr="006A2EE2" w:rsidRDefault="005E24C7" w:rsidP="005E24C7">
      <w:pPr>
        <w:pStyle w:val="Caption"/>
        <w:rPr>
          <w:rFonts w:cs="Times New Roman"/>
        </w:rPr>
      </w:pPr>
      <w:r>
        <w:t xml:space="preserve">Gambar 3. </w:t>
      </w:r>
      <w:fldSimple w:instr=" SEQ Gambar_3. \* ARABIC ">
        <w:r w:rsidR="007B1336">
          <w:rPr>
            <w:noProof/>
          </w:rPr>
          <w:t>9</w:t>
        </w:r>
      </w:fldSimple>
      <w:r>
        <w:t xml:space="preserve"> </w:t>
      </w:r>
      <w:r w:rsidRPr="005E24C7">
        <w:rPr>
          <w:i/>
        </w:rPr>
        <w:t>Sequence diagram</w:t>
      </w:r>
      <w:r w:rsidRPr="006F430A">
        <w:t xml:space="preserve"> untuk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r>
        <w:rPr>
          <w:szCs w:val="24"/>
          <w:lang w:val="en-ID"/>
        </w:rPr>
        <w:t>Menambah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pasar dimulai ketika </w:t>
      </w:r>
      <w:r>
        <w:rPr>
          <w:rFonts w:cs="Times New Roman"/>
          <w:i/>
          <w:szCs w:val="24"/>
        </w:rPr>
        <w:t xml:space="preserve">administrator </w:t>
      </w:r>
      <w:r>
        <w:rPr>
          <w:rFonts w:cs="Times New Roman"/>
          <w:bCs/>
          <w:szCs w:val="24"/>
        </w:rPr>
        <w:t xml:space="preserve">mengisi form data </w:t>
      </w:r>
      <w:r>
        <w:rPr>
          <w:rFonts w:cs="Times New Roman"/>
          <w:bCs/>
          <w:iCs/>
          <w:szCs w:val="24"/>
        </w:rPr>
        <w:t>pasar</w:t>
      </w:r>
      <w:r w:rsidRPr="00F92712">
        <w:rPr>
          <w:rFonts w:cs="Times New Roman"/>
          <w:bCs/>
          <w:i/>
          <w:szCs w:val="24"/>
        </w:rPr>
        <w:t xml:space="preserve">. </w:t>
      </w:r>
      <w:r w:rsidRPr="00F92712">
        <w:rPr>
          <w:rFonts w:cs="Times New Roman"/>
          <w:bCs/>
          <w:szCs w:val="24"/>
        </w:rPr>
        <w:t xml:space="preserve">Kemudian </w:t>
      </w:r>
      <w:r>
        <w:rPr>
          <w:rFonts w:cs="Times New Roman"/>
          <w:bCs/>
          <w:szCs w:val="24"/>
        </w:rPr>
        <w:t xml:space="preserve">admin </w:t>
      </w:r>
      <w:r w:rsidRPr="00F92712">
        <w:rPr>
          <w:rFonts w:cs="Times New Roman"/>
          <w:bCs/>
          <w:szCs w:val="24"/>
        </w:rPr>
        <w:t xml:space="preserve">mengakses fungsi </w:t>
      </w:r>
      <w:r>
        <w:rPr>
          <w:rFonts w:ascii="Courier New" w:hAnsi="Courier New" w:cs="Courier New"/>
          <w:sz w:val="20"/>
          <w:szCs w:val="20"/>
        </w:rPr>
        <w:t>tambah_pasar()</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r>
        <w:rPr>
          <w:rFonts w:cs="Times New Roman"/>
          <w:bCs/>
          <w:szCs w:val="24"/>
        </w:rPr>
        <w:t xml:space="preserve">pada </w:t>
      </w:r>
      <w:r w:rsidRPr="00F92712">
        <w:rPr>
          <w:rFonts w:cs="Times New Roman"/>
          <w:bCs/>
          <w:i/>
          <w:szCs w:val="24"/>
        </w:rPr>
        <w:t>Controller</w:t>
      </w:r>
      <w:r>
        <w:rPr>
          <w:rFonts w:cs="Times New Roman"/>
          <w:bCs/>
          <w:i/>
          <w:szCs w:val="24"/>
        </w:rPr>
        <w:t xml:space="preserve"> C_admin</w:t>
      </w:r>
      <w:r w:rsidRPr="00F92712">
        <w:rPr>
          <w:rFonts w:cs="Times New Roman"/>
          <w:bCs/>
          <w:szCs w:val="24"/>
        </w:rPr>
        <w:t xml:space="preserve">, kemudian </w:t>
      </w:r>
      <w:r>
        <w:rPr>
          <w:rFonts w:cs="Times New Roman"/>
          <w:bCs/>
          <w:szCs w:val="24"/>
        </w:rPr>
        <w:t xml:space="preserve">system akan menjalankan fungsi </w:t>
      </w:r>
      <w:r>
        <w:rPr>
          <w:rFonts w:ascii="Courier New" w:hAnsi="Courier New" w:cs="Courier New"/>
          <w:sz w:val="20"/>
          <w:szCs w:val="20"/>
        </w:rPr>
        <w:t>tambah_pasar()</w:t>
      </w:r>
      <w:r w:rsidRPr="00F92712">
        <w:rPr>
          <w:rFonts w:cs="Times New Roman"/>
          <w:bCs/>
          <w:szCs w:val="24"/>
        </w:rPr>
        <w:t xml:space="preserve">yang ada </w:t>
      </w:r>
      <w:r>
        <w:rPr>
          <w:rFonts w:cs="Times New Roman"/>
          <w:bCs/>
          <w:i/>
          <w:szCs w:val="24"/>
        </w:rPr>
        <w:t>Model M_create</w:t>
      </w:r>
      <w:r w:rsidRPr="00F92712">
        <w:rPr>
          <w:rFonts w:cs="Times New Roman"/>
          <w:bCs/>
          <w:szCs w:val="24"/>
        </w:rPr>
        <w:t xml:space="preserve"> yang berfungsi untuk menyimpan data </w:t>
      </w:r>
      <w:r>
        <w:rPr>
          <w:rFonts w:cs="Times New Roman"/>
          <w:bCs/>
          <w:szCs w:val="24"/>
        </w:rPr>
        <w:t xml:space="preserve">pasar </w:t>
      </w:r>
      <w:r w:rsidRPr="00F92712">
        <w:rPr>
          <w:rFonts w:cs="Times New Roman"/>
          <w:bCs/>
          <w:szCs w:val="24"/>
        </w:rPr>
        <w:t xml:space="preserve">ke dalam </w:t>
      </w:r>
      <w:r w:rsidRPr="00F92712">
        <w:rPr>
          <w:rFonts w:cs="Times New Roman"/>
          <w:bCs/>
          <w:i/>
          <w:iCs/>
          <w:szCs w:val="24"/>
        </w:rPr>
        <w:t>database</w:t>
      </w:r>
      <w:r w:rsidRPr="00F92712">
        <w:rPr>
          <w:rFonts w:cs="Times New Roman"/>
          <w:bCs/>
          <w:szCs w:val="24"/>
        </w:rPr>
        <w:t xml:space="preserve">. Setelah data tersimpan admin akan langsung diarahkan ke halaman </w:t>
      </w:r>
      <w:r>
        <w:rPr>
          <w:rFonts w:cs="Times New Roman"/>
          <w:bCs/>
          <w:i/>
          <w:szCs w:val="24"/>
        </w:rPr>
        <w:t>View V_pasar</w:t>
      </w:r>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r w:rsidR="0079658B">
        <w:rPr>
          <w:rFonts w:cs="Times New Roman"/>
          <w:szCs w:val="24"/>
        </w:rPr>
        <w:t>untuk proses menambah data pasar dapat dilihat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7D4186">
            <w:pPr>
              <w:pStyle w:val="ListParagraph"/>
              <w:tabs>
                <w:tab w:val="left" w:pos="709"/>
              </w:tabs>
              <w:ind w:firstLine="0"/>
              <w:rPr>
                <w:rFonts w:cs="Times New Roman"/>
                <w:sz w:val="2"/>
              </w:rPr>
            </w:pPr>
            <w:r w:rsidRPr="00051BE9">
              <w:rPr>
                <w:lang w:val="en-US"/>
              </w:rPr>
              <w:object w:dxaOrig="11055" w:dyaOrig="5235" w14:anchorId="1319D2CC">
                <v:shape id="_x0000_i1033" type="#_x0000_t75" style="width:398.25pt;height:189pt" o:ole="">
                  <v:imagedata r:id="rId41" o:title=""/>
                </v:shape>
                <o:OLEObject Type="Embed" ProgID="Visio.Drawing.15" ShapeID="_x0000_i1033" DrawAspect="Content" ObjectID="_1710966705" r:id="rId42"/>
              </w:object>
            </w:r>
          </w:p>
        </w:tc>
      </w:tr>
    </w:tbl>
    <w:p w14:paraId="25800A90" w14:textId="6C6855D5" w:rsidR="00EF0190" w:rsidRDefault="00EF0190" w:rsidP="00F51537">
      <w:pPr>
        <w:pStyle w:val="Caption"/>
        <w:rPr>
          <w:rFonts w:cs="Times New Roman"/>
        </w:rPr>
      </w:pPr>
      <w:r w:rsidRPr="005B6A45">
        <w:rPr>
          <w:rFonts w:cs="Times New Roman"/>
          <w:b/>
        </w:rPr>
        <w:t xml:space="preserve"> </w:t>
      </w:r>
      <w:r w:rsidR="00F51537">
        <w:t xml:space="preserve">Gambar 3. </w:t>
      </w:r>
      <w:fldSimple w:instr=" SEQ Gambar_3. \* ARABIC ">
        <w:r w:rsidR="007B1336">
          <w:rPr>
            <w:noProof/>
          </w:rPr>
          <w:t>10</w:t>
        </w:r>
      </w:fldSimple>
      <w:r w:rsidR="00F51537">
        <w:t xml:space="preserve"> </w:t>
      </w:r>
      <w:r w:rsidR="00F51537" w:rsidRPr="00F51537">
        <w:rPr>
          <w:i/>
        </w:rPr>
        <w:t>Sequence diagram</w:t>
      </w:r>
      <w:r w:rsidR="00F51537" w:rsidRPr="00D16291">
        <w:t xml:space="preserve"> untuk menambah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r w:rsidRPr="00A70F70">
        <w:rPr>
          <w:szCs w:val="24"/>
          <w:lang w:val="en-ID"/>
        </w:rPr>
        <w:lastRenderedPageBreak/>
        <w:t>Meng</w:t>
      </w:r>
      <w:r>
        <w:rPr>
          <w:szCs w:val="24"/>
          <w:lang w:val="en-ID"/>
        </w:rPr>
        <w:t xml:space="preserve">hapus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Pr>
          <w:rFonts w:cs="Times New Roman"/>
          <w:szCs w:val="24"/>
        </w:rPr>
        <w:t xml:space="preserve">baris data pasar yang akan dihapus </w:t>
      </w:r>
      <w:r w:rsidRPr="00884D5E">
        <w:rPr>
          <w:rFonts w:cs="Times New Roman"/>
          <w:szCs w:val="24"/>
        </w:rPr>
        <w:t xml:space="preserve">pada tabel data </w:t>
      </w:r>
      <w:r>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r w:rsidRPr="00884D5E">
        <w:rPr>
          <w:rFonts w:ascii="Courier New" w:hAnsi="Courier New" w:cs="Courier New"/>
          <w:sz w:val="20"/>
          <w:szCs w:val="24"/>
        </w:rPr>
        <w:t xml:space="preserve">hapusdata() </w:t>
      </w:r>
      <w:r w:rsidRPr="00884D5E">
        <w:rPr>
          <w:rFonts w:cs="Times New Roman"/>
          <w:szCs w:val="24"/>
        </w:rPr>
        <w:t xml:space="preserve">pada </w:t>
      </w:r>
      <w:r w:rsidRPr="00884D5E">
        <w:rPr>
          <w:rFonts w:cs="Times New Roman"/>
          <w:i/>
          <w:szCs w:val="24"/>
        </w:rPr>
        <w:t>Controller C_</w:t>
      </w:r>
      <w:r>
        <w:rPr>
          <w:rFonts w:cs="Times New Roman"/>
          <w:i/>
          <w:szCs w:val="24"/>
        </w:rPr>
        <w:t>admin</w:t>
      </w:r>
      <w:r w:rsidRPr="00884D5E">
        <w:rPr>
          <w:rFonts w:cs="Times New Roman"/>
          <w:szCs w:val="24"/>
        </w:rPr>
        <w:t xml:space="preserve">. Proses </w:t>
      </w:r>
      <w:r>
        <w:rPr>
          <w:rFonts w:cs="Times New Roman"/>
          <w:szCs w:val="24"/>
        </w:rPr>
        <w:t>penghapusan</w:t>
      </w:r>
      <w:r w:rsidRPr="00884D5E">
        <w:rPr>
          <w:rFonts w:cs="Times New Roman"/>
          <w:szCs w:val="24"/>
        </w:rPr>
        <w:t xml:space="preserve"> juga melibatkan </w:t>
      </w:r>
      <w:r>
        <w:rPr>
          <w:rFonts w:cs="Times New Roman"/>
          <w:i/>
          <w:szCs w:val="24"/>
        </w:rPr>
        <w:t xml:space="preserve">Model M_delete </w:t>
      </w:r>
      <w:r w:rsidRPr="00884D5E">
        <w:rPr>
          <w:rFonts w:cs="Times New Roman"/>
          <w:szCs w:val="24"/>
        </w:rPr>
        <w:t xml:space="preserve">untuk </w:t>
      </w:r>
      <w:r>
        <w:rPr>
          <w:rFonts w:cs="Times New Roman"/>
          <w:szCs w:val="24"/>
        </w:rPr>
        <w:t>menghapus data pasar dari dalam database</w:t>
      </w:r>
      <w:r w:rsidRPr="00884D5E">
        <w:rPr>
          <w:rFonts w:cs="Times New Roman"/>
          <w:szCs w:val="24"/>
        </w:rPr>
        <w:t>.</w:t>
      </w:r>
      <w:r>
        <w:rPr>
          <w:rFonts w:cs="Times New Roman"/>
          <w:szCs w:val="24"/>
        </w:rPr>
        <w:t xml:space="preserve"> Setelah data pasar terhapus, admin akan diarahkan ke halaman </w:t>
      </w:r>
      <w:r w:rsidRPr="00C93A28">
        <w:rPr>
          <w:rFonts w:cs="Times New Roman"/>
          <w:i/>
          <w:szCs w:val="24"/>
        </w:rPr>
        <w:t>View V_pasar</w:t>
      </w:r>
      <w:r>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Pr>
          <w:rFonts w:cs="Times New Roman"/>
          <w:szCs w:val="24"/>
        </w:rPr>
        <w:t xml:space="preserve">menghapus </w:t>
      </w:r>
      <w:r w:rsidRPr="00884D5E">
        <w:rPr>
          <w:rFonts w:cs="Times New Roman"/>
          <w:szCs w:val="24"/>
        </w:rPr>
        <w:t xml:space="preserve">data </w:t>
      </w:r>
      <w:r>
        <w:rPr>
          <w:rFonts w:cs="Times New Roman"/>
          <w:szCs w:val="24"/>
        </w:rPr>
        <w:t xml:space="preserve">pasar </w:t>
      </w:r>
      <w:r w:rsidR="00531FC6">
        <w:rPr>
          <w:rFonts w:cs="Times New Roman"/>
          <w:szCs w:val="24"/>
        </w:rPr>
        <w:t>dapat dilihat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rPr>
                <w:lang w:val="en-US"/>
              </w:rPr>
              <w:object w:dxaOrig="11040" w:dyaOrig="5235" w14:anchorId="72972E36">
                <v:shape id="_x0000_i1034" type="#_x0000_t75" style="width:397.5pt;height:202.5pt" o:ole="">
                  <v:imagedata r:id="rId43" o:title=""/>
                </v:shape>
                <o:OLEObject Type="Embed" ProgID="Visio.Drawing.15" ShapeID="_x0000_i1034" DrawAspect="Content" ObjectID="_1710966706" r:id="rId44"/>
              </w:object>
            </w:r>
          </w:p>
        </w:tc>
      </w:tr>
    </w:tbl>
    <w:p w14:paraId="0A7479C4" w14:textId="74399181" w:rsidR="00EF0190" w:rsidRPr="00132D2C" w:rsidRDefault="002147A3" w:rsidP="008B5268">
      <w:pPr>
        <w:pStyle w:val="Caption"/>
        <w:spacing w:after="240"/>
        <w:rPr>
          <w:rFonts w:cs="Times New Roman"/>
        </w:rPr>
      </w:pPr>
      <w:r>
        <w:t xml:space="preserve">Gambar 3. </w:t>
      </w:r>
      <w:fldSimple w:instr=" SEQ Gambar_3. \* ARABIC ">
        <w:r w:rsidR="007B1336">
          <w:rPr>
            <w:noProof/>
          </w:rPr>
          <w:t>11</w:t>
        </w:r>
      </w:fldSimple>
      <w:r>
        <w:t xml:space="preserve"> </w:t>
      </w:r>
      <w:r w:rsidRPr="002147A3">
        <w:rPr>
          <w:i/>
        </w:rPr>
        <w:t>Sequence diagram</w:t>
      </w:r>
      <w:r w:rsidRPr="00CC061B">
        <w:t xml:space="preserve"> untuk menghapus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r w:rsidRPr="00691F0E">
        <w:rPr>
          <w:rFonts w:cs="Times New Roman"/>
          <w:szCs w:val="24"/>
        </w:rPr>
        <w:t xml:space="preserve">Mengedit Data </w:t>
      </w:r>
      <w:r>
        <w:rPr>
          <w:rFonts w:cs="Times New Roman"/>
          <w:szCs w:val="24"/>
        </w:rPr>
        <w:t>Pasar</w:t>
      </w:r>
    </w:p>
    <w:p w14:paraId="32D20526" w14:textId="4A8C399B"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mengedit data pasar</w:t>
      </w:r>
      <w:r w:rsidRPr="005F3939">
        <w:rPr>
          <w:rFonts w:cs="Times New Roman"/>
          <w:i/>
          <w:szCs w:val="24"/>
        </w:rPr>
        <w:t xml:space="preserve"> </w:t>
      </w:r>
      <w:r w:rsidRPr="005F3939">
        <w:rPr>
          <w:rFonts w:cs="Times New Roman"/>
          <w:szCs w:val="24"/>
        </w:rPr>
        <w:t xml:space="preserve">dimulai ketika </w:t>
      </w:r>
      <w:r>
        <w:rPr>
          <w:rFonts w:cs="Times New Roman"/>
          <w:szCs w:val="24"/>
        </w:rPr>
        <w:t xml:space="preserve">administrator meng-klik edit kemudian semua nilai yang di edit melalui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C_admin</w:t>
      </w:r>
      <w:r>
        <w:rPr>
          <w:rFonts w:cs="Times New Roman"/>
          <w:szCs w:val="24"/>
        </w:rPr>
        <w:t xml:space="preserve"> akan dikirm ke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ada pada </w:t>
      </w:r>
      <w:r>
        <w:rPr>
          <w:rFonts w:cs="Times New Roman"/>
          <w:i/>
          <w:szCs w:val="24"/>
        </w:rPr>
        <w:t xml:space="preserve">Model M_update </w:t>
      </w:r>
      <w:r>
        <w:rPr>
          <w:rFonts w:cs="Times New Roman"/>
          <w:szCs w:val="24"/>
        </w:rPr>
        <w:t xml:space="preserve">untuk kemudian perubahannya disimpan ke dalam database. Setelah data pasar yang baru telah tersimpan, admin akan diarahkan ke halaman </w:t>
      </w:r>
      <w:r w:rsidRPr="00C93A28">
        <w:rPr>
          <w:rFonts w:cs="Times New Roman"/>
          <w:i/>
          <w:szCs w:val="24"/>
        </w:rPr>
        <w:t>View V_pasar</w:t>
      </w:r>
      <w:r>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pasar </w:t>
      </w:r>
      <w:r w:rsidRPr="005F3939">
        <w:rPr>
          <w:rFonts w:cs="Times New Roman"/>
          <w:szCs w:val="24"/>
        </w:rPr>
        <w:t>dapat dilihat pada Gambar 4.1</w:t>
      </w:r>
      <w:r w:rsidR="003505A7">
        <w:rPr>
          <w:rFonts w:cs="Times New Roman"/>
          <w:szCs w:val="24"/>
        </w:rPr>
        <w:t>2</w:t>
      </w:r>
      <w:r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rPr>
                <w:lang w:val="en-US"/>
              </w:rPr>
              <w:object w:dxaOrig="9585" w:dyaOrig="4815" w14:anchorId="5CF2469C">
                <v:shape id="_x0000_i1035" type="#_x0000_t75" style="width:384pt;height:192.75pt" o:ole="">
                  <v:imagedata r:id="rId45" o:title=""/>
                </v:shape>
                <o:OLEObject Type="Embed" ProgID="Visio.Drawing.15" ShapeID="_x0000_i1035" DrawAspect="Content" ObjectID="_1710966707" r:id="rId46"/>
              </w:object>
            </w:r>
          </w:p>
        </w:tc>
      </w:tr>
    </w:tbl>
    <w:p w14:paraId="3E1C5F6B" w14:textId="58D433BB" w:rsidR="00EF0190" w:rsidRPr="00F41101" w:rsidRDefault="00EF0190" w:rsidP="005C6700">
      <w:pPr>
        <w:pStyle w:val="Caption"/>
        <w:rPr>
          <w:rFonts w:cs="Times New Roman"/>
          <w:szCs w:val="24"/>
        </w:rPr>
      </w:pPr>
      <w:r>
        <w:rPr>
          <w:rFonts w:cs="Times New Roman"/>
          <w:szCs w:val="24"/>
        </w:rPr>
        <w:tab/>
      </w:r>
      <w:r w:rsidR="005C6700">
        <w:t xml:space="preserve">Gambar 3. </w:t>
      </w:r>
      <w:fldSimple w:instr=" SEQ Gambar_3. \* ARABIC ">
        <w:r w:rsidR="007B1336">
          <w:rPr>
            <w:noProof/>
          </w:rPr>
          <w:t>12</w:t>
        </w:r>
      </w:fldSimple>
      <w:r w:rsidR="005C6700">
        <w:t xml:space="preserve"> </w:t>
      </w:r>
      <w:r w:rsidR="005C6700" w:rsidRPr="005C6700">
        <w:rPr>
          <w:i/>
        </w:rPr>
        <w:t>Sequence diagram</w:t>
      </w:r>
      <w:r w:rsidR="005C6700" w:rsidRPr="00DD7FBA">
        <w:t xml:space="preserve"> untuk proses mengedit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r>
        <w:rPr>
          <w:rFonts w:cs="Times New Roman"/>
          <w:szCs w:val="24"/>
        </w:rPr>
        <w:t>Mencari Rute Lokasi Pasar</w:t>
      </w:r>
    </w:p>
    <w:p w14:paraId="0594914D" w14:textId="05674EC8" w:rsidR="00EF0190" w:rsidRPr="009644B9" w:rsidRDefault="00EF0190" w:rsidP="009644B9">
      <w:pPr>
        <w:spacing w:after="120"/>
        <w:ind w:left="426"/>
        <w:rPr>
          <w:rFonts w:cs="Times New Roman"/>
          <w:szCs w:val="24"/>
        </w:rPr>
      </w:pPr>
      <w:r w:rsidRPr="004F7B09">
        <w:rPr>
          <w:rFonts w:cs="Times New Roman"/>
          <w:bCs/>
          <w:szCs w:val="24"/>
        </w:rPr>
        <w:t xml:space="preserve">Proses </w:t>
      </w:r>
      <w:r w:rsidRPr="004F7B09">
        <w:rPr>
          <w:rFonts w:cs="Times New Roman"/>
          <w:bCs/>
          <w:iCs/>
          <w:szCs w:val="24"/>
        </w:rPr>
        <w:t xml:space="preserve">mencari </w:t>
      </w:r>
      <w:r>
        <w:rPr>
          <w:rFonts w:cs="Times New Roman"/>
          <w:bCs/>
          <w:iCs/>
          <w:szCs w:val="24"/>
        </w:rPr>
        <w:t xml:space="preserve">rute menuju </w:t>
      </w:r>
      <w:r w:rsidRPr="004F7B09">
        <w:rPr>
          <w:rFonts w:cs="Times New Roman"/>
          <w:bCs/>
          <w:iCs/>
          <w:szCs w:val="24"/>
        </w:rPr>
        <w:t xml:space="preserve">lokasi </w:t>
      </w:r>
      <w:r>
        <w:rPr>
          <w:rFonts w:cs="Times New Roman"/>
          <w:bCs/>
          <w:iCs/>
          <w:szCs w:val="24"/>
        </w:rPr>
        <w:t xml:space="preserve">pasar </w:t>
      </w:r>
      <w:r w:rsidRPr="004F7B09">
        <w:rPr>
          <w:rFonts w:cs="Times New Roman"/>
          <w:bCs/>
          <w:szCs w:val="24"/>
        </w:rPr>
        <w:t xml:space="preserve">dimulai ketika </w:t>
      </w:r>
      <w:r w:rsidRPr="004F7B09">
        <w:rPr>
          <w:rFonts w:cs="Times New Roman"/>
          <w:bCs/>
          <w:i/>
          <w:szCs w:val="24"/>
        </w:rPr>
        <w:t xml:space="preserve">user </w:t>
      </w:r>
      <w:r w:rsidRPr="004F7B09">
        <w:rPr>
          <w:rFonts w:cs="Times New Roman"/>
          <w:bCs/>
          <w:iCs/>
          <w:szCs w:val="24"/>
        </w:rPr>
        <w:t xml:space="preserve">memasukkan </w:t>
      </w:r>
      <w:r w:rsidRPr="004F7B09">
        <w:rPr>
          <w:rFonts w:cs="Times New Roman"/>
          <w:bCs/>
          <w:i/>
          <w:szCs w:val="24"/>
        </w:rPr>
        <w:t>keyword</w:t>
      </w:r>
      <w:r w:rsidRPr="004F7B09">
        <w:rPr>
          <w:rFonts w:cs="Times New Roman"/>
          <w:bCs/>
          <w:szCs w:val="24"/>
        </w:rPr>
        <w:t xml:space="preserve"> dan menekan tombol “search”, kemudian </w:t>
      </w:r>
      <w:r w:rsidRPr="00711076">
        <w:rPr>
          <w:rFonts w:cs="Times New Roman"/>
          <w:bCs/>
          <w:i/>
          <w:szCs w:val="24"/>
        </w:rPr>
        <w:t>user</w:t>
      </w:r>
      <w:r>
        <w:rPr>
          <w:rFonts w:cs="Times New Roman"/>
          <w:bCs/>
          <w:szCs w:val="24"/>
        </w:rPr>
        <w:t xml:space="preserve"> akan mengakses </w:t>
      </w:r>
      <w:r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sidRPr="00711076">
        <w:rPr>
          <w:rFonts w:cs="Times New Roman"/>
          <w:bCs/>
          <w:i/>
          <w:szCs w:val="24"/>
        </w:rPr>
        <w:t>Controller C_dashboard</w:t>
      </w:r>
      <w:r>
        <w:rPr>
          <w:rFonts w:cs="Times New Roman"/>
          <w:bCs/>
          <w:szCs w:val="24"/>
        </w:rPr>
        <w:t xml:space="preserve"> </w:t>
      </w:r>
      <w:r w:rsidRPr="004F7B09">
        <w:rPr>
          <w:rFonts w:cs="Times New Roman"/>
          <w:bCs/>
          <w:szCs w:val="24"/>
        </w:rPr>
        <w:t xml:space="preserve">dan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Pr>
          <w:rFonts w:cs="Times New Roman"/>
          <w:bCs/>
          <w:i/>
          <w:szCs w:val="24"/>
        </w:rPr>
        <w:t xml:space="preserve">Model M_read </w:t>
      </w:r>
      <w:r>
        <w:rPr>
          <w:rFonts w:cs="Times New Roman"/>
          <w:bCs/>
          <w:szCs w:val="24"/>
        </w:rPr>
        <w:t xml:space="preserve">yang berfungsi untuk mengecek kesesuaian antara </w:t>
      </w:r>
      <w:r w:rsidRPr="00711076">
        <w:rPr>
          <w:rFonts w:cs="Times New Roman"/>
          <w:bCs/>
          <w:i/>
          <w:szCs w:val="24"/>
        </w:rPr>
        <w:t>keyword</w:t>
      </w:r>
      <w:r>
        <w:rPr>
          <w:rFonts w:cs="Times New Roman"/>
          <w:bCs/>
          <w:szCs w:val="24"/>
        </w:rPr>
        <w:t xml:space="preserve"> yang dimasukkan dengan yang ada di </w:t>
      </w:r>
      <w:r w:rsidRPr="00711076">
        <w:rPr>
          <w:rFonts w:cs="Times New Roman"/>
          <w:bCs/>
          <w:i/>
          <w:szCs w:val="24"/>
        </w:rPr>
        <w:t>database</w:t>
      </w:r>
      <w:r w:rsidRPr="004F7B09">
        <w:rPr>
          <w:rFonts w:cs="Times New Roman"/>
          <w:bCs/>
          <w:szCs w:val="24"/>
        </w:rPr>
        <w:t xml:space="preserve">. Jika tidak </w:t>
      </w:r>
      <w:r w:rsidRPr="004F7B09">
        <w:rPr>
          <w:rFonts w:cs="Times New Roman"/>
          <w:bCs/>
          <w:i/>
          <w:iCs/>
          <w:szCs w:val="24"/>
        </w:rPr>
        <w:t>user</w:t>
      </w:r>
      <w:r w:rsidRPr="004F7B09">
        <w:rPr>
          <w:rFonts w:cs="Times New Roman"/>
          <w:bCs/>
          <w:szCs w:val="24"/>
        </w:rPr>
        <w:t xml:space="preserve"> diarahkan untuk memasukkan </w:t>
      </w:r>
      <w:r w:rsidRPr="004F7B09">
        <w:rPr>
          <w:rFonts w:cs="Times New Roman"/>
          <w:bCs/>
          <w:i/>
          <w:iCs/>
          <w:szCs w:val="24"/>
        </w:rPr>
        <w:t>keyword</w:t>
      </w:r>
      <w:r w:rsidRPr="004F7B09">
        <w:rPr>
          <w:rFonts w:cs="Times New Roman"/>
          <w:bCs/>
          <w:szCs w:val="24"/>
        </w:rPr>
        <w:t xml:space="preserve"> yang sesuai</w:t>
      </w:r>
      <w:r>
        <w:rPr>
          <w:rFonts w:cs="Times New Roman"/>
          <w:bCs/>
          <w:szCs w:val="24"/>
        </w:rPr>
        <w:t xml:space="preserve">, jika sesuai </w:t>
      </w:r>
      <w:r w:rsidRPr="004F7B09">
        <w:rPr>
          <w:rFonts w:cs="Times New Roman"/>
          <w:bCs/>
          <w:szCs w:val="24"/>
        </w:rPr>
        <w:t>maka sistem ak</w:t>
      </w:r>
      <w:r>
        <w:rPr>
          <w:rFonts w:cs="Times New Roman"/>
          <w:bCs/>
          <w:szCs w:val="24"/>
        </w:rPr>
        <w:t>an menampilkan hasil pencarian.</w:t>
      </w:r>
      <w:r w:rsidR="00EC1EFA">
        <w:rPr>
          <w:rFonts w:cs="Times New Roman"/>
          <w:bCs/>
          <w:szCs w:val="24"/>
        </w:rPr>
        <w:t xml:space="preserve"> </w:t>
      </w:r>
      <w:r w:rsidR="00EC1EFA" w:rsidRPr="005F3939">
        <w:rPr>
          <w:rFonts w:cs="Times New Roman"/>
          <w:i/>
          <w:szCs w:val="24"/>
        </w:rPr>
        <w:t xml:space="preserve">Sequence diagram </w:t>
      </w:r>
      <w:r w:rsidR="00EC1EFA" w:rsidRPr="005F3939">
        <w:rPr>
          <w:rFonts w:cs="Times New Roman"/>
          <w:szCs w:val="24"/>
        </w:rPr>
        <w:t xml:space="preserve">untuk proses </w:t>
      </w:r>
      <w:r w:rsidR="00EC1EFA">
        <w:rPr>
          <w:rFonts w:cs="Times New Roman"/>
          <w:szCs w:val="24"/>
        </w:rPr>
        <w:t xml:space="preserve">melihat rute menuju lokasi pasar </w:t>
      </w:r>
      <w:r w:rsidR="00EC1EFA" w:rsidRPr="005F3939">
        <w:rPr>
          <w:rFonts w:cs="Times New Roman"/>
          <w:szCs w:val="24"/>
        </w:rPr>
        <w:t>dapat dilihat pada Gambar 4.1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rPr>
                <w:lang w:val="en-US"/>
              </w:rPr>
              <w:object w:dxaOrig="11085" w:dyaOrig="5940" w14:anchorId="2ECFF176">
                <v:shape id="_x0000_i1036" type="#_x0000_t75" style="width:394.5pt;height:211.5pt" o:ole="">
                  <v:imagedata r:id="rId47" o:title=""/>
                </v:shape>
                <o:OLEObject Type="Embed" ProgID="Visio.Drawing.15" ShapeID="_x0000_i1036" DrawAspect="Content" ObjectID="_1710966708" r:id="rId48"/>
              </w:object>
            </w:r>
          </w:p>
        </w:tc>
      </w:tr>
    </w:tbl>
    <w:p w14:paraId="2F96EA13" w14:textId="2D121BA5" w:rsidR="00EF0190" w:rsidRDefault="00EF0190" w:rsidP="00EF1C43">
      <w:pPr>
        <w:pStyle w:val="Caption"/>
      </w:pPr>
      <w:r>
        <w:t xml:space="preserve"> </w:t>
      </w:r>
      <w:r w:rsidR="00EF1C43">
        <w:t xml:space="preserve">Gambar 3. </w:t>
      </w:r>
      <w:fldSimple w:instr=" SEQ Gambar_3. \* ARABIC ">
        <w:r w:rsidR="007B1336">
          <w:rPr>
            <w:noProof/>
          </w:rPr>
          <w:t>13</w:t>
        </w:r>
      </w:fldSimple>
      <w:r w:rsidR="00EF1C43">
        <w:t xml:space="preserve"> </w:t>
      </w:r>
      <w:r w:rsidR="00EF1C43" w:rsidRPr="00EF1C43">
        <w:rPr>
          <w:i/>
        </w:rPr>
        <w:t>Sequence diagram</w:t>
      </w:r>
      <w:r w:rsidR="00EF1C43" w:rsidRPr="00B00562">
        <w:t xml:space="preserve"> untuk proses </w:t>
      </w:r>
      <w:r w:rsidR="00EF1C43">
        <w:t>melihat rute lokasi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2"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2"/>
    </w:p>
    <w:p w14:paraId="21D676B7" w14:textId="244BA41D" w:rsidR="00EF0190" w:rsidRPr="001318DB" w:rsidRDefault="00EF0190" w:rsidP="00EF0190">
      <w:pPr>
        <w:pStyle w:val="ListParagraph"/>
        <w:ind w:firstLine="709"/>
        <w:rPr>
          <w:rFonts w:cs="Times New Roman"/>
        </w:rPr>
      </w:pPr>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sidR="00FD73CB">
        <w:rPr>
          <w:lang w:val="en-ID"/>
        </w:rPr>
        <w:t>Sistem Informasi Geografis</w:t>
      </w:r>
      <w:r w:rsidR="00FD73CB">
        <w:rPr>
          <w:szCs w:val="24"/>
        </w:rPr>
        <w:t xml:space="preserve"> Pasar</w:t>
      </w:r>
      <w:r>
        <w:rPr>
          <w:rFonts w:cs="Times New Roman"/>
        </w:rPr>
        <w:t xml:space="preserve"> ini</w:t>
      </w:r>
      <w:r w:rsidR="00B23507">
        <w:rPr>
          <w:rFonts w:cs="Times New Roman"/>
        </w:rPr>
        <w:t xml:space="preserve"> dapat dilihat pada gambar 3.14</w:t>
      </w:r>
      <w:r w:rsidRPr="001318DB">
        <w:rPr>
          <w:rFonts w:cs="Times New Roman"/>
        </w:rPr>
        <w:t>.</w:t>
      </w:r>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55D0CF91" w:rsidR="00EF0190" w:rsidRPr="00A93261" w:rsidRDefault="00300CB1" w:rsidP="00A93261">
            <w:pPr>
              <w:pStyle w:val="ListParagraph"/>
              <w:spacing w:line="240" w:lineRule="auto"/>
              <w:ind w:firstLine="0"/>
              <w:rPr>
                <w:sz w:val="2"/>
                <w:bdr w:val="single" w:sz="4" w:space="0" w:color="auto"/>
              </w:rPr>
            </w:pPr>
            <w:r>
              <w:rPr>
                <w:lang w:val="en-US"/>
              </w:rPr>
              <w:object w:dxaOrig="11865" w:dyaOrig="5295" w14:anchorId="4273F247">
                <v:shape id="_x0000_i1037" type="#_x0000_t75" style="width:424.5pt;height:189.75pt" o:ole="">
                  <v:imagedata r:id="rId49" o:title=""/>
                </v:shape>
                <o:OLEObject Type="Embed" ProgID="Visio.Drawing.15" ShapeID="_x0000_i1037" DrawAspect="Content" ObjectID="_1710966709" r:id="rId50"/>
              </w:object>
            </w:r>
          </w:p>
        </w:tc>
      </w:tr>
    </w:tbl>
    <w:p w14:paraId="636A26EF" w14:textId="2C2DBCE0" w:rsidR="00EF0190" w:rsidRDefault="00A3229C" w:rsidP="00A3229C">
      <w:pPr>
        <w:pStyle w:val="Caption"/>
        <w:spacing w:after="240"/>
        <w:rPr>
          <w:szCs w:val="24"/>
          <w:lang w:val="en-ID"/>
        </w:rPr>
      </w:pPr>
      <w:r>
        <w:t xml:space="preserve">Gambar 3. </w:t>
      </w:r>
      <w:fldSimple w:instr=" SEQ Gambar_3. \* ARABIC ">
        <w:r w:rsidR="007B1336">
          <w:rPr>
            <w:noProof/>
          </w:rPr>
          <w:t>14</w:t>
        </w:r>
      </w:fldSimple>
      <w:r>
        <w:t xml:space="preserve"> </w:t>
      </w:r>
      <w:r w:rsidRPr="00362DB6">
        <w:t xml:space="preserve">ER diagram </w:t>
      </w:r>
      <w:r w:rsidR="00FD73CB">
        <w:rPr>
          <w:lang w:val="en-ID"/>
        </w:rPr>
        <w:t>Sistem Informasi Geografis</w:t>
      </w:r>
      <w:r w:rsidR="00FD73CB">
        <w:rPr>
          <w:szCs w:val="24"/>
        </w:rPr>
        <w:t xml:space="preserve"> Pasar</w:t>
      </w:r>
    </w:p>
    <w:p w14:paraId="00DC853A" w14:textId="4448684A" w:rsidR="00EF0190" w:rsidRDefault="001E7B69" w:rsidP="00EF0190">
      <w:pPr>
        <w:ind w:firstLine="426"/>
      </w:pPr>
      <w:r>
        <w:t>Berdasarkan ERD pada gambar 3</w:t>
      </w:r>
      <w:r w:rsidR="00B22A2D">
        <w:t>.14</w:t>
      </w:r>
      <w:r w:rsidR="00EF0190">
        <w:t xml:space="preserve"> maka didapatkan tabel-tabel </w:t>
      </w:r>
      <w:r w:rsidR="00EF0190">
        <w:rPr>
          <w:i/>
        </w:rPr>
        <w:t>database</w:t>
      </w:r>
      <w:r w:rsidR="00EF0190">
        <w:t xml:space="preserve"> sebagai berikut:</w:t>
      </w:r>
    </w:p>
    <w:p w14:paraId="26EFC1D6" w14:textId="73401FDD" w:rsidR="00EF0190" w:rsidRDefault="005D2C72" w:rsidP="000B2ED3">
      <w:pPr>
        <w:pStyle w:val="ListParagraph"/>
        <w:numPr>
          <w:ilvl w:val="0"/>
          <w:numId w:val="38"/>
        </w:numPr>
        <w:ind w:left="426" w:hanging="426"/>
      </w:pPr>
      <w:r>
        <w:t>Tabel</w:t>
      </w:r>
      <w:r w:rsidR="00EF0190">
        <w:t xml:space="preserve"> Admin</w:t>
      </w:r>
    </w:p>
    <w:p w14:paraId="33DE873F" w14:textId="62D4E41C" w:rsidR="00485DFB" w:rsidRPr="00485DFB" w:rsidRDefault="00485DFB" w:rsidP="000B2ED3">
      <w:pPr>
        <w:spacing w:line="240" w:lineRule="auto"/>
        <w:ind w:left="426" w:hanging="426"/>
        <w:jc w:val="center"/>
        <w:rPr>
          <w:b/>
          <w:sz w:val="20"/>
        </w:rPr>
      </w:pPr>
      <w:r w:rsidRPr="00485DFB">
        <w:rPr>
          <w:sz w:val="20"/>
        </w:rPr>
        <w:t xml:space="preserve">Tabel 3. </w:t>
      </w:r>
      <w:r w:rsidRPr="00485DFB">
        <w:rPr>
          <w:sz w:val="20"/>
        </w:rPr>
        <w:fldChar w:fldCharType="begin"/>
      </w:r>
      <w:r w:rsidRPr="00485DFB">
        <w:rPr>
          <w:sz w:val="20"/>
        </w:rPr>
        <w:instrText xml:space="preserve"> SEQ Tabel_3. \* ARABIC </w:instrText>
      </w:r>
      <w:r w:rsidRPr="00485DFB">
        <w:rPr>
          <w:sz w:val="20"/>
        </w:rPr>
        <w:fldChar w:fldCharType="separate"/>
      </w:r>
      <w:r w:rsidR="001E7B69">
        <w:rPr>
          <w:noProof/>
          <w:sz w:val="20"/>
        </w:rPr>
        <w:t>3</w:t>
      </w:r>
      <w:r w:rsidRPr="00485DFB">
        <w:rPr>
          <w:sz w:val="20"/>
        </w:rPr>
        <w:fldChar w:fldCharType="end"/>
      </w:r>
      <w:r w:rsidRPr="00485DFB">
        <w:rPr>
          <w:sz w:val="20"/>
        </w:rPr>
        <w:t xml:space="preserve"> Tabel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r w:rsidRPr="00120263">
              <w:rPr>
                <w:rFonts w:cs="Times New Roman"/>
                <w:szCs w:val="24"/>
              </w:rPr>
              <w:t>Keterangan</w:t>
            </w:r>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r w:rsidRPr="00120263">
              <w:rPr>
                <w:rFonts w:cs="Times New Roman"/>
                <w:szCs w:val="24"/>
                <w:u w:val="single"/>
              </w:rPr>
              <w:t>Id_admin</w:t>
            </w:r>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Int(5)</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r w:rsidRPr="00120263">
              <w:rPr>
                <w:rFonts w:cs="Times New Roman"/>
                <w:iCs/>
                <w:szCs w:val="24"/>
              </w:rPr>
              <w:t>Nama_admin</w:t>
            </w:r>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r>
        <w:t>Tabel</w:t>
      </w:r>
      <w:r w:rsidR="00EF0190">
        <w:t xml:space="preserve"> Pasar</w:t>
      </w:r>
    </w:p>
    <w:p w14:paraId="550DA61A" w14:textId="420A3560" w:rsidR="00EF0190" w:rsidRDefault="00485DFB" w:rsidP="000B2ED3">
      <w:pPr>
        <w:pStyle w:val="Caption"/>
        <w:ind w:left="426" w:hanging="426"/>
      </w:pPr>
      <w:r>
        <w:t xml:space="preserve">Tabel 3. </w:t>
      </w:r>
      <w:fldSimple w:instr=" SEQ Tabel_3. \* ARABIC ">
        <w:r w:rsidR="001E7B69">
          <w:rPr>
            <w:noProof/>
          </w:rPr>
          <w:t>4</w:t>
        </w:r>
      </w:fldSimple>
      <w:r>
        <w:t xml:space="preserve"> </w:t>
      </w:r>
      <w:r w:rsidRPr="00C827D4">
        <w:t>Tabel Pasar</w:t>
      </w:r>
    </w:p>
    <w:tbl>
      <w:tblPr>
        <w:tblStyle w:val="TableGrid"/>
        <w:tblW w:w="8551" w:type="dxa"/>
        <w:tblInd w:w="108" w:type="dxa"/>
        <w:tblLook w:val="04A0" w:firstRow="1" w:lastRow="0" w:firstColumn="1" w:lastColumn="0" w:noHBand="0" w:noVBand="1"/>
      </w:tblPr>
      <w:tblGrid>
        <w:gridCol w:w="570"/>
        <w:gridCol w:w="3342"/>
        <w:gridCol w:w="1859"/>
        <w:gridCol w:w="2780"/>
      </w:tblGrid>
      <w:tr w:rsidR="00EF0190" w:rsidRPr="00120263" w14:paraId="2FF785F4" w14:textId="77777777" w:rsidTr="00300CB1">
        <w:trPr>
          <w:trHeight w:val="374"/>
        </w:trPr>
        <w:tc>
          <w:tcPr>
            <w:tcW w:w="57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r w:rsidRPr="00120263">
              <w:rPr>
                <w:rFonts w:cs="Times New Roman"/>
                <w:szCs w:val="24"/>
              </w:rPr>
              <w:t>Keterangan</w:t>
            </w:r>
          </w:p>
        </w:tc>
      </w:tr>
      <w:tr w:rsidR="00EF0190" w:rsidRPr="00120263" w14:paraId="188B0B3C" w14:textId="77777777" w:rsidTr="00300CB1">
        <w:trPr>
          <w:trHeight w:val="387"/>
        </w:trPr>
        <w:tc>
          <w:tcPr>
            <w:tcW w:w="570" w:type="dxa"/>
          </w:tcPr>
          <w:p w14:paraId="45DAAF1E" w14:textId="4976B5FE" w:rsidR="00EF0190" w:rsidRPr="00300CB1" w:rsidRDefault="00EF0190" w:rsidP="00300CB1">
            <w:pPr>
              <w:pStyle w:val="ListParagraph"/>
              <w:numPr>
                <w:ilvl w:val="0"/>
                <w:numId w:val="45"/>
              </w:numPr>
              <w:ind w:left="34" w:firstLine="0"/>
              <w:rPr>
                <w:rFonts w:cs="Times New Roman"/>
                <w:szCs w:val="24"/>
              </w:rPr>
            </w:pPr>
          </w:p>
        </w:tc>
        <w:tc>
          <w:tcPr>
            <w:tcW w:w="3342" w:type="dxa"/>
          </w:tcPr>
          <w:p w14:paraId="717CE4B1" w14:textId="77777777" w:rsidR="00EF0190" w:rsidRPr="00120263" w:rsidRDefault="00EF0190" w:rsidP="000B2ED3">
            <w:pPr>
              <w:ind w:left="426" w:hanging="426"/>
              <w:rPr>
                <w:rFonts w:cs="Times New Roman"/>
                <w:szCs w:val="24"/>
                <w:u w:val="single"/>
              </w:rPr>
            </w:pPr>
            <w:r w:rsidRPr="00120263">
              <w:rPr>
                <w:rFonts w:cs="Times New Roman"/>
                <w:szCs w:val="24"/>
                <w:u w:val="single"/>
              </w:rPr>
              <w:t>Id_</w:t>
            </w:r>
            <w:r>
              <w:rPr>
                <w:rFonts w:cs="Times New Roman"/>
                <w:szCs w:val="24"/>
                <w:u w:val="single"/>
              </w:rPr>
              <w:t>pasar</w:t>
            </w:r>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300CB1" w:rsidRPr="00120263" w14:paraId="44431C09" w14:textId="77777777" w:rsidTr="00300CB1">
        <w:trPr>
          <w:trHeight w:val="387"/>
        </w:trPr>
        <w:tc>
          <w:tcPr>
            <w:tcW w:w="570" w:type="dxa"/>
          </w:tcPr>
          <w:p w14:paraId="207406FD"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1E3CEEAE" w14:textId="39A321CE" w:rsidR="00300CB1" w:rsidRPr="00120263" w:rsidRDefault="00300CB1" w:rsidP="000B2ED3">
            <w:pPr>
              <w:ind w:left="426" w:hanging="426"/>
              <w:rPr>
                <w:rFonts w:cs="Times New Roman"/>
                <w:szCs w:val="24"/>
                <w:u w:val="single"/>
              </w:rPr>
            </w:pPr>
            <w:r w:rsidRPr="00120263">
              <w:rPr>
                <w:rFonts w:cs="Times New Roman"/>
                <w:szCs w:val="24"/>
              </w:rPr>
              <w:t>Nama_</w:t>
            </w:r>
            <w:r>
              <w:rPr>
                <w:rFonts w:cs="Times New Roman"/>
                <w:szCs w:val="24"/>
              </w:rPr>
              <w:t>pasar</w:t>
            </w:r>
          </w:p>
        </w:tc>
        <w:tc>
          <w:tcPr>
            <w:tcW w:w="1859" w:type="dxa"/>
          </w:tcPr>
          <w:p w14:paraId="229D49BA" w14:textId="4254A56B" w:rsidR="00300CB1" w:rsidRPr="00120263" w:rsidRDefault="00300CB1" w:rsidP="000B2ED3">
            <w:pPr>
              <w:ind w:left="426" w:hanging="426"/>
              <w:rPr>
                <w:rFonts w:cs="Times New Roman"/>
                <w:szCs w:val="24"/>
              </w:rPr>
            </w:pPr>
            <w:r w:rsidRPr="00120263">
              <w:rPr>
                <w:rFonts w:cs="Times New Roman"/>
                <w:szCs w:val="24"/>
              </w:rPr>
              <w:t>Varchar(30)</w:t>
            </w:r>
          </w:p>
        </w:tc>
        <w:tc>
          <w:tcPr>
            <w:tcW w:w="2780" w:type="dxa"/>
          </w:tcPr>
          <w:p w14:paraId="0722271C" w14:textId="77777777" w:rsidR="00300CB1" w:rsidRPr="00120263" w:rsidRDefault="00300CB1" w:rsidP="000B2ED3">
            <w:pPr>
              <w:ind w:left="426" w:hanging="426"/>
              <w:rPr>
                <w:rFonts w:cs="Times New Roman"/>
                <w:i/>
                <w:iCs/>
                <w:szCs w:val="24"/>
              </w:rPr>
            </w:pPr>
          </w:p>
        </w:tc>
      </w:tr>
      <w:tr w:rsidR="00300CB1" w:rsidRPr="00120263" w14:paraId="0B042FF2" w14:textId="77777777" w:rsidTr="00300CB1">
        <w:trPr>
          <w:trHeight w:val="387"/>
        </w:trPr>
        <w:tc>
          <w:tcPr>
            <w:tcW w:w="570" w:type="dxa"/>
          </w:tcPr>
          <w:p w14:paraId="7B3B32EC"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291D714F" w14:textId="79C9D701" w:rsidR="00300CB1" w:rsidRPr="00120263" w:rsidRDefault="00300CB1" w:rsidP="000B2ED3">
            <w:pPr>
              <w:ind w:left="426" w:hanging="426"/>
              <w:rPr>
                <w:rFonts w:cs="Times New Roman"/>
                <w:szCs w:val="24"/>
              </w:rPr>
            </w:pPr>
            <w:r w:rsidRPr="00120263">
              <w:rPr>
                <w:rFonts w:cs="Times New Roman"/>
                <w:szCs w:val="24"/>
              </w:rPr>
              <w:t>Alamat_</w:t>
            </w:r>
            <w:r>
              <w:rPr>
                <w:rFonts w:cs="Times New Roman"/>
                <w:szCs w:val="24"/>
              </w:rPr>
              <w:t>pasar</w:t>
            </w:r>
          </w:p>
        </w:tc>
        <w:tc>
          <w:tcPr>
            <w:tcW w:w="1859" w:type="dxa"/>
          </w:tcPr>
          <w:p w14:paraId="6990BAFD" w14:textId="4F4A3773" w:rsidR="00300CB1" w:rsidRPr="00120263" w:rsidRDefault="00300CB1" w:rsidP="000B2ED3">
            <w:pPr>
              <w:ind w:left="426" w:hanging="426"/>
              <w:rPr>
                <w:rFonts w:cs="Times New Roman"/>
                <w:szCs w:val="24"/>
              </w:rPr>
            </w:pPr>
            <w:r w:rsidRPr="00120263">
              <w:rPr>
                <w:rFonts w:cs="Times New Roman"/>
                <w:szCs w:val="24"/>
              </w:rPr>
              <w:t>Varchar(100)</w:t>
            </w:r>
          </w:p>
        </w:tc>
        <w:tc>
          <w:tcPr>
            <w:tcW w:w="2780" w:type="dxa"/>
          </w:tcPr>
          <w:p w14:paraId="70626D33" w14:textId="77777777" w:rsidR="00300CB1" w:rsidRPr="00120263" w:rsidRDefault="00300CB1" w:rsidP="000B2ED3">
            <w:pPr>
              <w:ind w:left="426" w:hanging="426"/>
              <w:rPr>
                <w:rFonts w:cs="Times New Roman"/>
                <w:i/>
                <w:iCs/>
                <w:szCs w:val="24"/>
              </w:rPr>
            </w:pPr>
          </w:p>
        </w:tc>
      </w:tr>
      <w:tr w:rsidR="00300CB1" w:rsidRPr="00120263" w14:paraId="4859D76C" w14:textId="77777777" w:rsidTr="00300CB1">
        <w:trPr>
          <w:trHeight w:val="387"/>
        </w:trPr>
        <w:tc>
          <w:tcPr>
            <w:tcW w:w="570" w:type="dxa"/>
          </w:tcPr>
          <w:p w14:paraId="00E1F2CE"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772C82FA" w14:textId="1185EFD1" w:rsidR="00300CB1" w:rsidRPr="00120263" w:rsidRDefault="00300CB1" w:rsidP="000B2ED3">
            <w:pPr>
              <w:ind w:left="426" w:hanging="426"/>
              <w:rPr>
                <w:rFonts w:cs="Times New Roman"/>
                <w:szCs w:val="24"/>
              </w:rPr>
            </w:pPr>
            <w:r>
              <w:rPr>
                <w:rFonts w:cs="Times New Roman"/>
                <w:szCs w:val="24"/>
              </w:rPr>
              <w:t>Deskripsi_pasar</w:t>
            </w:r>
          </w:p>
        </w:tc>
        <w:tc>
          <w:tcPr>
            <w:tcW w:w="1859" w:type="dxa"/>
          </w:tcPr>
          <w:p w14:paraId="01A9AF3B" w14:textId="5A4DD301" w:rsidR="00300CB1" w:rsidRPr="00120263" w:rsidRDefault="00300CB1" w:rsidP="000B2ED3">
            <w:pPr>
              <w:ind w:left="426" w:hanging="426"/>
              <w:rPr>
                <w:rFonts w:cs="Times New Roman"/>
                <w:szCs w:val="24"/>
              </w:rPr>
            </w:pPr>
            <w:r>
              <w:rPr>
                <w:rFonts w:cs="Times New Roman"/>
                <w:szCs w:val="24"/>
              </w:rPr>
              <w:t>Text</w:t>
            </w:r>
          </w:p>
        </w:tc>
        <w:tc>
          <w:tcPr>
            <w:tcW w:w="2780" w:type="dxa"/>
          </w:tcPr>
          <w:p w14:paraId="65B4136B" w14:textId="77777777" w:rsidR="00300CB1" w:rsidRPr="00120263" w:rsidRDefault="00300CB1" w:rsidP="000B2ED3">
            <w:pPr>
              <w:ind w:left="426" w:hanging="426"/>
              <w:rPr>
                <w:rFonts w:cs="Times New Roman"/>
                <w:i/>
                <w:iCs/>
                <w:szCs w:val="24"/>
              </w:rPr>
            </w:pPr>
          </w:p>
        </w:tc>
      </w:tr>
      <w:tr w:rsidR="00300CB1" w:rsidRPr="00120263" w14:paraId="6C8E64E4" w14:textId="77777777" w:rsidTr="00300CB1">
        <w:trPr>
          <w:trHeight w:val="387"/>
        </w:trPr>
        <w:tc>
          <w:tcPr>
            <w:tcW w:w="570" w:type="dxa"/>
          </w:tcPr>
          <w:p w14:paraId="70DE88FC"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243A1F63" w14:textId="5AE85A80" w:rsidR="00300CB1" w:rsidRDefault="00300CB1" w:rsidP="000B2ED3">
            <w:pPr>
              <w:ind w:left="426" w:hanging="426"/>
              <w:rPr>
                <w:rFonts w:cs="Times New Roman"/>
                <w:szCs w:val="24"/>
              </w:rPr>
            </w:pPr>
            <w:r w:rsidRPr="00120263">
              <w:rPr>
                <w:rFonts w:cs="Times New Roman"/>
                <w:szCs w:val="24"/>
              </w:rPr>
              <w:t>Foto_</w:t>
            </w:r>
            <w:r>
              <w:rPr>
                <w:rFonts w:cs="Times New Roman"/>
                <w:szCs w:val="24"/>
              </w:rPr>
              <w:t>pasar</w:t>
            </w:r>
          </w:p>
        </w:tc>
        <w:tc>
          <w:tcPr>
            <w:tcW w:w="1859" w:type="dxa"/>
          </w:tcPr>
          <w:p w14:paraId="64D2EBC2" w14:textId="1EE4C7AE" w:rsidR="00300CB1" w:rsidRDefault="00300CB1" w:rsidP="000B2ED3">
            <w:pPr>
              <w:ind w:left="426" w:hanging="426"/>
              <w:rPr>
                <w:rFonts w:cs="Times New Roman"/>
                <w:szCs w:val="24"/>
              </w:rPr>
            </w:pPr>
            <w:r w:rsidRPr="00120263">
              <w:rPr>
                <w:rFonts w:cs="Times New Roman"/>
                <w:szCs w:val="24"/>
              </w:rPr>
              <w:t>Varchar(100)</w:t>
            </w:r>
          </w:p>
        </w:tc>
        <w:tc>
          <w:tcPr>
            <w:tcW w:w="2780" w:type="dxa"/>
          </w:tcPr>
          <w:p w14:paraId="0AAB66AB" w14:textId="77777777" w:rsidR="00300CB1" w:rsidRPr="00120263" w:rsidRDefault="00300CB1" w:rsidP="000B2ED3">
            <w:pPr>
              <w:ind w:left="426" w:hanging="426"/>
              <w:rPr>
                <w:rFonts w:cs="Times New Roman"/>
                <w:i/>
                <w:iCs/>
                <w:szCs w:val="24"/>
              </w:rPr>
            </w:pPr>
          </w:p>
        </w:tc>
      </w:tr>
      <w:tr w:rsidR="00300CB1" w:rsidRPr="00120263" w14:paraId="5A0A430C" w14:textId="77777777" w:rsidTr="00300CB1">
        <w:trPr>
          <w:trHeight w:val="387"/>
        </w:trPr>
        <w:tc>
          <w:tcPr>
            <w:tcW w:w="570" w:type="dxa"/>
          </w:tcPr>
          <w:p w14:paraId="7145D165"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1E7F1225" w14:textId="38EC964D" w:rsidR="00300CB1" w:rsidRPr="00120263" w:rsidRDefault="00300CB1" w:rsidP="000B2ED3">
            <w:pPr>
              <w:ind w:left="426" w:hanging="426"/>
              <w:rPr>
                <w:rFonts w:cs="Times New Roman"/>
                <w:szCs w:val="24"/>
              </w:rPr>
            </w:pPr>
            <w:r w:rsidRPr="00120263">
              <w:rPr>
                <w:rFonts w:cs="Times New Roman"/>
                <w:i/>
                <w:iCs/>
                <w:szCs w:val="24"/>
              </w:rPr>
              <w:t>Latitude</w:t>
            </w:r>
          </w:p>
        </w:tc>
        <w:tc>
          <w:tcPr>
            <w:tcW w:w="1859" w:type="dxa"/>
          </w:tcPr>
          <w:p w14:paraId="0BE7D210" w14:textId="674EEB8D" w:rsidR="00300CB1" w:rsidRPr="00120263" w:rsidRDefault="00300CB1" w:rsidP="000B2ED3">
            <w:pPr>
              <w:ind w:left="426" w:hanging="426"/>
              <w:rPr>
                <w:rFonts w:cs="Times New Roman"/>
                <w:szCs w:val="24"/>
              </w:rPr>
            </w:pPr>
            <w:r w:rsidRPr="00120263">
              <w:rPr>
                <w:rFonts w:cs="Times New Roman"/>
                <w:szCs w:val="24"/>
              </w:rPr>
              <w:t>Varchar(25)</w:t>
            </w:r>
          </w:p>
        </w:tc>
        <w:tc>
          <w:tcPr>
            <w:tcW w:w="2780" w:type="dxa"/>
          </w:tcPr>
          <w:p w14:paraId="57726144" w14:textId="77777777" w:rsidR="00300CB1" w:rsidRPr="00120263" w:rsidRDefault="00300CB1" w:rsidP="000B2ED3">
            <w:pPr>
              <w:ind w:left="426" w:hanging="426"/>
              <w:rPr>
                <w:rFonts w:cs="Times New Roman"/>
                <w:i/>
                <w:iCs/>
                <w:szCs w:val="24"/>
              </w:rPr>
            </w:pPr>
          </w:p>
        </w:tc>
      </w:tr>
      <w:tr w:rsidR="00300CB1" w:rsidRPr="00120263" w14:paraId="5907EC63" w14:textId="77777777" w:rsidTr="00300CB1">
        <w:trPr>
          <w:trHeight w:val="387"/>
        </w:trPr>
        <w:tc>
          <w:tcPr>
            <w:tcW w:w="570" w:type="dxa"/>
          </w:tcPr>
          <w:p w14:paraId="71511557"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4EAC8E42" w14:textId="5016AF01" w:rsidR="00300CB1" w:rsidRPr="00120263" w:rsidRDefault="00300CB1" w:rsidP="000B2ED3">
            <w:pPr>
              <w:ind w:left="426" w:hanging="426"/>
              <w:rPr>
                <w:rFonts w:cs="Times New Roman"/>
                <w:i/>
                <w:iCs/>
                <w:szCs w:val="24"/>
              </w:rPr>
            </w:pPr>
            <w:r w:rsidRPr="00120263">
              <w:rPr>
                <w:rFonts w:cs="Times New Roman"/>
                <w:i/>
                <w:iCs/>
                <w:szCs w:val="24"/>
              </w:rPr>
              <w:t>Longitude</w:t>
            </w:r>
          </w:p>
        </w:tc>
        <w:tc>
          <w:tcPr>
            <w:tcW w:w="1859" w:type="dxa"/>
          </w:tcPr>
          <w:p w14:paraId="4CDA6A25" w14:textId="1144959A" w:rsidR="00300CB1" w:rsidRPr="00120263" w:rsidRDefault="00300CB1" w:rsidP="000B2ED3">
            <w:pPr>
              <w:ind w:left="426" w:hanging="426"/>
              <w:rPr>
                <w:rFonts w:cs="Times New Roman"/>
                <w:szCs w:val="24"/>
              </w:rPr>
            </w:pPr>
            <w:r w:rsidRPr="00120263">
              <w:rPr>
                <w:rFonts w:cs="Times New Roman"/>
                <w:szCs w:val="24"/>
              </w:rPr>
              <w:t>Varchar(25)</w:t>
            </w:r>
          </w:p>
        </w:tc>
        <w:tc>
          <w:tcPr>
            <w:tcW w:w="2780" w:type="dxa"/>
          </w:tcPr>
          <w:p w14:paraId="7226E40E" w14:textId="77777777" w:rsidR="00300CB1" w:rsidRPr="00120263" w:rsidRDefault="00300CB1" w:rsidP="000B2ED3">
            <w:pPr>
              <w:ind w:left="426" w:hanging="426"/>
              <w:rPr>
                <w:rFonts w:cs="Times New Roman"/>
                <w:i/>
                <w:iCs/>
                <w:szCs w:val="24"/>
              </w:rPr>
            </w:pPr>
          </w:p>
        </w:tc>
      </w:tr>
    </w:tbl>
    <w:p w14:paraId="09345D25" w14:textId="17985212" w:rsidR="00EF0190" w:rsidRDefault="00EF0190" w:rsidP="00300CB1">
      <w:pPr>
        <w:pStyle w:val="ListParagraph"/>
        <w:numPr>
          <w:ilvl w:val="0"/>
          <w:numId w:val="38"/>
        </w:numPr>
        <w:spacing w:before="240"/>
        <w:ind w:left="426" w:hanging="426"/>
      </w:pPr>
      <w:r>
        <w:t xml:space="preserve">Tabel </w:t>
      </w:r>
      <w:r w:rsidR="00D52A61">
        <w:t>Produk</w:t>
      </w:r>
    </w:p>
    <w:p w14:paraId="38E601C6" w14:textId="071A5B9C" w:rsidR="00EF0190" w:rsidRDefault="001E7B69" w:rsidP="001E7B69">
      <w:pPr>
        <w:pStyle w:val="Caption"/>
      </w:pPr>
      <w:r>
        <w:t xml:space="preserve">Tabel 3. </w:t>
      </w:r>
      <w:fldSimple w:instr=" SEQ Tabel_3. \* ARABIC ">
        <w:r>
          <w:rPr>
            <w:noProof/>
          </w:rPr>
          <w:t>5</w:t>
        </w:r>
      </w:fldSimple>
      <w:r>
        <w:t xml:space="preserve"> Tabel </w:t>
      </w:r>
      <w:r w:rsidR="00D52A61">
        <w:t>Produk</w:t>
      </w:r>
    </w:p>
    <w:tbl>
      <w:tblPr>
        <w:tblStyle w:val="TableGrid"/>
        <w:tblW w:w="8505" w:type="dxa"/>
        <w:tblInd w:w="108" w:type="dxa"/>
        <w:tblLook w:val="04A0" w:firstRow="1" w:lastRow="0" w:firstColumn="1" w:lastColumn="0" w:noHBand="0" w:noVBand="1"/>
      </w:tblPr>
      <w:tblGrid>
        <w:gridCol w:w="650"/>
        <w:gridCol w:w="3340"/>
        <w:gridCol w:w="1857"/>
        <w:gridCol w:w="2658"/>
      </w:tblGrid>
      <w:tr w:rsidR="00EF0190" w:rsidRPr="00120263" w14:paraId="4260F021" w14:textId="77777777" w:rsidTr="00D52A61">
        <w:trPr>
          <w:trHeight w:val="391"/>
        </w:trPr>
        <w:tc>
          <w:tcPr>
            <w:tcW w:w="650" w:type="dxa"/>
          </w:tcPr>
          <w:p w14:paraId="6ADEDEA5" w14:textId="77777777" w:rsidR="00EF0190" w:rsidRPr="00120263" w:rsidRDefault="00EF0190" w:rsidP="007D4186">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7D4186">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7D4186">
            <w:pPr>
              <w:ind w:firstLine="0"/>
              <w:rPr>
                <w:rFonts w:cs="Times New Roman"/>
                <w:szCs w:val="24"/>
              </w:rPr>
            </w:pPr>
            <w:r w:rsidRPr="00120263">
              <w:rPr>
                <w:rFonts w:cs="Times New Roman"/>
                <w:szCs w:val="24"/>
              </w:rPr>
              <w:t>Type</w:t>
            </w:r>
          </w:p>
        </w:tc>
        <w:tc>
          <w:tcPr>
            <w:tcW w:w="2658" w:type="dxa"/>
          </w:tcPr>
          <w:p w14:paraId="7CAE362A" w14:textId="77777777" w:rsidR="00EF0190" w:rsidRPr="00120263" w:rsidRDefault="00EF0190" w:rsidP="007D4186">
            <w:pPr>
              <w:ind w:firstLine="0"/>
              <w:rPr>
                <w:rFonts w:cs="Times New Roman"/>
                <w:szCs w:val="24"/>
              </w:rPr>
            </w:pPr>
            <w:r w:rsidRPr="00120263">
              <w:rPr>
                <w:rFonts w:cs="Times New Roman"/>
                <w:szCs w:val="24"/>
              </w:rPr>
              <w:t>Keterangan</w:t>
            </w:r>
          </w:p>
        </w:tc>
      </w:tr>
      <w:tr w:rsidR="00EF0190" w:rsidRPr="00120263" w14:paraId="4C4801EB" w14:textId="77777777" w:rsidTr="00D52A61">
        <w:trPr>
          <w:trHeight w:val="405"/>
        </w:trPr>
        <w:tc>
          <w:tcPr>
            <w:tcW w:w="650" w:type="dxa"/>
          </w:tcPr>
          <w:p w14:paraId="1BE8FA08" w14:textId="77777777" w:rsidR="00EF0190" w:rsidRPr="00120263" w:rsidRDefault="00EF0190" w:rsidP="007D4186">
            <w:pPr>
              <w:ind w:firstLine="5"/>
              <w:rPr>
                <w:rFonts w:cs="Times New Roman"/>
                <w:szCs w:val="24"/>
              </w:rPr>
            </w:pPr>
            <w:r w:rsidRPr="00120263">
              <w:rPr>
                <w:rFonts w:cs="Times New Roman"/>
                <w:szCs w:val="24"/>
              </w:rPr>
              <w:t>1.</w:t>
            </w:r>
          </w:p>
        </w:tc>
        <w:tc>
          <w:tcPr>
            <w:tcW w:w="3340" w:type="dxa"/>
          </w:tcPr>
          <w:p w14:paraId="53CCC8CA" w14:textId="5ED6BD96" w:rsidR="00EF0190" w:rsidRPr="00120263" w:rsidRDefault="00EF0190" w:rsidP="00D52A61">
            <w:pPr>
              <w:ind w:firstLine="0"/>
              <w:rPr>
                <w:rFonts w:cs="Times New Roman"/>
                <w:szCs w:val="24"/>
                <w:u w:val="single"/>
              </w:rPr>
            </w:pPr>
            <w:r w:rsidRPr="00120263">
              <w:rPr>
                <w:rFonts w:cs="Times New Roman"/>
                <w:szCs w:val="24"/>
                <w:u w:val="single"/>
              </w:rPr>
              <w:t>Id_</w:t>
            </w:r>
            <w:r w:rsidR="00D52A61">
              <w:rPr>
                <w:rFonts w:cs="Times New Roman"/>
                <w:szCs w:val="24"/>
                <w:u w:val="single"/>
              </w:rPr>
              <w:t>produk</w:t>
            </w:r>
          </w:p>
        </w:tc>
        <w:tc>
          <w:tcPr>
            <w:tcW w:w="1857" w:type="dxa"/>
          </w:tcPr>
          <w:p w14:paraId="723FDCF3" w14:textId="77777777" w:rsidR="00EF0190" w:rsidRPr="00120263" w:rsidRDefault="00EF0190" w:rsidP="007D4186">
            <w:pPr>
              <w:ind w:firstLine="0"/>
              <w:rPr>
                <w:rFonts w:cs="Times New Roman"/>
                <w:szCs w:val="24"/>
              </w:rPr>
            </w:pPr>
            <w:r w:rsidRPr="00120263">
              <w:rPr>
                <w:rFonts w:cs="Times New Roman"/>
                <w:szCs w:val="24"/>
              </w:rPr>
              <w:t>Int(5)</w:t>
            </w:r>
          </w:p>
        </w:tc>
        <w:tc>
          <w:tcPr>
            <w:tcW w:w="2658" w:type="dxa"/>
          </w:tcPr>
          <w:p w14:paraId="170C41E1" w14:textId="77777777" w:rsidR="00EF0190" w:rsidRPr="00120263" w:rsidRDefault="00EF0190" w:rsidP="007D4186">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D52A61">
        <w:trPr>
          <w:trHeight w:val="391"/>
        </w:trPr>
        <w:tc>
          <w:tcPr>
            <w:tcW w:w="650" w:type="dxa"/>
          </w:tcPr>
          <w:p w14:paraId="017E8285" w14:textId="77777777" w:rsidR="00EF0190" w:rsidRPr="00120263" w:rsidRDefault="00EF0190" w:rsidP="007D4186">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2E71A1D0" w:rsidR="00EF0190" w:rsidRPr="00120263" w:rsidRDefault="00EF0190" w:rsidP="00D52A61">
            <w:pPr>
              <w:ind w:firstLine="0"/>
              <w:rPr>
                <w:rFonts w:cs="Times New Roman"/>
                <w:szCs w:val="24"/>
              </w:rPr>
            </w:pPr>
            <w:r w:rsidRPr="00120263">
              <w:rPr>
                <w:rFonts w:cs="Times New Roman"/>
                <w:szCs w:val="24"/>
              </w:rPr>
              <w:t>Nama_</w:t>
            </w:r>
            <w:r w:rsidR="00D52A61">
              <w:rPr>
                <w:rFonts w:cs="Times New Roman"/>
                <w:szCs w:val="24"/>
              </w:rPr>
              <w:t>produk</w:t>
            </w:r>
          </w:p>
        </w:tc>
        <w:tc>
          <w:tcPr>
            <w:tcW w:w="1857" w:type="dxa"/>
          </w:tcPr>
          <w:p w14:paraId="5E4B0BA4" w14:textId="77777777" w:rsidR="00EF0190" w:rsidRPr="00120263" w:rsidRDefault="00EF0190" w:rsidP="007D4186">
            <w:pPr>
              <w:ind w:firstLine="0"/>
              <w:rPr>
                <w:rFonts w:cs="Times New Roman"/>
                <w:szCs w:val="24"/>
              </w:rPr>
            </w:pPr>
            <w:r w:rsidRPr="00120263">
              <w:rPr>
                <w:rFonts w:cs="Times New Roman"/>
                <w:szCs w:val="24"/>
              </w:rPr>
              <w:t>Varchar(30)</w:t>
            </w:r>
          </w:p>
        </w:tc>
        <w:tc>
          <w:tcPr>
            <w:tcW w:w="2658" w:type="dxa"/>
          </w:tcPr>
          <w:p w14:paraId="000A8526" w14:textId="77777777" w:rsidR="00EF0190" w:rsidRPr="00120263" w:rsidRDefault="00EF0190" w:rsidP="007D4186">
            <w:pPr>
              <w:ind w:firstLine="0"/>
              <w:rPr>
                <w:rFonts w:cs="Times New Roman"/>
                <w:szCs w:val="24"/>
              </w:rPr>
            </w:pPr>
          </w:p>
        </w:tc>
      </w:tr>
    </w:tbl>
    <w:p w14:paraId="62BBCDA6" w14:textId="77777777" w:rsidR="00F256DA" w:rsidRPr="00F256DA" w:rsidRDefault="00F256DA"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4D77AC">
      <w:pPr>
        <w:pStyle w:val="Heading3"/>
        <w:keepNext w:val="0"/>
        <w:keepLines w:val="0"/>
        <w:numPr>
          <w:ilvl w:val="0"/>
          <w:numId w:val="43"/>
        </w:numPr>
        <w:spacing w:after="160"/>
        <w:ind w:left="426" w:hanging="426"/>
        <w:contextualSpacing/>
        <w:rPr>
          <w:color w:val="FF0000"/>
          <w:lang w:val="en-ID"/>
        </w:rPr>
      </w:pPr>
      <w:bookmarkStart w:id="43" w:name="_Toc532465149"/>
      <w:bookmarkStart w:id="44" w:name="_Toc46034394"/>
      <w:r w:rsidRPr="00D8182F">
        <w:rPr>
          <w:lang w:val="en-ID"/>
        </w:rPr>
        <w:t>Rancangan</w:t>
      </w:r>
      <w:r w:rsidRPr="00C274B0">
        <w:rPr>
          <w:lang w:val="en-ID"/>
        </w:rPr>
        <w:t xml:space="preserve"> Interface </w:t>
      </w:r>
      <w:r w:rsidRPr="00D8182F">
        <w:rPr>
          <w:lang w:val="en-ID"/>
        </w:rPr>
        <w:t>Sistem</w:t>
      </w:r>
      <w:bookmarkEnd w:id="43"/>
    </w:p>
    <w:p w14:paraId="6B57422A" w14:textId="3569D53B" w:rsidR="00232863" w:rsidRDefault="008C58FE" w:rsidP="00232863">
      <w:pPr>
        <w:ind w:firstLine="426"/>
      </w:pPr>
      <w:r>
        <w:rPr>
          <w:szCs w:val="24"/>
        </w:rPr>
        <w:t xml:space="preserve">Berikut adalah rancangan </w:t>
      </w:r>
      <w:r>
        <w:rPr>
          <w:i/>
          <w:szCs w:val="24"/>
        </w:rPr>
        <w:t>interface</w:t>
      </w:r>
      <w:r>
        <w:rPr>
          <w:szCs w:val="24"/>
        </w:rPr>
        <w:t xml:space="preserve"> dari </w:t>
      </w:r>
      <w:r w:rsidR="000B448E">
        <w:rPr>
          <w:lang w:val="en-ID"/>
        </w:rPr>
        <w:t>Sistem Informasi Geografis</w:t>
      </w:r>
      <w:r w:rsidR="000B448E">
        <w:rPr>
          <w:szCs w:val="24"/>
        </w:rPr>
        <w:t xml:space="preserve"> Pasar</w:t>
      </w:r>
      <w:r>
        <w:rPr>
          <w:rFonts w:cs="Times New Roman"/>
        </w:rPr>
        <w:t xml:space="preserve">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8371EC7" w:rsidR="00250854" w:rsidRDefault="00250854" w:rsidP="00250854">
      <w:pPr>
        <w:pStyle w:val="ListParagraph"/>
        <w:ind w:left="709"/>
        <w:rPr>
          <w:rFonts w:cs="Times New Roman"/>
        </w:rPr>
      </w:pPr>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sidR="009D6B5D">
        <w:rPr>
          <w:rFonts w:cs="Times New Roman"/>
        </w:rPr>
        <w:t>gambar 3.15</w:t>
      </w:r>
      <w:r>
        <w:rPr>
          <w:rFonts w:cs="Times New Roman"/>
        </w:rPr>
        <w:t>.</w:t>
      </w:r>
    </w:p>
    <w:p w14:paraId="396112E7" w14:textId="0078CB70" w:rsidR="00250854" w:rsidRPr="00853307" w:rsidRDefault="00853307" w:rsidP="00BC0575">
      <w:pPr>
        <w:jc w:val="center"/>
        <w:rPr>
          <w:szCs w:val="24"/>
          <w:lang w:val="en-ID"/>
        </w:rPr>
      </w:pPr>
      <w:r>
        <w:rPr>
          <w:noProof/>
        </w:rPr>
        <w:drawing>
          <wp:inline distT="0" distB="0" distL="0" distR="0" wp14:anchorId="35212549" wp14:editId="378453D5">
            <wp:extent cx="2984360" cy="2660832"/>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92663" cy="2668235"/>
                    </a:xfrm>
                    <a:prstGeom prst="rect">
                      <a:avLst/>
                    </a:prstGeom>
                  </pic:spPr>
                </pic:pic>
              </a:graphicData>
            </a:graphic>
          </wp:inline>
        </w:drawing>
      </w:r>
    </w:p>
    <w:p w14:paraId="5C1EE894" w14:textId="4AE883EF" w:rsidR="00250854" w:rsidRPr="00186048" w:rsidRDefault="00C31865" w:rsidP="00C31865">
      <w:pPr>
        <w:pStyle w:val="Caption"/>
        <w:rPr>
          <w:szCs w:val="24"/>
          <w:lang w:val="en-ID"/>
        </w:rPr>
      </w:pPr>
      <w:r>
        <w:t xml:space="preserve">Gambar 3. </w:t>
      </w:r>
      <w:fldSimple w:instr=" SEQ Gambar_3. \* ARABIC ">
        <w:r w:rsidR="007B1336">
          <w:rPr>
            <w:noProof/>
          </w:rPr>
          <w:t>15</w:t>
        </w:r>
      </w:fldSimple>
      <w:r>
        <w:t xml:space="preserve"> </w:t>
      </w:r>
      <w:r w:rsidRPr="00402778">
        <w:t xml:space="preserve">Rancangan </w:t>
      </w:r>
      <w:r w:rsidRPr="00C31865">
        <w:rPr>
          <w:i/>
        </w:rPr>
        <w:t>interface</w:t>
      </w:r>
      <w:r w:rsidRPr="00402778">
        <w:t xml:space="preserve"> halaman </w:t>
      </w:r>
      <w:r w:rsidRPr="00C31865">
        <w:rPr>
          <w:i/>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287ACECD" w:rsidR="00A74555" w:rsidRDefault="00A74555" w:rsidP="00A74555">
      <w:pPr>
        <w:pStyle w:val="ListParagraph"/>
        <w:ind w:left="709"/>
        <w:rPr>
          <w:szCs w:val="24"/>
          <w:lang w:val="en-ID"/>
        </w:rPr>
      </w:pPr>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lokasi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846B5B">
        <w:rPr>
          <w:rFonts w:cs="Times New Roman"/>
        </w:rPr>
        <w:t>gambar 3.16</w:t>
      </w:r>
      <w:r>
        <w:rPr>
          <w:rFonts w:cs="Times New Roman"/>
        </w:rPr>
        <w:t>.</w:t>
      </w:r>
    </w:p>
    <w:p w14:paraId="2A3C59C6" w14:textId="5FD2E77F" w:rsidR="00250854" w:rsidRDefault="00DA3950" w:rsidP="007844AB">
      <w:pPr>
        <w:pStyle w:val="Caption"/>
        <w:ind w:firstLine="426"/>
        <w:rPr>
          <w:szCs w:val="24"/>
          <w:lang w:val="en-ID"/>
        </w:rPr>
      </w:pPr>
      <w:r>
        <w:rPr>
          <w:noProof/>
        </w:rPr>
        <w:lastRenderedPageBreak/>
        <w:drawing>
          <wp:inline distT="0" distB="0" distL="0" distR="0" wp14:anchorId="7951421A" wp14:editId="4F0696BA">
            <wp:extent cx="3638550" cy="3228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42645" cy="3232546"/>
                    </a:xfrm>
                    <a:prstGeom prst="rect">
                      <a:avLst/>
                    </a:prstGeom>
                  </pic:spPr>
                </pic:pic>
              </a:graphicData>
            </a:graphic>
          </wp:inline>
        </w:drawing>
      </w:r>
      <w:r w:rsidR="00A74555">
        <w:rPr>
          <w:szCs w:val="24"/>
          <w:lang w:val="en-ID"/>
        </w:rPr>
        <w:br/>
      </w:r>
      <w:r w:rsidR="00F57D49">
        <w:t xml:space="preserve">Gambar 3. </w:t>
      </w:r>
      <w:fldSimple w:instr=" SEQ Gambar_3. \* ARABIC ">
        <w:r w:rsidR="007B1336">
          <w:rPr>
            <w:noProof/>
          </w:rPr>
          <w:t>16</w:t>
        </w:r>
      </w:fldSimple>
      <w:r w:rsidR="00F57D49">
        <w:t xml:space="preserve"> </w:t>
      </w:r>
      <w:r w:rsidR="00F57D49" w:rsidRPr="00965D9A">
        <w:t xml:space="preserve">Rancangan </w:t>
      </w:r>
      <w:r w:rsidR="00F57D49" w:rsidRPr="00F57D49">
        <w:rPr>
          <w:i/>
        </w:rPr>
        <w:t>interface</w:t>
      </w:r>
      <w:r w:rsidR="00F57D49" w:rsidRPr="00965D9A">
        <w:t xml:space="preserve"> halaman Data 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292725CA" w:rsidR="00A807C3" w:rsidRDefault="00A807C3" w:rsidP="00A807C3">
      <w:pPr>
        <w:pStyle w:val="ListParagraph"/>
        <w:ind w:left="709"/>
        <w:rPr>
          <w:szCs w:val="24"/>
          <w:lang w:val="en-ID"/>
        </w:rPr>
      </w:pPr>
      <w:r w:rsidRPr="007847FB">
        <w:rPr>
          <w:szCs w:val="24"/>
        </w:rPr>
        <w:t xml:space="preserve">Halaman </w:t>
      </w:r>
      <w:r w:rsidR="00CF7C74">
        <w:rPr>
          <w:szCs w:val="24"/>
        </w:rPr>
        <w:t>Edit</w:t>
      </w:r>
      <w:r>
        <w:rPr>
          <w:szCs w:val="24"/>
        </w:rPr>
        <w:t xml:space="preserve">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sidR="00277282">
        <w:rPr>
          <w:rFonts w:cs="Times New Roman"/>
        </w:rPr>
        <w:t>gambar 3.17</w:t>
      </w:r>
      <w:r>
        <w:rPr>
          <w:rFonts w:cs="Times New Roman"/>
        </w:rPr>
        <w:t>.</w:t>
      </w:r>
    </w:p>
    <w:p w14:paraId="05E3D3D0" w14:textId="7E89702F" w:rsidR="00A807C3" w:rsidRPr="00A807C3" w:rsidRDefault="00591DF2" w:rsidP="000B5735">
      <w:pPr>
        <w:pStyle w:val="Caption"/>
        <w:rPr>
          <w:szCs w:val="24"/>
          <w:lang w:val="en-ID"/>
        </w:rPr>
      </w:pPr>
      <w:r>
        <w:rPr>
          <w:noProof/>
        </w:rPr>
        <w:drawing>
          <wp:inline distT="0" distB="0" distL="0" distR="0" wp14:anchorId="40988570" wp14:editId="153C3058">
            <wp:extent cx="3619500" cy="3219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19500" cy="3219997"/>
                    </a:xfrm>
                    <a:prstGeom prst="rect">
                      <a:avLst/>
                    </a:prstGeom>
                  </pic:spPr>
                </pic:pic>
              </a:graphicData>
            </a:graphic>
          </wp:inline>
        </w:drawing>
      </w:r>
      <w:r w:rsidR="00A807C3">
        <w:rPr>
          <w:szCs w:val="24"/>
          <w:lang w:val="en-ID"/>
        </w:rPr>
        <w:br/>
      </w:r>
      <w:r w:rsidR="000B5735">
        <w:t xml:space="preserve">Gambar 3. </w:t>
      </w:r>
      <w:fldSimple w:instr=" SEQ Gambar_3. \* ARABIC ">
        <w:r w:rsidR="007B1336">
          <w:rPr>
            <w:noProof/>
          </w:rPr>
          <w:t>17</w:t>
        </w:r>
      </w:fldSimple>
      <w:r w:rsidR="000B5735">
        <w:t xml:space="preserve"> </w:t>
      </w:r>
      <w:r w:rsidR="000B5735" w:rsidRPr="00B12DA2">
        <w:t xml:space="preserve">Rancangan </w:t>
      </w:r>
      <w:r w:rsidR="000B5735" w:rsidRPr="000B5735">
        <w:rPr>
          <w:i/>
        </w:rPr>
        <w:t>interface</w:t>
      </w:r>
      <w:r w:rsidR="000B5735" w:rsidRPr="00B12DA2">
        <w:t xml:space="preserve"> halaman Edit Data Pasar</w:t>
      </w:r>
    </w:p>
    <w:p w14:paraId="0AA5D1D4" w14:textId="77777777" w:rsidR="0078765E" w:rsidRDefault="0078765E">
      <w:pPr>
        <w:spacing w:after="160" w:line="259" w:lineRule="auto"/>
        <w:ind w:firstLine="0"/>
        <w:jc w:val="left"/>
        <w:rPr>
          <w:szCs w:val="24"/>
          <w:lang w:val="en-ID"/>
        </w:rPr>
      </w:pPr>
      <w:r>
        <w:rPr>
          <w:szCs w:val="24"/>
          <w:lang w:val="en-ID"/>
        </w:rPr>
        <w:br w:type="page"/>
      </w:r>
    </w:p>
    <w:p w14:paraId="2201C07A" w14:textId="3BD23772"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Halaman Hapus Pasar</w:t>
      </w:r>
    </w:p>
    <w:p w14:paraId="3841BCB2" w14:textId="37AA3F09" w:rsidR="00591DF2" w:rsidRDefault="00591DF2" w:rsidP="00591DF2">
      <w:pPr>
        <w:pStyle w:val="ListParagraph"/>
        <w:ind w:left="709"/>
        <w:rPr>
          <w:szCs w:val="24"/>
          <w:lang w:val="en-ID"/>
        </w:rPr>
      </w:pPr>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w:t>
      </w:r>
      <w:r w:rsidR="00156DBF">
        <w:rPr>
          <w:rFonts w:cs="Times New Roman"/>
        </w:rPr>
        <w:t xml:space="preserve"> 3.18</w:t>
      </w:r>
      <w:r>
        <w:rPr>
          <w:rFonts w:cs="Times New Roman"/>
        </w:rPr>
        <w:t>.</w:t>
      </w:r>
    </w:p>
    <w:p w14:paraId="41638568" w14:textId="180216F6" w:rsidR="00591DF2" w:rsidRPr="00A807C3" w:rsidRDefault="004B5DAA" w:rsidP="00156DBF">
      <w:pPr>
        <w:pStyle w:val="Caption"/>
        <w:spacing w:after="240"/>
        <w:rPr>
          <w:szCs w:val="24"/>
          <w:lang w:val="en-ID"/>
        </w:rPr>
      </w:pPr>
      <w:r>
        <w:rPr>
          <w:noProof/>
        </w:rPr>
        <w:drawing>
          <wp:inline distT="0" distB="0" distL="0" distR="0" wp14:anchorId="606F20E5" wp14:editId="497CFE4D">
            <wp:extent cx="3324225" cy="29459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24225" cy="2945976"/>
                    </a:xfrm>
                    <a:prstGeom prst="rect">
                      <a:avLst/>
                    </a:prstGeom>
                  </pic:spPr>
                </pic:pic>
              </a:graphicData>
            </a:graphic>
          </wp:inline>
        </w:drawing>
      </w:r>
      <w:r w:rsidR="00591DF2">
        <w:rPr>
          <w:szCs w:val="24"/>
          <w:lang w:val="en-ID"/>
        </w:rPr>
        <w:br/>
      </w:r>
      <w:r w:rsidR="00156DBF">
        <w:t xml:space="preserve">Gambar 3. </w:t>
      </w:r>
      <w:fldSimple w:instr=" SEQ Gambar_3. \* ARABIC ">
        <w:r w:rsidR="007B1336">
          <w:rPr>
            <w:noProof/>
          </w:rPr>
          <w:t>18</w:t>
        </w:r>
      </w:fldSimple>
      <w:r w:rsidR="00156DBF">
        <w:t xml:space="preserve"> </w:t>
      </w:r>
      <w:r w:rsidR="00156DBF" w:rsidRPr="003D4F75">
        <w:t xml:space="preserve">Rancangan </w:t>
      </w:r>
      <w:r w:rsidR="00156DBF" w:rsidRPr="00156DBF">
        <w:rPr>
          <w:i/>
        </w:rPr>
        <w:t>interface</w:t>
      </w:r>
      <w:r w:rsidR="00156DBF" w:rsidRPr="003D4F75">
        <w:t xml:space="preserve"> halaman 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3D5FE95F" w:rsidR="007A79E0" w:rsidRDefault="007A79E0" w:rsidP="007A79E0">
      <w:pPr>
        <w:pStyle w:val="ListParagraph"/>
        <w:ind w:left="709"/>
        <w:rPr>
          <w:szCs w:val="24"/>
          <w:lang w:val="en-ID"/>
        </w:rPr>
      </w:pPr>
      <w:r w:rsidRPr="007847FB">
        <w:rPr>
          <w:szCs w:val="24"/>
        </w:rPr>
        <w:t xml:space="preserve">Halaman </w:t>
      </w:r>
      <w:r w:rsidR="008427D0">
        <w:rPr>
          <w:szCs w:val="24"/>
        </w:rPr>
        <w:t>Tambah</w:t>
      </w:r>
      <w:r>
        <w:rPr>
          <w:szCs w:val="24"/>
        </w:rPr>
        <w:t xml:space="preserve">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 xml:space="preserve">gambar </w:t>
      </w:r>
      <w:r w:rsidR="00CE58D6">
        <w:rPr>
          <w:rFonts w:cs="Times New Roman"/>
        </w:rPr>
        <w:t>3.19</w:t>
      </w:r>
      <w:r>
        <w:rPr>
          <w:rFonts w:cs="Times New Roman"/>
        </w:rPr>
        <w:t>.</w:t>
      </w:r>
    </w:p>
    <w:p w14:paraId="1435BA4A" w14:textId="3619E49A" w:rsidR="007A79E0" w:rsidRDefault="0079072E" w:rsidP="00CE58D6">
      <w:pPr>
        <w:pStyle w:val="Caption"/>
        <w:rPr>
          <w:szCs w:val="24"/>
          <w:lang w:val="en-ID"/>
        </w:rPr>
      </w:pPr>
      <w:r>
        <w:rPr>
          <w:noProof/>
        </w:rPr>
        <w:drawing>
          <wp:inline distT="0" distB="0" distL="0" distR="0" wp14:anchorId="29772525" wp14:editId="21C15B1B">
            <wp:extent cx="3323090" cy="2962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4166" cy="2963804"/>
                    </a:xfrm>
                    <a:prstGeom prst="rect">
                      <a:avLst/>
                    </a:prstGeom>
                  </pic:spPr>
                </pic:pic>
              </a:graphicData>
            </a:graphic>
          </wp:inline>
        </w:drawing>
      </w:r>
      <w:r w:rsidR="007A79E0">
        <w:rPr>
          <w:szCs w:val="24"/>
          <w:lang w:val="en-ID"/>
        </w:rPr>
        <w:br/>
      </w:r>
      <w:r w:rsidR="00CE58D6">
        <w:t xml:space="preserve">Gambar 3. </w:t>
      </w:r>
      <w:fldSimple w:instr=" SEQ Gambar_3. \* ARABIC ">
        <w:r w:rsidR="007B1336">
          <w:rPr>
            <w:noProof/>
          </w:rPr>
          <w:t>19</w:t>
        </w:r>
      </w:fldSimple>
      <w:r w:rsidR="00CE58D6">
        <w:t xml:space="preserve"> </w:t>
      </w:r>
      <w:r w:rsidR="00CE58D6" w:rsidRPr="00D36E5C">
        <w:t xml:space="preserve">Rancangan </w:t>
      </w:r>
      <w:r w:rsidR="00CE58D6" w:rsidRPr="00CE58D6">
        <w:rPr>
          <w:i/>
        </w:rPr>
        <w:t>interface</w:t>
      </w:r>
      <w:r w:rsidR="00CE58D6" w:rsidRPr="00D36E5C">
        <w:t xml:space="preserve"> halaman Tambah Pasar</w:t>
      </w:r>
    </w:p>
    <w:p w14:paraId="15FCA28D" w14:textId="77777777" w:rsidR="007A79E0" w:rsidRDefault="007A79E0" w:rsidP="00A74555">
      <w:pPr>
        <w:spacing w:after="160" w:line="259" w:lineRule="auto"/>
        <w:ind w:firstLine="0"/>
        <w:jc w:val="left"/>
        <w:rPr>
          <w:rFonts w:eastAsiaTheme="majorEastAsia" w:cstheme="majorBidi"/>
          <w:b/>
          <w:caps/>
          <w:szCs w:val="32"/>
        </w:rPr>
      </w:pPr>
    </w:p>
    <w:p w14:paraId="60F98F2D" w14:textId="5362CE11" w:rsidR="007D4186" w:rsidRPr="007D4186" w:rsidRDefault="007D4186" w:rsidP="007D4186">
      <w:pPr>
        <w:pStyle w:val="ListParagraph"/>
        <w:numPr>
          <w:ilvl w:val="1"/>
          <w:numId w:val="39"/>
        </w:numPr>
        <w:tabs>
          <w:tab w:val="clear" w:pos="1440"/>
        </w:tabs>
        <w:spacing w:after="160"/>
        <w:ind w:left="709" w:hanging="283"/>
        <w:rPr>
          <w:szCs w:val="24"/>
          <w:lang w:val="en-ID"/>
        </w:rPr>
      </w:pPr>
      <w:r w:rsidRPr="007D4186">
        <w:rPr>
          <w:szCs w:val="24"/>
          <w:lang w:val="en-ID"/>
        </w:rPr>
        <w:lastRenderedPageBreak/>
        <w:t xml:space="preserve">Halaman </w:t>
      </w:r>
      <w:r w:rsidR="008427D0">
        <w:rPr>
          <w:szCs w:val="24"/>
          <w:lang w:val="en-ID"/>
        </w:rPr>
        <w:t>Tambah Produk</w:t>
      </w:r>
    </w:p>
    <w:p w14:paraId="3B7064CC" w14:textId="12353C6E" w:rsidR="007D4186" w:rsidRDefault="008427D0" w:rsidP="007D4186">
      <w:pPr>
        <w:pStyle w:val="ListParagraph"/>
        <w:ind w:left="720"/>
        <w:rPr>
          <w:szCs w:val="24"/>
          <w:lang w:val="en-ID"/>
        </w:rPr>
      </w:pPr>
      <w:r w:rsidRPr="007847FB">
        <w:rPr>
          <w:szCs w:val="24"/>
        </w:rPr>
        <w:t xml:space="preserve">Halaman </w:t>
      </w:r>
      <w:r w:rsidR="009F2AB9">
        <w:rPr>
          <w:szCs w:val="24"/>
        </w:rPr>
        <w:t xml:space="preserve">Tambah Produk </w:t>
      </w:r>
      <w:r w:rsidRPr="007847FB">
        <w:rPr>
          <w:szCs w:val="24"/>
        </w:rPr>
        <w:t xml:space="preserve">merupakan halaman yang digunakan </w:t>
      </w:r>
      <w:r>
        <w:rPr>
          <w:szCs w:val="24"/>
        </w:rPr>
        <w:t>administrator</w:t>
      </w:r>
      <w:r w:rsidRPr="007847FB">
        <w:rPr>
          <w:szCs w:val="24"/>
        </w:rPr>
        <w:t xml:space="preserve"> untuk </w:t>
      </w:r>
      <w:r>
        <w:rPr>
          <w:szCs w:val="24"/>
        </w:rPr>
        <w:t xml:space="preserve">menambah data </w:t>
      </w:r>
      <w:r w:rsidR="009F2AB9">
        <w:rPr>
          <w:szCs w:val="24"/>
        </w:rPr>
        <w:t>produk</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tambah data </w:t>
      </w:r>
      <w:r w:rsidR="00C666B5">
        <w:rPr>
          <w:rFonts w:cs="Times New Roman"/>
        </w:rPr>
        <w:t>produk</w:t>
      </w:r>
      <w:r>
        <w:rPr>
          <w:rFonts w:cs="Times New Roman"/>
        </w:rPr>
        <w:t xml:space="preserve"> dapat dilihat </w:t>
      </w:r>
      <w:r w:rsidRPr="007847FB">
        <w:rPr>
          <w:rFonts w:cs="Times New Roman"/>
        </w:rPr>
        <w:t xml:space="preserve">seperti pada </w:t>
      </w:r>
      <w:r>
        <w:rPr>
          <w:rFonts w:cs="Times New Roman"/>
        </w:rPr>
        <w:t xml:space="preserve">gambar </w:t>
      </w:r>
      <w:r w:rsidR="00D84536">
        <w:rPr>
          <w:rFonts w:cs="Times New Roman"/>
        </w:rPr>
        <w:t xml:space="preserve"> 3.20</w:t>
      </w:r>
      <w:r w:rsidR="007D4186">
        <w:rPr>
          <w:rFonts w:cs="Times New Roman"/>
        </w:rPr>
        <w:t>.</w:t>
      </w:r>
    </w:p>
    <w:p w14:paraId="6B45A5C0" w14:textId="7924EEB1" w:rsidR="007D4186" w:rsidRPr="007D4186" w:rsidRDefault="00E2175B" w:rsidP="001D4A49">
      <w:pPr>
        <w:pStyle w:val="Caption"/>
        <w:tabs>
          <w:tab w:val="num" w:pos="142"/>
        </w:tabs>
        <w:spacing w:after="240"/>
        <w:ind w:left="709" w:hanging="283"/>
      </w:pPr>
      <w:r>
        <w:rPr>
          <w:noProof/>
        </w:rPr>
        <w:drawing>
          <wp:inline distT="0" distB="0" distL="0" distR="0" wp14:anchorId="6380936B" wp14:editId="37A5A904">
            <wp:extent cx="2762250" cy="246956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62250" cy="2469562"/>
                    </a:xfrm>
                    <a:prstGeom prst="rect">
                      <a:avLst/>
                    </a:prstGeom>
                  </pic:spPr>
                </pic:pic>
              </a:graphicData>
            </a:graphic>
          </wp:inline>
        </w:drawing>
      </w:r>
      <w:r w:rsidR="007D4186">
        <w:rPr>
          <w:szCs w:val="24"/>
          <w:lang w:val="en-ID"/>
        </w:rPr>
        <w:br/>
      </w:r>
      <w:r w:rsidR="00D84536">
        <w:t xml:space="preserve">Gambar 3. </w:t>
      </w:r>
      <w:fldSimple w:instr=" SEQ Gambar_3. \* ARABIC ">
        <w:r w:rsidR="007B1336">
          <w:rPr>
            <w:noProof/>
          </w:rPr>
          <w:t>20</w:t>
        </w:r>
      </w:fldSimple>
      <w:r w:rsidR="00D84536">
        <w:t xml:space="preserve"> </w:t>
      </w:r>
      <w:r w:rsidR="00D84536" w:rsidRPr="00F453F9">
        <w:t xml:space="preserve">Rancangan </w:t>
      </w:r>
      <w:r w:rsidR="00D84536" w:rsidRPr="009132BB">
        <w:rPr>
          <w:i/>
        </w:rPr>
        <w:t>interface</w:t>
      </w:r>
      <w:r w:rsidR="00D84536" w:rsidRPr="00F453F9">
        <w:t xml:space="preserve"> halaman </w:t>
      </w:r>
      <w:r>
        <w:t>tambah</w:t>
      </w:r>
      <w:r w:rsidR="00D84536">
        <w:t xml:space="preserve"> data </w:t>
      </w:r>
      <w:r>
        <w:t>produk</w:t>
      </w:r>
    </w:p>
    <w:p w14:paraId="7C5AEAFD" w14:textId="3BCD4044" w:rsidR="00EE4123" w:rsidRPr="00EE4123" w:rsidRDefault="00E2175B" w:rsidP="00EE4123">
      <w:pPr>
        <w:pStyle w:val="ListParagraph"/>
        <w:numPr>
          <w:ilvl w:val="1"/>
          <w:numId w:val="39"/>
        </w:numPr>
        <w:tabs>
          <w:tab w:val="clear" w:pos="1440"/>
        </w:tabs>
        <w:spacing w:after="160"/>
        <w:ind w:left="709" w:hanging="283"/>
        <w:rPr>
          <w:szCs w:val="24"/>
          <w:lang w:val="en-ID"/>
        </w:rPr>
      </w:pPr>
      <w:r w:rsidRPr="007D4186">
        <w:rPr>
          <w:szCs w:val="24"/>
          <w:lang w:val="en-ID"/>
        </w:rPr>
        <w:t xml:space="preserve">Halaman </w:t>
      </w:r>
      <w:r w:rsidR="00A51EA4">
        <w:rPr>
          <w:szCs w:val="24"/>
          <w:lang w:val="en-ID"/>
        </w:rPr>
        <w:t>Edit</w:t>
      </w:r>
      <w:r>
        <w:rPr>
          <w:szCs w:val="24"/>
          <w:lang w:val="en-ID"/>
        </w:rPr>
        <w:t xml:space="preserve"> Produk</w:t>
      </w:r>
    </w:p>
    <w:p w14:paraId="45525E79" w14:textId="77777777" w:rsidR="00EE4123" w:rsidRDefault="00EE4123" w:rsidP="00EE4123">
      <w:pPr>
        <w:pStyle w:val="ListParagraph"/>
        <w:ind w:left="720"/>
        <w:rPr>
          <w:szCs w:val="24"/>
          <w:lang w:val="en-ID"/>
        </w:rPr>
      </w:pPr>
      <w:r w:rsidRPr="007847FB">
        <w:rPr>
          <w:szCs w:val="24"/>
        </w:rPr>
        <w:t xml:space="preserve">Halaman </w:t>
      </w:r>
      <w:r>
        <w:rPr>
          <w:szCs w:val="24"/>
        </w:rPr>
        <w:t xml:space="preserve">Edit Produk </w:t>
      </w:r>
      <w:r w:rsidRPr="007847FB">
        <w:rPr>
          <w:szCs w:val="24"/>
        </w:rPr>
        <w:t xml:space="preserve">merupakan halaman yang digunakan </w:t>
      </w:r>
      <w:r>
        <w:rPr>
          <w:szCs w:val="24"/>
        </w:rPr>
        <w:t>administrator</w:t>
      </w:r>
      <w:r w:rsidRPr="007847FB">
        <w:rPr>
          <w:szCs w:val="24"/>
        </w:rPr>
        <w:t xml:space="preserve"> untuk </w:t>
      </w:r>
      <w:r>
        <w:rPr>
          <w:szCs w:val="24"/>
        </w:rPr>
        <w:t>mengubah data produk</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edit data produk dapat dilihat </w:t>
      </w:r>
      <w:r w:rsidRPr="007847FB">
        <w:rPr>
          <w:rFonts w:cs="Times New Roman"/>
        </w:rPr>
        <w:t xml:space="preserve">seperti pada </w:t>
      </w:r>
      <w:r>
        <w:rPr>
          <w:rFonts w:cs="Times New Roman"/>
        </w:rPr>
        <w:t>gambar  3.21.</w:t>
      </w:r>
    </w:p>
    <w:p w14:paraId="0F4795A6" w14:textId="03FF2074" w:rsidR="00EE4123" w:rsidRPr="00EE4123" w:rsidRDefault="00EE4123" w:rsidP="00EE4123">
      <w:pPr>
        <w:spacing w:after="160" w:line="240" w:lineRule="auto"/>
        <w:ind w:left="426" w:firstLine="0"/>
        <w:jc w:val="center"/>
        <w:rPr>
          <w:szCs w:val="24"/>
          <w:lang w:val="en-ID"/>
        </w:rPr>
      </w:pPr>
      <w:r>
        <w:rPr>
          <w:noProof/>
        </w:rPr>
        <w:drawing>
          <wp:inline distT="0" distB="0" distL="0" distR="0" wp14:anchorId="6D8CA31B" wp14:editId="00B60B85">
            <wp:extent cx="2762250" cy="2462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64651" cy="2464944"/>
                    </a:xfrm>
                    <a:prstGeom prst="rect">
                      <a:avLst/>
                    </a:prstGeom>
                  </pic:spPr>
                </pic:pic>
              </a:graphicData>
            </a:graphic>
          </wp:inline>
        </w:drawing>
      </w:r>
      <w:r>
        <w:rPr>
          <w:szCs w:val="24"/>
          <w:lang w:val="en-ID"/>
        </w:rPr>
        <w:br/>
      </w:r>
      <w:r w:rsidRPr="00EE4123">
        <w:rPr>
          <w:sz w:val="20"/>
        </w:rPr>
        <w:t xml:space="preserve">Gambar 3. </w:t>
      </w:r>
      <w:r w:rsidRPr="00EE4123">
        <w:rPr>
          <w:sz w:val="20"/>
        </w:rPr>
        <w:fldChar w:fldCharType="begin"/>
      </w:r>
      <w:r w:rsidRPr="00EE4123">
        <w:rPr>
          <w:sz w:val="20"/>
        </w:rPr>
        <w:instrText xml:space="preserve"> SEQ Gambar_3. \* ARABIC </w:instrText>
      </w:r>
      <w:r w:rsidRPr="00EE4123">
        <w:rPr>
          <w:sz w:val="20"/>
        </w:rPr>
        <w:fldChar w:fldCharType="separate"/>
      </w:r>
      <w:r w:rsidR="007B1336">
        <w:rPr>
          <w:noProof/>
          <w:sz w:val="20"/>
        </w:rPr>
        <w:t>21</w:t>
      </w:r>
      <w:r w:rsidRPr="00EE4123">
        <w:rPr>
          <w:sz w:val="20"/>
        </w:rPr>
        <w:fldChar w:fldCharType="end"/>
      </w:r>
      <w:r w:rsidRPr="00EE4123">
        <w:rPr>
          <w:sz w:val="20"/>
        </w:rPr>
        <w:t xml:space="preserve"> Rancangan </w:t>
      </w:r>
      <w:r w:rsidRPr="00EE4123">
        <w:rPr>
          <w:i/>
          <w:sz w:val="20"/>
        </w:rPr>
        <w:t>interface</w:t>
      </w:r>
      <w:r w:rsidRPr="00EE4123">
        <w:rPr>
          <w:sz w:val="20"/>
        </w:rPr>
        <w:t xml:space="preserve"> halaman edit data produk</w:t>
      </w:r>
    </w:p>
    <w:p w14:paraId="7A8B5B5F" w14:textId="2B93B019" w:rsidR="00EE4123" w:rsidRPr="007D4186" w:rsidRDefault="00EE4123" w:rsidP="00E2175B">
      <w:pPr>
        <w:pStyle w:val="ListParagraph"/>
        <w:numPr>
          <w:ilvl w:val="1"/>
          <w:numId w:val="39"/>
        </w:numPr>
        <w:tabs>
          <w:tab w:val="clear" w:pos="1440"/>
        </w:tabs>
        <w:spacing w:after="160"/>
        <w:ind w:left="709" w:hanging="283"/>
        <w:rPr>
          <w:szCs w:val="24"/>
          <w:lang w:val="en-ID"/>
        </w:rPr>
      </w:pPr>
      <w:r>
        <w:rPr>
          <w:szCs w:val="24"/>
          <w:lang w:val="en-ID"/>
        </w:rPr>
        <w:t>Halama Hapus Produk</w:t>
      </w:r>
    </w:p>
    <w:p w14:paraId="476C6458" w14:textId="4C0148F6" w:rsidR="00E2175B" w:rsidRDefault="00E2175B" w:rsidP="00E2175B">
      <w:pPr>
        <w:pStyle w:val="ListParagraph"/>
        <w:ind w:left="720"/>
        <w:rPr>
          <w:szCs w:val="24"/>
          <w:lang w:val="en-ID"/>
        </w:rPr>
      </w:pPr>
      <w:r w:rsidRPr="007847FB">
        <w:rPr>
          <w:szCs w:val="24"/>
        </w:rPr>
        <w:t xml:space="preserve">Halaman </w:t>
      </w:r>
      <w:r w:rsidR="00F17D23">
        <w:rPr>
          <w:szCs w:val="24"/>
        </w:rPr>
        <w:t>Hapus</w:t>
      </w:r>
      <w:r>
        <w:rPr>
          <w:szCs w:val="24"/>
        </w:rPr>
        <w:t xml:space="preserve"> Produk </w:t>
      </w:r>
      <w:r w:rsidRPr="007847FB">
        <w:rPr>
          <w:szCs w:val="24"/>
        </w:rPr>
        <w:t xml:space="preserve">merupakan halaman yang digunakan </w:t>
      </w:r>
      <w:r>
        <w:rPr>
          <w:szCs w:val="24"/>
        </w:rPr>
        <w:t>administrator</w:t>
      </w:r>
      <w:r w:rsidRPr="007847FB">
        <w:rPr>
          <w:szCs w:val="24"/>
        </w:rPr>
        <w:t xml:space="preserve"> untuk </w:t>
      </w:r>
      <w:r w:rsidR="009743D3">
        <w:rPr>
          <w:szCs w:val="24"/>
        </w:rPr>
        <w:t xml:space="preserve">mengahpus </w:t>
      </w:r>
      <w:r>
        <w:rPr>
          <w:szCs w:val="24"/>
        </w:rPr>
        <w:t>data produk</w:t>
      </w:r>
      <w:r w:rsidRPr="007847FB">
        <w:rPr>
          <w:rFonts w:cs="Times New Roman"/>
        </w:rPr>
        <w:t xml:space="preserve">. Rancangan </w:t>
      </w:r>
      <w:r w:rsidRPr="007847FB">
        <w:rPr>
          <w:rFonts w:cs="Times New Roman"/>
          <w:i/>
        </w:rPr>
        <w:t>interface</w:t>
      </w:r>
      <w:r w:rsidRPr="007847FB">
        <w:rPr>
          <w:rFonts w:cs="Times New Roman"/>
        </w:rPr>
        <w:t xml:space="preserve"> halaman </w:t>
      </w:r>
      <w:r w:rsidR="009743D3">
        <w:rPr>
          <w:rFonts w:cs="Times New Roman"/>
        </w:rPr>
        <w:t xml:space="preserve">hapus </w:t>
      </w:r>
      <w:r>
        <w:rPr>
          <w:rFonts w:cs="Times New Roman"/>
        </w:rPr>
        <w:t xml:space="preserve">data produk dapat dilihat </w:t>
      </w:r>
      <w:r w:rsidRPr="007847FB">
        <w:rPr>
          <w:rFonts w:cs="Times New Roman"/>
        </w:rPr>
        <w:t xml:space="preserve">seperti pada </w:t>
      </w:r>
      <w:r>
        <w:rPr>
          <w:rFonts w:cs="Times New Roman"/>
        </w:rPr>
        <w:t xml:space="preserve">gambar </w:t>
      </w:r>
      <w:r w:rsidR="00F83163">
        <w:rPr>
          <w:rFonts w:cs="Times New Roman"/>
        </w:rPr>
        <w:t xml:space="preserve"> 3.2</w:t>
      </w:r>
      <w:r w:rsidR="00DF4605">
        <w:rPr>
          <w:rFonts w:cs="Times New Roman"/>
        </w:rPr>
        <w:t>2</w:t>
      </w:r>
      <w:r>
        <w:rPr>
          <w:rFonts w:cs="Times New Roman"/>
        </w:rPr>
        <w:t>.</w:t>
      </w:r>
    </w:p>
    <w:p w14:paraId="746C53A7" w14:textId="7F6EDA08" w:rsidR="002D154F" w:rsidRDefault="00E23350" w:rsidP="00573E49">
      <w:pPr>
        <w:pStyle w:val="Caption"/>
      </w:pPr>
      <w:r>
        <w:rPr>
          <w:noProof/>
        </w:rPr>
        <w:lastRenderedPageBreak/>
        <w:drawing>
          <wp:inline distT="0" distB="0" distL="0" distR="0" wp14:anchorId="75E74618" wp14:editId="7EF1E894">
            <wp:extent cx="3133725" cy="279550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34409" cy="2796113"/>
                    </a:xfrm>
                    <a:prstGeom prst="rect">
                      <a:avLst/>
                    </a:prstGeom>
                  </pic:spPr>
                </pic:pic>
              </a:graphicData>
            </a:graphic>
          </wp:inline>
        </w:drawing>
      </w:r>
      <w:r w:rsidR="00E2175B">
        <w:rPr>
          <w:szCs w:val="24"/>
          <w:lang w:val="en-ID"/>
        </w:rPr>
        <w:br/>
      </w:r>
      <w:r w:rsidR="00573E49">
        <w:t xml:space="preserve">Gambar 3. </w:t>
      </w:r>
      <w:fldSimple w:instr=" SEQ Gambar_3. \* ARABIC ">
        <w:r w:rsidR="007B1336">
          <w:rPr>
            <w:noProof/>
          </w:rPr>
          <w:t>22</w:t>
        </w:r>
      </w:fldSimple>
      <w:r w:rsidR="00573E49">
        <w:t xml:space="preserve"> </w:t>
      </w:r>
      <w:r w:rsidR="00573E49" w:rsidRPr="00F453F9">
        <w:t xml:space="preserve">Rancangan </w:t>
      </w:r>
      <w:r w:rsidR="00573E49" w:rsidRPr="009132BB">
        <w:rPr>
          <w:i/>
        </w:rPr>
        <w:t>interface</w:t>
      </w:r>
      <w:r w:rsidR="00573E49" w:rsidRPr="00F453F9">
        <w:t xml:space="preserve"> halaman </w:t>
      </w:r>
      <w:r w:rsidR="00573E49">
        <w:t>hapus data produk</w:t>
      </w:r>
    </w:p>
    <w:p w14:paraId="5AAF64E2" w14:textId="77777777" w:rsidR="00573E49" w:rsidRPr="00573E49" w:rsidRDefault="00573E49" w:rsidP="00573E49"/>
    <w:p w14:paraId="3357719D" w14:textId="01349665" w:rsidR="00740703" w:rsidRPr="00250854" w:rsidRDefault="00740703" w:rsidP="00740703">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15C68436" w:rsidR="00740703" w:rsidRPr="00B876D1" w:rsidRDefault="00740703" w:rsidP="00D50F1C">
      <w:pPr>
        <w:pStyle w:val="ListParagraph"/>
        <w:numPr>
          <w:ilvl w:val="1"/>
          <w:numId w:val="40"/>
        </w:numPr>
        <w:tabs>
          <w:tab w:val="clear" w:pos="1440"/>
          <w:tab w:val="num" w:pos="142"/>
        </w:tabs>
        <w:spacing w:after="160"/>
        <w:ind w:left="709" w:hanging="283"/>
        <w:rPr>
          <w:szCs w:val="24"/>
          <w:lang w:val="en-ID"/>
        </w:rPr>
      </w:pPr>
      <w:r>
        <w:rPr>
          <w:szCs w:val="24"/>
          <w:lang w:val="en-ID"/>
        </w:rPr>
        <w:t xml:space="preserve">Halaman </w:t>
      </w:r>
      <w:r w:rsidR="00FA368B">
        <w:rPr>
          <w:szCs w:val="24"/>
          <w:lang w:val="en-ID"/>
        </w:rPr>
        <w:t>Dashboard</w:t>
      </w:r>
    </w:p>
    <w:p w14:paraId="25367D4E" w14:textId="60773C18" w:rsidR="00740703" w:rsidRDefault="00D50F1C" w:rsidP="00D50F1C">
      <w:pPr>
        <w:pStyle w:val="ListParagraph"/>
        <w:tabs>
          <w:tab w:val="num" w:pos="142"/>
        </w:tabs>
        <w:ind w:left="426" w:firstLine="0"/>
        <w:rPr>
          <w:rFonts w:cs="Times New Roman"/>
        </w:rPr>
      </w:pPr>
      <w:r>
        <w:rPr>
          <w:szCs w:val="24"/>
        </w:rPr>
        <w:tab/>
      </w:r>
      <w:r w:rsidR="00740703" w:rsidRPr="007847FB">
        <w:rPr>
          <w:szCs w:val="24"/>
        </w:rPr>
        <w:t xml:space="preserve">Halaman </w:t>
      </w:r>
      <w:r w:rsidR="0095785C" w:rsidRPr="0095785C">
        <w:rPr>
          <w:i/>
          <w:szCs w:val="24"/>
        </w:rPr>
        <w:t>dashboard</w:t>
      </w:r>
      <w:r w:rsidR="0095785C">
        <w:rPr>
          <w:szCs w:val="24"/>
        </w:rPr>
        <w:t xml:space="preserve"> </w:t>
      </w:r>
      <w:r w:rsidR="00740703" w:rsidRPr="007847FB">
        <w:rPr>
          <w:szCs w:val="24"/>
        </w:rPr>
        <w:t xml:space="preserve">merupakan halaman yang digunakan </w:t>
      </w:r>
      <w:r w:rsidR="009201D8">
        <w:rPr>
          <w:szCs w:val="24"/>
        </w:rPr>
        <w:t xml:space="preserve">masyarakat maupun admin untuk </w:t>
      </w:r>
      <w:r w:rsidR="00023F82">
        <w:rPr>
          <w:szCs w:val="24"/>
        </w:rPr>
        <w:t xml:space="preserve">dapat </w:t>
      </w:r>
      <w:r w:rsidR="009201D8">
        <w:rPr>
          <w:szCs w:val="24"/>
        </w:rPr>
        <w:t xml:space="preserve">melihat </w:t>
      </w:r>
      <w:r w:rsidR="0095785C">
        <w:rPr>
          <w:szCs w:val="24"/>
        </w:rPr>
        <w:t xml:space="preserve">data produk pasar dan </w:t>
      </w:r>
      <w:r w:rsidR="009201D8">
        <w:rPr>
          <w:szCs w:val="24"/>
        </w:rPr>
        <w:t xml:space="preserve">peta lokasi pasar </w:t>
      </w:r>
      <w:r w:rsidR="00023F82">
        <w:rPr>
          <w:szCs w:val="24"/>
        </w:rPr>
        <w:t>yang ada</w:t>
      </w:r>
      <w:r w:rsidR="00832C87">
        <w:rPr>
          <w:szCs w:val="24"/>
        </w:rPr>
        <w:t xml:space="preserve"> pada system</w:t>
      </w:r>
      <w:r w:rsidR="00023F82">
        <w:rPr>
          <w:szCs w:val="24"/>
        </w:rPr>
        <w:t xml:space="preserve"> </w:t>
      </w:r>
      <w:r w:rsidR="009201D8">
        <w:rPr>
          <w:szCs w:val="24"/>
        </w:rPr>
        <w:t xml:space="preserve">serta </w:t>
      </w:r>
      <w:r w:rsidR="00023F82">
        <w:rPr>
          <w:szCs w:val="24"/>
        </w:rPr>
        <w:t xml:space="preserve">dapat melihat </w:t>
      </w:r>
      <w:r w:rsidR="009201D8">
        <w:rPr>
          <w:szCs w:val="24"/>
        </w:rPr>
        <w:t>rute menuju lokasi pasar</w:t>
      </w:r>
      <w:r w:rsidR="00023F82">
        <w:rPr>
          <w:szCs w:val="24"/>
        </w:rPr>
        <w:t xml:space="preserve"> yang diinginkan</w:t>
      </w:r>
      <w:r w:rsidR="00740703" w:rsidRPr="007847FB">
        <w:rPr>
          <w:rFonts w:cs="Times New Roman"/>
        </w:rPr>
        <w:t xml:space="preserve">. Rancangan </w:t>
      </w:r>
      <w:r w:rsidR="00740703" w:rsidRPr="007847FB">
        <w:rPr>
          <w:rFonts w:cs="Times New Roman"/>
          <w:i/>
        </w:rPr>
        <w:t>interface</w:t>
      </w:r>
      <w:r w:rsidR="00740703" w:rsidRPr="007847FB">
        <w:rPr>
          <w:rFonts w:cs="Times New Roman"/>
        </w:rPr>
        <w:t xml:space="preserve"> halaman </w:t>
      </w:r>
      <w:r w:rsidR="0095785C" w:rsidRPr="0095785C">
        <w:rPr>
          <w:i/>
          <w:szCs w:val="24"/>
          <w:lang w:val="en-ID"/>
        </w:rPr>
        <w:t>dashboard</w:t>
      </w:r>
      <w:r w:rsidR="0095785C">
        <w:rPr>
          <w:szCs w:val="24"/>
          <w:lang w:val="en-ID"/>
        </w:rPr>
        <w:t xml:space="preserve"> </w:t>
      </w:r>
      <w:r w:rsidR="00740703">
        <w:rPr>
          <w:rFonts w:cs="Times New Roman"/>
        </w:rPr>
        <w:t xml:space="preserve">dapat dilihat </w:t>
      </w:r>
      <w:r w:rsidR="00740703" w:rsidRPr="007847FB">
        <w:rPr>
          <w:rFonts w:cs="Times New Roman"/>
        </w:rPr>
        <w:t xml:space="preserve">seperti pada </w:t>
      </w:r>
      <w:r w:rsidR="0095785C">
        <w:rPr>
          <w:rFonts w:cs="Times New Roman"/>
        </w:rPr>
        <w:t>gambar 3.23</w:t>
      </w:r>
      <w:r w:rsidR="00740703">
        <w:rPr>
          <w:rFonts w:cs="Times New Roman"/>
        </w:rPr>
        <w:t>.</w:t>
      </w:r>
      <w:r w:rsidR="001534B6">
        <w:rPr>
          <w:rFonts w:cs="Times New Roman"/>
        </w:rPr>
        <w:t xml:space="preserve"> </w:t>
      </w:r>
    </w:p>
    <w:p w14:paraId="3671E65D" w14:textId="6E23221E" w:rsidR="00740703" w:rsidRPr="00853307" w:rsidRDefault="0015068A" w:rsidP="00D50F1C">
      <w:pPr>
        <w:tabs>
          <w:tab w:val="num" w:pos="142"/>
        </w:tabs>
        <w:spacing w:line="240" w:lineRule="auto"/>
        <w:ind w:left="709" w:hanging="283"/>
        <w:jc w:val="center"/>
        <w:rPr>
          <w:szCs w:val="24"/>
          <w:lang w:val="en-ID"/>
        </w:rPr>
      </w:pPr>
      <w:r>
        <w:rPr>
          <w:noProof/>
        </w:rPr>
        <w:drawing>
          <wp:inline distT="0" distB="0" distL="0" distR="0" wp14:anchorId="54E0D654" wp14:editId="0E3FE246">
            <wp:extent cx="3124200" cy="371228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24200" cy="3712285"/>
                    </a:xfrm>
                    <a:prstGeom prst="rect">
                      <a:avLst/>
                    </a:prstGeom>
                  </pic:spPr>
                </pic:pic>
              </a:graphicData>
            </a:graphic>
          </wp:inline>
        </w:drawing>
      </w:r>
    </w:p>
    <w:p w14:paraId="3F2E1DFB" w14:textId="430212A1" w:rsidR="0095785C" w:rsidRDefault="0095785C" w:rsidP="0095785C">
      <w:pPr>
        <w:pStyle w:val="Caption"/>
      </w:pPr>
      <w:r>
        <w:t xml:space="preserve">Gambar 3. </w:t>
      </w:r>
      <w:fldSimple w:instr=" SEQ Gambar_3. \* ARABIC ">
        <w:r w:rsidR="007B1336">
          <w:rPr>
            <w:noProof/>
          </w:rPr>
          <w:t>23</w:t>
        </w:r>
      </w:fldSimple>
      <w:r>
        <w:t xml:space="preserve"> </w:t>
      </w:r>
      <w:r w:rsidRPr="00F453F9">
        <w:t xml:space="preserve">Rancangan </w:t>
      </w:r>
      <w:r w:rsidRPr="009132BB">
        <w:rPr>
          <w:i/>
        </w:rPr>
        <w:t>interface</w:t>
      </w:r>
      <w:r w:rsidRPr="00F453F9">
        <w:t xml:space="preserve"> halaman </w:t>
      </w:r>
      <w:r w:rsidRPr="009132BB">
        <w:rPr>
          <w:i/>
        </w:rPr>
        <w:t>dashboard</w:t>
      </w:r>
    </w:p>
    <w:p w14:paraId="2E05182B" w14:textId="41917AA9" w:rsidR="001D12DC" w:rsidRPr="00E41972" w:rsidRDefault="00D72EA5" w:rsidP="00E41972">
      <w:pPr>
        <w:pStyle w:val="ListParagraph"/>
        <w:numPr>
          <w:ilvl w:val="1"/>
          <w:numId w:val="40"/>
        </w:numPr>
        <w:tabs>
          <w:tab w:val="clear" w:pos="1440"/>
          <w:tab w:val="num" w:pos="142"/>
        </w:tabs>
        <w:spacing w:after="160"/>
        <w:ind w:left="709" w:hanging="283"/>
        <w:rPr>
          <w:szCs w:val="24"/>
          <w:lang w:val="en-ID"/>
        </w:rPr>
      </w:pPr>
      <w:r w:rsidRPr="00D72EA5">
        <w:rPr>
          <w:szCs w:val="24"/>
          <w:lang w:val="en-ID"/>
        </w:rPr>
        <w:lastRenderedPageBreak/>
        <w:t xml:space="preserve">Halaman </w:t>
      </w:r>
      <w:r w:rsidR="009D4105">
        <w:rPr>
          <w:szCs w:val="24"/>
          <w:lang w:val="en-ID"/>
        </w:rPr>
        <w:t>Detail Data Pasar</w:t>
      </w:r>
    </w:p>
    <w:p w14:paraId="51D63DE4" w14:textId="42363719" w:rsidR="00E41972" w:rsidRDefault="00E41972" w:rsidP="00E41972">
      <w:pPr>
        <w:pStyle w:val="ListParagraph"/>
        <w:tabs>
          <w:tab w:val="num" w:pos="142"/>
        </w:tabs>
        <w:ind w:left="426" w:firstLine="0"/>
        <w:rPr>
          <w:rFonts w:cs="Times New Roman"/>
        </w:rPr>
      </w:pPr>
      <w:r>
        <w:rPr>
          <w:szCs w:val="24"/>
        </w:rPr>
        <w:tab/>
      </w:r>
      <w:r w:rsidRPr="007847FB">
        <w:rPr>
          <w:szCs w:val="24"/>
        </w:rPr>
        <w:t xml:space="preserve">Halaman </w:t>
      </w:r>
      <w:r>
        <w:rPr>
          <w:szCs w:val="24"/>
        </w:rPr>
        <w:t xml:space="preserve">detail data pasar </w:t>
      </w:r>
      <w:r w:rsidRPr="007847FB">
        <w:rPr>
          <w:szCs w:val="24"/>
        </w:rPr>
        <w:t xml:space="preserve">merupakan halaman yang digunakan </w:t>
      </w:r>
      <w:r>
        <w:rPr>
          <w:szCs w:val="24"/>
        </w:rPr>
        <w:t xml:space="preserve">masyarakat maupun admin untuk dapat melihat </w:t>
      </w:r>
      <w:r w:rsidR="00643946">
        <w:rPr>
          <w:szCs w:val="24"/>
        </w:rPr>
        <w:t xml:space="preserve">informasi detail mengenai data-data </w:t>
      </w:r>
      <w:r>
        <w:rPr>
          <w:szCs w:val="24"/>
        </w:rPr>
        <w:t xml:space="preserve">pasar </w:t>
      </w:r>
      <w:r w:rsidR="0051440F">
        <w:rPr>
          <w:szCs w:val="24"/>
        </w:rPr>
        <w:t xml:space="preserve">dan dapat melihat peta rute menuju lokasi pasar yang </w:t>
      </w:r>
      <w:r>
        <w:rPr>
          <w:szCs w:val="24"/>
        </w:rPr>
        <w:t>diinginkan</w:t>
      </w:r>
      <w:r w:rsidRPr="007847FB">
        <w:rPr>
          <w:rFonts w:cs="Times New Roman"/>
        </w:rPr>
        <w:t xml:space="preserve">. Rancangan </w:t>
      </w:r>
      <w:r w:rsidRPr="007847FB">
        <w:rPr>
          <w:rFonts w:cs="Times New Roman"/>
          <w:i/>
        </w:rPr>
        <w:t>interface</w:t>
      </w:r>
      <w:r w:rsidRPr="007847FB">
        <w:rPr>
          <w:rFonts w:cs="Times New Roman"/>
        </w:rPr>
        <w:t xml:space="preserve"> halaman </w:t>
      </w:r>
      <w:r w:rsidR="00655329">
        <w:rPr>
          <w:szCs w:val="24"/>
          <w:lang w:val="en-ID"/>
        </w:rPr>
        <w:t>detail data p</w:t>
      </w:r>
      <w:r>
        <w:rPr>
          <w:szCs w:val="24"/>
          <w:lang w:val="en-ID"/>
        </w:rPr>
        <w:t>asar</w:t>
      </w:r>
      <w:r>
        <w:rPr>
          <w:rFonts w:cs="Times New Roman"/>
          <w:i/>
        </w:rPr>
        <w:t xml:space="preserve"> </w:t>
      </w:r>
      <w:r>
        <w:rPr>
          <w:rFonts w:cs="Times New Roman"/>
        </w:rPr>
        <w:t xml:space="preserve">dapat dilihat </w:t>
      </w:r>
      <w:r w:rsidRPr="007847FB">
        <w:rPr>
          <w:rFonts w:cs="Times New Roman"/>
        </w:rPr>
        <w:t xml:space="preserve">seperti pada </w:t>
      </w:r>
      <w:r>
        <w:rPr>
          <w:rFonts w:cs="Times New Roman"/>
        </w:rPr>
        <w:t>gambar 3.2</w:t>
      </w:r>
      <w:r w:rsidR="007B1336">
        <w:rPr>
          <w:rFonts w:cs="Times New Roman"/>
        </w:rPr>
        <w:t>4</w:t>
      </w:r>
      <w:r>
        <w:rPr>
          <w:rFonts w:cs="Times New Roman"/>
        </w:rPr>
        <w:t xml:space="preserve">. </w:t>
      </w:r>
    </w:p>
    <w:p w14:paraId="23112461" w14:textId="089BC5CC" w:rsidR="00E41972" w:rsidRPr="00853307" w:rsidRDefault="00310996" w:rsidP="00E41972">
      <w:pPr>
        <w:tabs>
          <w:tab w:val="num" w:pos="142"/>
        </w:tabs>
        <w:spacing w:line="240" w:lineRule="auto"/>
        <w:ind w:left="709" w:hanging="283"/>
        <w:jc w:val="center"/>
        <w:rPr>
          <w:szCs w:val="24"/>
          <w:lang w:val="en-ID"/>
        </w:rPr>
      </w:pPr>
      <w:r>
        <w:rPr>
          <w:noProof/>
        </w:rPr>
        <w:drawing>
          <wp:inline distT="0" distB="0" distL="0" distR="0" wp14:anchorId="5AFFDC5A" wp14:editId="24B56035">
            <wp:extent cx="3248025" cy="3848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48025" cy="3848100"/>
                    </a:xfrm>
                    <a:prstGeom prst="rect">
                      <a:avLst/>
                    </a:prstGeom>
                  </pic:spPr>
                </pic:pic>
              </a:graphicData>
            </a:graphic>
          </wp:inline>
        </w:drawing>
      </w:r>
    </w:p>
    <w:p w14:paraId="17533A56" w14:textId="4607AE56" w:rsidR="007B1336" w:rsidRDefault="007B1336" w:rsidP="007B1336">
      <w:pPr>
        <w:pStyle w:val="Caption"/>
      </w:pPr>
      <w:r>
        <w:t xml:space="preserve">Gambar 3. </w:t>
      </w:r>
      <w:fldSimple w:instr=" SEQ Gambar_3. \* ARABIC ">
        <w:r>
          <w:rPr>
            <w:noProof/>
          </w:rPr>
          <w:t>24</w:t>
        </w:r>
      </w:fldSimple>
      <w:r>
        <w:t xml:space="preserve"> </w:t>
      </w:r>
      <w:r w:rsidRPr="00F453F9">
        <w:t xml:space="preserve">Rancangan </w:t>
      </w:r>
      <w:r w:rsidRPr="009132BB">
        <w:rPr>
          <w:i/>
        </w:rPr>
        <w:t>interface</w:t>
      </w:r>
      <w:r w:rsidRPr="00F453F9">
        <w:t xml:space="preserve"> halaman </w:t>
      </w:r>
      <w:r>
        <w:t>detail data pasar</w:t>
      </w:r>
    </w:p>
    <w:p w14:paraId="5D778526" w14:textId="77777777" w:rsidR="004077ED" w:rsidRDefault="004077ED" w:rsidP="004077ED">
      <w:pPr>
        <w:pStyle w:val="Caption"/>
        <w:jc w:val="both"/>
      </w:pPr>
    </w:p>
    <w:p w14:paraId="27C0E4A2" w14:textId="5C644920" w:rsidR="00B7592D" w:rsidRPr="0084258D" w:rsidRDefault="004077ED" w:rsidP="004077ED">
      <w:pPr>
        <w:pStyle w:val="ListParagraph"/>
        <w:numPr>
          <w:ilvl w:val="0"/>
          <w:numId w:val="42"/>
        </w:numPr>
        <w:ind w:left="720" w:hanging="720"/>
        <w:rPr>
          <w:b/>
          <w:i/>
          <w:iCs/>
        </w:rPr>
      </w:pPr>
      <w:r>
        <w:rPr>
          <w:b/>
          <w:i/>
          <w:iCs/>
        </w:rPr>
        <w:t>Implementation Phase</w:t>
      </w:r>
    </w:p>
    <w:p w14:paraId="1ACA675A" w14:textId="536AB21F" w:rsidR="0084258D" w:rsidRDefault="0084258D" w:rsidP="0084258D">
      <w:bookmarkStart w:id="45" w:name="_GoBack"/>
      <w:bookmarkEnd w:id="45"/>
      <w:r>
        <w:t xml:space="preserve">Implementasi system informasi geografis ini merupakan system informasi geografis yang dapat memberikan akses kepada seluruh pengguna untuk dapat melihat informasi terkait dengan data pasar yang ada di Kota Mataram. </w:t>
      </w:r>
    </w:p>
    <w:p w14:paraId="56E0274C" w14:textId="77777777" w:rsidR="00B7592D" w:rsidRPr="00B7592D" w:rsidRDefault="00B7592D" w:rsidP="00B7592D"/>
    <w:p w14:paraId="2E0FCFD4" w14:textId="77777777" w:rsidR="00B7592D" w:rsidRDefault="00B7592D" w:rsidP="004077ED">
      <w:pPr>
        <w:pStyle w:val="Caption"/>
        <w:jc w:val="both"/>
      </w:pPr>
    </w:p>
    <w:p w14:paraId="2FA4BB9A" w14:textId="77777777" w:rsidR="00B7592D" w:rsidRDefault="00B7592D" w:rsidP="004077ED">
      <w:pPr>
        <w:pStyle w:val="Caption"/>
        <w:jc w:val="both"/>
      </w:pPr>
    </w:p>
    <w:p w14:paraId="18175068" w14:textId="49700D70" w:rsidR="00D251D8" w:rsidRPr="00E05237" w:rsidRDefault="00D251D8" w:rsidP="004077ED">
      <w:pPr>
        <w:pStyle w:val="Caption"/>
        <w:jc w:val="both"/>
      </w:pPr>
      <w:r>
        <w:br w:type="page"/>
      </w:r>
    </w:p>
    <w:p w14:paraId="5E615095" w14:textId="136801BC" w:rsidR="00C34A14" w:rsidRDefault="00C34A14" w:rsidP="001F1151">
      <w:pPr>
        <w:pStyle w:val="Heading1"/>
      </w:pPr>
      <w:r>
        <w:lastRenderedPageBreak/>
        <w:t>DAFTAR PUSTAKA</w:t>
      </w:r>
      <w:bookmarkEnd w:id="44"/>
    </w:p>
    <w:p w14:paraId="492570D9" w14:textId="5F468F06" w:rsidR="00647511" w:rsidRPr="00647511" w:rsidRDefault="00701839" w:rsidP="00647511">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647511" w:rsidRPr="00647511">
        <w:rPr>
          <w:rFonts w:cs="Times New Roman"/>
          <w:noProof/>
          <w:szCs w:val="24"/>
        </w:rPr>
        <w:t>[1]</w:t>
      </w:r>
      <w:r w:rsidR="00647511" w:rsidRPr="00647511">
        <w:rPr>
          <w:rFonts w:cs="Times New Roman"/>
          <w:noProof/>
          <w:szCs w:val="24"/>
        </w:rPr>
        <w:tab/>
        <w:t xml:space="preserve">Murinto and A. Y. B, “Pemanfaatan Sistem Informasi Geografis Berbasis Web Untuk Pemetaan Lokasi Pasar Dan Pusat Perbelanjaan Di Kota Solo,” </w:t>
      </w:r>
      <w:r w:rsidR="00647511" w:rsidRPr="00647511">
        <w:rPr>
          <w:rFonts w:cs="Times New Roman"/>
          <w:i/>
          <w:iCs/>
          <w:noProof/>
          <w:szCs w:val="24"/>
        </w:rPr>
        <w:t>Spektrum Ind.</w:t>
      </w:r>
      <w:r w:rsidR="00647511" w:rsidRPr="00647511">
        <w:rPr>
          <w:rFonts w:cs="Times New Roman"/>
          <w:noProof/>
          <w:szCs w:val="24"/>
        </w:rPr>
        <w:t>, vol. 10, 2012.</w:t>
      </w:r>
    </w:p>
    <w:p w14:paraId="3C670FD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[2]</w:t>
      </w:r>
      <w:r w:rsidRPr="00647511">
        <w:rPr>
          <w:rFonts w:cs="Times New Roman"/>
          <w:noProof/>
          <w:szCs w:val="24"/>
        </w:rPr>
        <w:tab/>
        <w:t xml:space="preserve">Y. Mulyono, M. W. Sari, and M. Fairuzabadi, “Sistem Informasi Geografis Pasar Tradisional Di Kabupaten Kulon Progo Berbasis Web,” </w:t>
      </w:r>
      <w:r w:rsidRPr="00647511">
        <w:rPr>
          <w:rFonts w:cs="Times New Roman"/>
          <w:i/>
          <w:iCs/>
          <w:noProof/>
          <w:szCs w:val="24"/>
        </w:rPr>
        <w:t>Semin. Nas. Din. Inform. 2017 Univ. PGRI Yogyakarta</w:t>
      </w:r>
      <w:r w:rsidRPr="00647511">
        <w:rPr>
          <w:rFonts w:cs="Times New Roman"/>
          <w:noProof/>
          <w:szCs w:val="24"/>
        </w:rPr>
        <w:t>, pp. 253–259, 2017.</w:t>
      </w:r>
    </w:p>
    <w:p w14:paraId="58D8AC16"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[3]</w:t>
      </w:r>
      <w:r w:rsidRPr="00647511">
        <w:rPr>
          <w:rFonts w:cs="Times New Roman"/>
          <w:noProof/>
          <w:szCs w:val="24"/>
        </w:rPr>
        <w:tab/>
        <w:t xml:space="preserve">V. P. Widartha, S. Bukhori, and N. O. Adiwijaya, “Sistem Informasi Geografis untuk Perencanaan Penempatan Toko Modern di Kota Jember dengan Menggunakan Metode AHP (Geographic Information System for Planning Location Modern Store in Jember City by Using AHP Method ),” </w:t>
      </w:r>
      <w:r w:rsidRPr="00647511">
        <w:rPr>
          <w:rFonts w:cs="Times New Roman"/>
          <w:i/>
          <w:iCs/>
          <w:noProof/>
          <w:szCs w:val="24"/>
        </w:rPr>
        <w:t>J. Sainstek Unej</w:t>
      </w:r>
      <w:r w:rsidRPr="00647511">
        <w:rPr>
          <w:rFonts w:cs="Times New Roman"/>
          <w:noProof/>
          <w:szCs w:val="24"/>
        </w:rPr>
        <w:t>, vol. 1, no. 1, pp. 836–844, 2013.</w:t>
      </w:r>
    </w:p>
    <w:p w14:paraId="0B4EAC2D"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[4]</w:t>
      </w:r>
      <w:r w:rsidRPr="00647511">
        <w:rPr>
          <w:rFonts w:cs="Times New Roman"/>
          <w:noProof/>
          <w:szCs w:val="24"/>
        </w:rPr>
        <w:tab/>
        <w:t>W. N. Nugroho, “APLIKASI PENCARIAN MASJID TERDEKAT DI KOTA BANDAR LAMPUNG BERBASIS MOBILE MENGGUNAKAN ALGORITMA DIJKSTRA,” 2017.</w:t>
      </w:r>
    </w:p>
    <w:p w14:paraId="642FE834"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[5]</w:t>
      </w:r>
      <w:r w:rsidRPr="00647511">
        <w:rPr>
          <w:rFonts w:cs="Times New Roman"/>
          <w:noProof/>
          <w:szCs w:val="24"/>
        </w:rPr>
        <w:tab/>
        <w:t>R. S. Hamsyah, “RANCANG BANGUN APLIKASI GO-BAN UNTUK MENCARI DAN MEMANGGIL TEKNISI TAMBAL BAN MENGGUNAKAN GOOGLE MAPS API,” 2018.</w:t>
      </w:r>
    </w:p>
    <w:p w14:paraId="1CEBF307"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[6]</w:t>
      </w:r>
      <w:r w:rsidRPr="00647511">
        <w:rPr>
          <w:rFonts w:cs="Times New Roman"/>
          <w:noProof/>
          <w:szCs w:val="24"/>
        </w:rPr>
        <w:tab/>
        <w:t xml:space="preserve">Suhartini, M. Sadali, Y. K. Putra, and E. Al, “Sistem Informasi Berbasis Web Sma Al- Mukhtariyah Mamben Lauk Berbasis Php Dan Mysql Dengan Framework Codeigniter,” </w:t>
      </w:r>
      <w:r w:rsidRPr="00647511">
        <w:rPr>
          <w:rFonts w:cs="Times New Roman"/>
          <w:i/>
          <w:iCs/>
          <w:noProof/>
          <w:szCs w:val="24"/>
        </w:rPr>
        <w:t>infotek</w:t>
      </w:r>
      <w:r w:rsidRPr="00647511">
        <w:rPr>
          <w:rFonts w:cs="Times New Roman"/>
          <w:noProof/>
          <w:szCs w:val="24"/>
        </w:rPr>
        <w:t>, vol. 3, no. 1, pp. 79–84, 2020.</w:t>
      </w:r>
    </w:p>
    <w:p w14:paraId="22D708B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[7]</w:t>
      </w:r>
      <w:r w:rsidRPr="00647511">
        <w:rPr>
          <w:rFonts w:cs="Times New Roman"/>
          <w:noProof/>
          <w:szCs w:val="24"/>
        </w:rPr>
        <w:tab/>
        <w:t>M. Arifin and R. H. H. Hs, “PERANCANGAN SISTEM INFORMASI PUSAT KARIR SEBAGAI UPAYA MENINGKATKAN RELEVANSI ANTARA LULUSAN DENGAN DUNIA KERJA MENGGUNAKAN UML,” vol. XII, no. 2, pp. 42–49, 2017.</w:t>
      </w:r>
    </w:p>
    <w:p w14:paraId="2E773984"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[8]</w:t>
      </w:r>
      <w:r w:rsidRPr="00647511">
        <w:rPr>
          <w:rFonts w:cs="Times New Roman"/>
          <w:noProof/>
          <w:szCs w:val="24"/>
        </w:rPr>
        <w:tab/>
        <w:t xml:space="preserve">T. Sutabri, </w:t>
      </w:r>
      <w:r w:rsidRPr="00647511">
        <w:rPr>
          <w:rFonts w:cs="Times New Roman"/>
          <w:i/>
          <w:iCs/>
          <w:noProof/>
          <w:szCs w:val="24"/>
        </w:rPr>
        <w:t>KONSEP SISTEM INFORMASI</w:t>
      </w:r>
      <w:r w:rsidRPr="00647511">
        <w:rPr>
          <w:rFonts w:cs="Times New Roman"/>
          <w:noProof/>
          <w:szCs w:val="24"/>
        </w:rPr>
        <w:t>. Yogyakarta, 2012.</w:t>
      </w:r>
    </w:p>
    <w:p w14:paraId="2EE64449"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[9]</w:t>
      </w:r>
      <w:r w:rsidRPr="00647511">
        <w:rPr>
          <w:rFonts w:cs="Times New Roman"/>
          <w:noProof/>
          <w:szCs w:val="24"/>
        </w:rPr>
        <w:tab/>
        <w:t>G. S. Perdana, “Sistem informasi geografis tempat olahraga di provinsi daerah istimewa yogyakarta berbasis web,” 2017.</w:t>
      </w:r>
    </w:p>
    <w:p w14:paraId="52D67B5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[10]</w:t>
      </w:r>
      <w:r w:rsidRPr="00647511">
        <w:rPr>
          <w:rFonts w:cs="Times New Roman"/>
          <w:noProof/>
          <w:szCs w:val="24"/>
        </w:rPr>
        <w:tab/>
        <w:t>A. Solichin, “Pemrograman Web dengan PHP dan MySQL,” pp. 1–122.</w:t>
      </w:r>
    </w:p>
    <w:p w14:paraId="09476645"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[11]</w:t>
      </w:r>
      <w:r w:rsidRPr="00647511">
        <w:rPr>
          <w:rFonts w:cs="Times New Roman"/>
          <w:noProof/>
          <w:szCs w:val="24"/>
        </w:rPr>
        <w:tab/>
        <w:t xml:space="preserve">B. Utama, </w:t>
      </w:r>
      <w:r w:rsidRPr="00647511">
        <w:rPr>
          <w:rFonts w:cs="Times New Roman"/>
          <w:i/>
          <w:iCs/>
          <w:noProof/>
          <w:szCs w:val="24"/>
        </w:rPr>
        <w:t>APLIKASI PEMINJAMAN DAN PENGEMBALIAN BARANG MENGGUNAKAN RFID DAN BARCODE SCANNER BERBASIS WEB</w:t>
      </w:r>
      <w:r w:rsidRPr="00647511">
        <w:rPr>
          <w:rFonts w:cs="Times New Roman"/>
          <w:noProof/>
          <w:szCs w:val="24"/>
        </w:rPr>
        <w:t>. 2019.</w:t>
      </w:r>
    </w:p>
    <w:p w14:paraId="132B237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[12]</w:t>
      </w:r>
      <w:r w:rsidRPr="00647511">
        <w:rPr>
          <w:rFonts w:cs="Times New Roman"/>
          <w:noProof/>
          <w:szCs w:val="24"/>
        </w:rPr>
        <w:tab/>
        <w:t>O. Suryana, “Server dan Web Server,” no. August, pp. 14–23, 2018.</w:t>
      </w:r>
    </w:p>
    <w:p w14:paraId="78FD0B49"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lastRenderedPageBreak/>
        <w:t>[13]</w:t>
      </w:r>
      <w:r w:rsidRPr="00647511">
        <w:rPr>
          <w:rFonts w:cs="Times New Roman"/>
          <w:noProof/>
          <w:szCs w:val="24"/>
        </w:rPr>
        <w:tab/>
        <w:t xml:space="preserve">R. E. Standsyah and I. S. Restu, “Implementasi Phpmyadmin Pada Rancangan Sistem Pengadministrasian,” </w:t>
      </w:r>
      <w:r w:rsidRPr="00647511">
        <w:rPr>
          <w:rFonts w:cs="Times New Roman"/>
          <w:i/>
          <w:iCs/>
          <w:noProof/>
          <w:szCs w:val="24"/>
        </w:rPr>
        <w:t>J. UJMC, Vol. 3, Nomor 2, Hal. 38 - 44</w:t>
      </w:r>
      <w:r w:rsidRPr="00647511">
        <w:rPr>
          <w:rFonts w:cs="Times New Roman"/>
          <w:noProof/>
          <w:szCs w:val="24"/>
        </w:rPr>
        <w:t>, vol. 3, pp. 38–44, 2017, [Online]. Available: http://e-jurnal.unisda.ac.id/index.php/ujmc/article/download/467/251/.</w:t>
      </w:r>
    </w:p>
    <w:p w14:paraId="1EA6D50D"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[14]</w:t>
      </w:r>
      <w:r w:rsidRPr="00647511">
        <w:rPr>
          <w:rFonts w:cs="Times New Roman"/>
          <w:noProof/>
          <w:szCs w:val="24"/>
        </w:rPr>
        <w:tab/>
        <w:t xml:space="preserve">T. Kahlert and K. Giza, “Visual Studio Code - Code Editing. Redefined,” </w:t>
      </w:r>
      <w:r w:rsidRPr="00647511">
        <w:rPr>
          <w:rFonts w:cs="Times New Roman"/>
          <w:i/>
          <w:iCs/>
          <w:noProof/>
          <w:szCs w:val="24"/>
        </w:rPr>
        <w:t>Mikrosoft</w:t>
      </w:r>
      <w:r w:rsidRPr="00647511">
        <w:rPr>
          <w:rFonts w:cs="Times New Roman"/>
          <w:noProof/>
          <w:szCs w:val="24"/>
        </w:rPr>
        <w:t>, vol. 1, no. March, pp. 1–26, 2016, [Online]. Available: http://download.microsoft.com/download/8/A/4/8A48E46A-C355-4E5C-8417-E6ACD8A207D4/VisualStudioCode-TipsAndTricks-Vol.1.pdf.</w:t>
      </w:r>
    </w:p>
    <w:p w14:paraId="01480BF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[15]</w:t>
      </w:r>
      <w:r w:rsidRPr="00647511">
        <w:rPr>
          <w:rFonts w:cs="Times New Roman"/>
          <w:noProof/>
          <w:szCs w:val="24"/>
        </w:rPr>
        <w:tab/>
        <w:t xml:space="preserve">A. Hendini, “Pemodelan Uml Sistem Informasi Monitoring Penjualan Dan Stok Barang (Studi Kasus: Distro Zhezha Pontianak),” </w:t>
      </w:r>
      <w:r w:rsidRPr="00647511">
        <w:rPr>
          <w:rFonts w:cs="Times New Roman"/>
          <w:i/>
          <w:iCs/>
          <w:noProof/>
          <w:szCs w:val="24"/>
        </w:rPr>
        <w:t>J. Khatulistiwa Inform.</w:t>
      </w:r>
      <w:r w:rsidRPr="00647511">
        <w:rPr>
          <w:rFonts w:cs="Times New Roman"/>
          <w:noProof/>
          <w:szCs w:val="24"/>
        </w:rPr>
        <w:t>, vol. 4, no. 2, p. 108, 2016, doi: 10.2135/cropsci1983.0011183x002300020002x.</w:t>
      </w:r>
    </w:p>
    <w:p w14:paraId="4400F8E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[16]</w:t>
      </w:r>
      <w:r w:rsidRPr="00647511">
        <w:rPr>
          <w:rFonts w:cs="Times New Roman"/>
          <w:noProof/>
          <w:szCs w:val="24"/>
        </w:rPr>
        <w:tab/>
        <w:t xml:space="preserve">Y. Irawan and U. Rahmalisa, “Sistem Database Pemasyarakatan Studi Kasus Lapas Kelas II A Pekanbaru,” </w:t>
      </w:r>
      <w:r w:rsidRPr="00647511">
        <w:rPr>
          <w:rFonts w:cs="Times New Roman"/>
          <w:i/>
          <w:iCs/>
          <w:noProof/>
          <w:szCs w:val="24"/>
        </w:rPr>
        <w:t>J. Technopreneursh. Inf. Syst.</w:t>
      </w:r>
      <w:r w:rsidRPr="00647511">
        <w:rPr>
          <w:rFonts w:cs="Times New Roman"/>
          <w:noProof/>
          <w:szCs w:val="24"/>
        </w:rPr>
        <w:t>, vol. 2, no. 19, pp. 59–67, 2019.</w:t>
      </w:r>
    </w:p>
    <w:p w14:paraId="745A53EB"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[17]</w:t>
      </w:r>
      <w:r w:rsidRPr="00647511">
        <w:rPr>
          <w:rFonts w:cs="Times New Roman"/>
          <w:noProof/>
          <w:szCs w:val="24"/>
        </w:rPr>
        <w:tab/>
        <w:t>S. Agung, A. Kusyanti, M. Data, and E. Al, “Database Entity Relationship Diagram,” pp. 2–7, 2011, [Online]. Available: http://power.lecture.ub.ac.id/files/2015/03/Modul-Basis-Data-I-3-ERD.pdf.</w:t>
      </w:r>
    </w:p>
    <w:p w14:paraId="4852500A"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[18]</w:t>
      </w:r>
      <w:r w:rsidRPr="00647511">
        <w:rPr>
          <w:rFonts w:cs="Times New Roman"/>
          <w:noProof/>
          <w:szCs w:val="24"/>
        </w:rPr>
        <w:tab/>
        <w:t xml:space="preserve">A. Krismadi, A. F. Lestari, A. Pitriyah, I. W. P. A. Mardangga, M. Astuti, and A. Saifudin, “Pengujian Black Box berbasis Equivalence Partitions pada Aplikasi Seleksi Promosi Kenaikan Jabatan,” </w:t>
      </w:r>
      <w:r w:rsidRPr="00647511">
        <w:rPr>
          <w:rFonts w:cs="Times New Roman"/>
          <w:i/>
          <w:iCs/>
          <w:noProof/>
          <w:szCs w:val="24"/>
        </w:rPr>
        <w:t>J. Teknol. Sist. Inf. dan Apl.</w:t>
      </w:r>
      <w:r w:rsidRPr="00647511">
        <w:rPr>
          <w:rFonts w:cs="Times New Roman"/>
          <w:noProof/>
          <w:szCs w:val="24"/>
        </w:rPr>
        <w:t>, vol. 2, no. 4, p. 155, 2019, doi: 10.32493/jtsi.v2i4.3771.</w:t>
      </w:r>
    </w:p>
    <w:p w14:paraId="18D5583E" w14:textId="77777777" w:rsidR="00647511" w:rsidRPr="00647511" w:rsidRDefault="00647511" w:rsidP="00647511">
      <w:pPr>
        <w:widowControl w:val="0"/>
        <w:autoSpaceDE w:val="0"/>
        <w:autoSpaceDN w:val="0"/>
        <w:adjustRightInd w:val="0"/>
        <w:ind w:left="640" w:hanging="640"/>
        <w:rPr>
          <w:rFonts w:cs="Times New Roman"/>
          <w:noProof/>
        </w:rPr>
      </w:pPr>
      <w:r w:rsidRPr="00647511">
        <w:rPr>
          <w:rFonts w:cs="Times New Roman"/>
          <w:noProof/>
          <w:szCs w:val="24"/>
        </w:rPr>
        <w:t>[19]</w:t>
      </w:r>
      <w:r w:rsidRPr="00647511">
        <w:rPr>
          <w:rFonts w:cs="Times New Roman"/>
          <w:noProof/>
          <w:szCs w:val="24"/>
        </w:rPr>
        <w:tab/>
        <w:t>B. G. Alhogbi, “</w:t>
      </w:r>
      <w:r w:rsidRPr="00647511">
        <w:rPr>
          <w:rFonts w:ascii="MS Gothic" w:eastAsia="MS Gothic" w:hAnsi="MS Gothic" w:cs="MS Gothic" w:hint="eastAsia"/>
          <w:noProof/>
          <w:szCs w:val="24"/>
        </w:rPr>
        <w:t>済無</w:t>
      </w:r>
      <w:r w:rsidRPr="00647511">
        <w:rPr>
          <w:rFonts w:cs="Times New Roman"/>
          <w:noProof/>
          <w:szCs w:val="24"/>
        </w:rPr>
        <w:t xml:space="preserve">No Title No Title,” </w:t>
      </w:r>
      <w:r w:rsidRPr="00647511">
        <w:rPr>
          <w:rFonts w:cs="Times New Roman"/>
          <w:i/>
          <w:iCs/>
          <w:noProof/>
          <w:szCs w:val="24"/>
        </w:rPr>
        <w:t>J. Chem. Inf. Model.</w:t>
      </w:r>
      <w:r w:rsidRPr="00647511">
        <w:rPr>
          <w:rFonts w:cs="Times New Roman"/>
          <w:noProof/>
          <w:szCs w:val="24"/>
        </w:rPr>
        <w:t>, vol. 53, no. 9, pp. 21–25, 2017.</w:t>
      </w:r>
    </w:p>
    <w:p w14:paraId="2AB0FFB4" w14:textId="605FDEE2" w:rsidR="003818B9" w:rsidRPr="00E57DBC" w:rsidRDefault="00701839" w:rsidP="00647511">
      <w:pPr>
        <w:widowControl w:val="0"/>
        <w:autoSpaceDE w:val="0"/>
        <w:autoSpaceDN w:val="0"/>
        <w:adjustRightInd w:val="0"/>
        <w:ind w:left="640" w:hanging="640"/>
      </w:pPr>
      <w:r>
        <w:fldChar w:fldCharType="end"/>
      </w:r>
    </w:p>
    <w:sectPr w:rsidR="003818B9" w:rsidRPr="00E57DBC" w:rsidSect="00E57DBC">
      <w:footerReference w:type="default" r:id="rId61"/>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94883A" w14:textId="77777777" w:rsidR="00DA2209" w:rsidRDefault="00DA2209">
      <w:pPr>
        <w:spacing w:line="240" w:lineRule="auto"/>
      </w:pPr>
      <w:r>
        <w:separator/>
      </w:r>
    </w:p>
  </w:endnote>
  <w:endnote w:type="continuationSeparator" w:id="0">
    <w:p w14:paraId="1C1A460B" w14:textId="77777777" w:rsidR="00DA2209" w:rsidRDefault="00DA2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panose1 w:val="020F0302020204030204"/>
    <w:charset w:val="00"/>
    <w:family w:val="swiss"/>
    <w:pitch w:val="variable"/>
    <w:sig w:usb0="00000001"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variable"/>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B7592D" w:rsidRDefault="00B7592D">
    <w:pPr>
      <w:pStyle w:val="Footer"/>
      <w:jc w:val="center"/>
    </w:pPr>
    <w:r>
      <w:fldChar w:fldCharType="begin"/>
    </w:r>
    <w:r>
      <w:instrText xml:space="preserve"> PAGE </w:instrText>
    </w:r>
    <w:r>
      <w:fldChar w:fldCharType="separate"/>
    </w:r>
    <w:r w:rsidR="0084258D">
      <w:rPr>
        <w:noProof/>
      </w:rPr>
      <w:t>37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6D24FD" w14:textId="77777777" w:rsidR="00DA2209" w:rsidRDefault="00DA2209">
      <w:pPr>
        <w:spacing w:line="240" w:lineRule="auto"/>
      </w:pPr>
      <w:r>
        <w:separator/>
      </w:r>
    </w:p>
  </w:footnote>
  <w:footnote w:type="continuationSeparator" w:id="0">
    <w:p w14:paraId="18250EAD" w14:textId="77777777" w:rsidR="00DA2209" w:rsidRDefault="00DA220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3D47BFD"/>
    <w:multiLevelType w:val="multilevel"/>
    <w:tmpl w:val="DEA4F562"/>
    <w:lvl w:ilvl="0">
      <w:start w:val="1"/>
      <w:numFmt w:val="decimal"/>
      <w:lvlText w:val="3.%1"/>
      <w:lvlJc w:val="left"/>
      <w:pPr>
        <w:ind w:left="720" w:hanging="360"/>
      </w:pPr>
      <w:rPr>
        <w:rFonts w:hint="default"/>
        <w:b/>
        <w:bCs/>
        <w:sz w:val="24"/>
        <w:szCs w:val="24"/>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5">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2">
    <w:nsid w:val="2D3E5D73"/>
    <w:multiLevelType w:val="multilevel"/>
    <w:tmpl w:val="A87C0C64"/>
    <w:lvl w:ilvl="0">
      <w:start w:val="1"/>
      <w:numFmt w:val="decimal"/>
      <w:lvlText w:val="%1."/>
      <w:lvlJc w:val="left"/>
      <w:pPr>
        <w:ind w:left="720" w:hanging="360"/>
      </w:pPr>
    </w:lvl>
    <w:lvl w:ilvl="1">
      <w:start w:val="2"/>
      <w:numFmt w:val="decimal"/>
      <w:isLgl/>
      <w:lvlText w:val="%1.%2"/>
      <w:lvlJc w:val="left"/>
      <w:pPr>
        <w:ind w:left="960" w:hanging="600"/>
      </w:pPr>
      <w:rPr>
        <w:rFonts w:hint="default"/>
        <w:i/>
      </w:rPr>
    </w:lvl>
    <w:lvl w:ilvl="2">
      <w:start w:val="14"/>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3">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B31F3"/>
    <w:multiLevelType w:val="multilevel"/>
    <w:tmpl w:val="9C7A7BD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7">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20">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AE3935"/>
    <w:multiLevelType w:val="hybridMultilevel"/>
    <w:tmpl w:val="192E47F4"/>
    <w:lvl w:ilvl="0" w:tplc="A28AF43A">
      <w:start w:val="1"/>
      <w:numFmt w:val="decimal"/>
      <w:lvlText w:val="3.1.2.%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3">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0C0F00"/>
    <w:multiLevelType w:val="multilevel"/>
    <w:tmpl w:val="08027A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7F756C9"/>
    <w:multiLevelType w:val="multilevel"/>
    <w:tmpl w:val="1B421852"/>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3">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4">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nsid w:val="6A2F6A62"/>
    <w:multiLevelType w:val="hybridMultilevel"/>
    <w:tmpl w:val="8AA2D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FE64F5"/>
    <w:multiLevelType w:val="hybridMultilevel"/>
    <w:tmpl w:val="8B42D19A"/>
    <w:lvl w:ilvl="0" w:tplc="89700B6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1475BC"/>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42">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4">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5">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7">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6"/>
  </w:num>
  <w:num w:numId="3">
    <w:abstractNumId w:val="12"/>
  </w:num>
  <w:num w:numId="4">
    <w:abstractNumId w:val="18"/>
  </w:num>
  <w:num w:numId="5">
    <w:abstractNumId w:val="7"/>
  </w:num>
  <w:num w:numId="6">
    <w:abstractNumId w:val="15"/>
  </w:num>
  <w:num w:numId="7">
    <w:abstractNumId w:val="20"/>
  </w:num>
  <w:num w:numId="8">
    <w:abstractNumId w:val="32"/>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1"/>
  </w:num>
  <w:num w:numId="13">
    <w:abstractNumId w:val="1"/>
  </w:num>
  <w:num w:numId="14">
    <w:abstractNumId w:val="24"/>
  </w:num>
  <w:num w:numId="15">
    <w:abstractNumId w:val="16"/>
  </w:num>
  <w:num w:numId="16">
    <w:abstractNumId w:val="33"/>
  </w:num>
  <w:num w:numId="17">
    <w:abstractNumId w:val="19"/>
  </w:num>
  <w:num w:numId="18">
    <w:abstractNumId w:val="31"/>
  </w:num>
  <w:num w:numId="19">
    <w:abstractNumId w:val="34"/>
  </w:num>
  <w:num w:numId="20">
    <w:abstractNumId w:val="44"/>
  </w:num>
  <w:num w:numId="21">
    <w:abstractNumId w:val="37"/>
  </w:num>
  <w:num w:numId="22">
    <w:abstractNumId w:val="45"/>
  </w:num>
  <w:num w:numId="23">
    <w:abstractNumId w:val="8"/>
  </w:num>
  <w:num w:numId="24">
    <w:abstractNumId w:val="46"/>
  </w:num>
  <w:num w:numId="25">
    <w:abstractNumId w:val="27"/>
  </w:num>
  <w:num w:numId="26">
    <w:abstractNumId w:val="23"/>
  </w:num>
  <w:num w:numId="27">
    <w:abstractNumId w:val="43"/>
  </w:num>
  <w:num w:numId="28">
    <w:abstractNumId w:val="40"/>
  </w:num>
  <w:num w:numId="29">
    <w:abstractNumId w:val="30"/>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17"/>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0"/>
  </w:num>
  <w:num w:numId="37">
    <w:abstractNumId w:val="4"/>
  </w:num>
  <w:num w:numId="38">
    <w:abstractNumId w:val="47"/>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num>
  <w:num w:numId="41">
    <w:abstractNumId w:val="9"/>
  </w:num>
  <w:num w:numId="42">
    <w:abstractNumId w:val="14"/>
  </w:num>
  <w:num w:numId="43">
    <w:abstractNumId w:val="25"/>
  </w:num>
  <w:num w:numId="44">
    <w:abstractNumId w:val="39"/>
  </w:num>
  <w:num w:numId="45">
    <w:abstractNumId w:val="36"/>
  </w:num>
  <w:num w:numId="46">
    <w:abstractNumId w:val="22"/>
  </w:num>
  <w:num w:numId="47">
    <w:abstractNumId w:val="38"/>
  </w:num>
  <w:num w:numId="48">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022FD"/>
    <w:rsid w:val="00005F63"/>
    <w:rsid w:val="00012C26"/>
    <w:rsid w:val="000159E2"/>
    <w:rsid w:val="00015BE7"/>
    <w:rsid w:val="000164A7"/>
    <w:rsid w:val="00021816"/>
    <w:rsid w:val="00023F82"/>
    <w:rsid w:val="000316A9"/>
    <w:rsid w:val="0003363F"/>
    <w:rsid w:val="00036F97"/>
    <w:rsid w:val="00045738"/>
    <w:rsid w:val="00050CDB"/>
    <w:rsid w:val="00051BE9"/>
    <w:rsid w:val="00056451"/>
    <w:rsid w:val="00056B7A"/>
    <w:rsid w:val="000572C4"/>
    <w:rsid w:val="00057A3E"/>
    <w:rsid w:val="00061930"/>
    <w:rsid w:val="00064794"/>
    <w:rsid w:val="00065AB4"/>
    <w:rsid w:val="00065B2F"/>
    <w:rsid w:val="00067D3E"/>
    <w:rsid w:val="00070CC5"/>
    <w:rsid w:val="0007297D"/>
    <w:rsid w:val="00075D78"/>
    <w:rsid w:val="000768B7"/>
    <w:rsid w:val="00084C86"/>
    <w:rsid w:val="00085057"/>
    <w:rsid w:val="0009326A"/>
    <w:rsid w:val="000A0276"/>
    <w:rsid w:val="000A2085"/>
    <w:rsid w:val="000A4280"/>
    <w:rsid w:val="000B1636"/>
    <w:rsid w:val="000B2ED3"/>
    <w:rsid w:val="000B3065"/>
    <w:rsid w:val="000B448E"/>
    <w:rsid w:val="000B5735"/>
    <w:rsid w:val="000C0E43"/>
    <w:rsid w:val="000C5BD7"/>
    <w:rsid w:val="000D75F1"/>
    <w:rsid w:val="000E236F"/>
    <w:rsid w:val="000E5DB9"/>
    <w:rsid w:val="000F0881"/>
    <w:rsid w:val="000F19C1"/>
    <w:rsid w:val="000F317C"/>
    <w:rsid w:val="0010120D"/>
    <w:rsid w:val="00102C7C"/>
    <w:rsid w:val="00107134"/>
    <w:rsid w:val="0011022F"/>
    <w:rsid w:val="00122BAF"/>
    <w:rsid w:val="001318DB"/>
    <w:rsid w:val="00132D2C"/>
    <w:rsid w:val="001410C0"/>
    <w:rsid w:val="0015068A"/>
    <w:rsid w:val="001534B6"/>
    <w:rsid w:val="00156DBF"/>
    <w:rsid w:val="0016204F"/>
    <w:rsid w:val="00176D00"/>
    <w:rsid w:val="00191A0E"/>
    <w:rsid w:val="0019353C"/>
    <w:rsid w:val="001A00EB"/>
    <w:rsid w:val="001A54F6"/>
    <w:rsid w:val="001B2EA0"/>
    <w:rsid w:val="001B3205"/>
    <w:rsid w:val="001C50C6"/>
    <w:rsid w:val="001D12DC"/>
    <w:rsid w:val="001D2555"/>
    <w:rsid w:val="001D4A49"/>
    <w:rsid w:val="001D4C38"/>
    <w:rsid w:val="001E26A0"/>
    <w:rsid w:val="001E7B69"/>
    <w:rsid w:val="001F09CC"/>
    <w:rsid w:val="001F1151"/>
    <w:rsid w:val="001F552E"/>
    <w:rsid w:val="001F79FB"/>
    <w:rsid w:val="00202BA8"/>
    <w:rsid w:val="002033CB"/>
    <w:rsid w:val="0020414F"/>
    <w:rsid w:val="002046DB"/>
    <w:rsid w:val="00205B98"/>
    <w:rsid w:val="00207D24"/>
    <w:rsid w:val="002102AF"/>
    <w:rsid w:val="00210C89"/>
    <w:rsid w:val="002147A3"/>
    <w:rsid w:val="0021573E"/>
    <w:rsid w:val="00222A09"/>
    <w:rsid w:val="00223EF8"/>
    <w:rsid w:val="00232863"/>
    <w:rsid w:val="00250854"/>
    <w:rsid w:val="00252D38"/>
    <w:rsid w:val="00256E61"/>
    <w:rsid w:val="00266ACC"/>
    <w:rsid w:val="00271245"/>
    <w:rsid w:val="00272402"/>
    <w:rsid w:val="00273559"/>
    <w:rsid w:val="00273D90"/>
    <w:rsid w:val="00275833"/>
    <w:rsid w:val="00275F5B"/>
    <w:rsid w:val="002770A5"/>
    <w:rsid w:val="00277282"/>
    <w:rsid w:val="00285F86"/>
    <w:rsid w:val="002868BA"/>
    <w:rsid w:val="00294C92"/>
    <w:rsid w:val="002A233C"/>
    <w:rsid w:val="002A26FF"/>
    <w:rsid w:val="002B16FA"/>
    <w:rsid w:val="002B6476"/>
    <w:rsid w:val="002C07E9"/>
    <w:rsid w:val="002C554D"/>
    <w:rsid w:val="002D08A4"/>
    <w:rsid w:val="002D154F"/>
    <w:rsid w:val="002D7A45"/>
    <w:rsid w:val="002E0689"/>
    <w:rsid w:val="002E7378"/>
    <w:rsid w:val="002F2CFD"/>
    <w:rsid w:val="002F6E65"/>
    <w:rsid w:val="00300CB1"/>
    <w:rsid w:val="00302C4E"/>
    <w:rsid w:val="00305B0D"/>
    <w:rsid w:val="00310996"/>
    <w:rsid w:val="003126EC"/>
    <w:rsid w:val="00314CD0"/>
    <w:rsid w:val="00322270"/>
    <w:rsid w:val="00324EA3"/>
    <w:rsid w:val="00325C61"/>
    <w:rsid w:val="00326A10"/>
    <w:rsid w:val="0033288E"/>
    <w:rsid w:val="00336CCE"/>
    <w:rsid w:val="0034004B"/>
    <w:rsid w:val="0034007F"/>
    <w:rsid w:val="00343CFB"/>
    <w:rsid w:val="0034405C"/>
    <w:rsid w:val="003505A7"/>
    <w:rsid w:val="00354915"/>
    <w:rsid w:val="00355B3F"/>
    <w:rsid w:val="00355FE1"/>
    <w:rsid w:val="00363DA8"/>
    <w:rsid w:val="0036451A"/>
    <w:rsid w:val="00366CA5"/>
    <w:rsid w:val="00370A54"/>
    <w:rsid w:val="00375645"/>
    <w:rsid w:val="00380CC4"/>
    <w:rsid w:val="003818B9"/>
    <w:rsid w:val="00391D11"/>
    <w:rsid w:val="003944EF"/>
    <w:rsid w:val="003956BC"/>
    <w:rsid w:val="003A10E2"/>
    <w:rsid w:val="003A2C1B"/>
    <w:rsid w:val="003B005A"/>
    <w:rsid w:val="003B0355"/>
    <w:rsid w:val="003B4CCE"/>
    <w:rsid w:val="003B5D1A"/>
    <w:rsid w:val="003B651F"/>
    <w:rsid w:val="003B7F68"/>
    <w:rsid w:val="003C22DE"/>
    <w:rsid w:val="003D70BD"/>
    <w:rsid w:val="003F182F"/>
    <w:rsid w:val="00401E37"/>
    <w:rsid w:val="00403B6F"/>
    <w:rsid w:val="004050CA"/>
    <w:rsid w:val="00405EDE"/>
    <w:rsid w:val="004077ED"/>
    <w:rsid w:val="00407A5E"/>
    <w:rsid w:val="00410BAF"/>
    <w:rsid w:val="00412200"/>
    <w:rsid w:val="004128D1"/>
    <w:rsid w:val="00421E65"/>
    <w:rsid w:val="004237E0"/>
    <w:rsid w:val="004267DF"/>
    <w:rsid w:val="004346F4"/>
    <w:rsid w:val="00434EB2"/>
    <w:rsid w:val="0043744B"/>
    <w:rsid w:val="00441D40"/>
    <w:rsid w:val="00450A52"/>
    <w:rsid w:val="004546C2"/>
    <w:rsid w:val="00466544"/>
    <w:rsid w:val="0047064B"/>
    <w:rsid w:val="004840A5"/>
    <w:rsid w:val="00484216"/>
    <w:rsid w:val="00485D22"/>
    <w:rsid w:val="00485DFB"/>
    <w:rsid w:val="004A2028"/>
    <w:rsid w:val="004A2EEB"/>
    <w:rsid w:val="004B1254"/>
    <w:rsid w:val="004B1D63"/>
    <w:rsid w:val="004B4DA7"/>
    <w:rsid w:val="004B5DAA"/>
    <w:rsid w:val="004D2296"/>
    <w:rsid w:val="004D77AC"/>
    <w:rsid w:val="004E2658"/>
    <w:rsid w:val="004E5AA0"/>
    <w:rsid w:val="004E6E1F"/>
    <w:rsid w:val="004F362C"/>
    <w:rsid w:val="004F4855"/>
    <w:rsid w:val="004F4E91"/>
    <w:rsid w:val="004F7345"/>
    <w:rsid w:val="00500580"/>
    <w:rsid w:val="00503126"/>
    <w:rsid w:val="00503902"/>
    <w:rsid w:val="00507D7A"/>
    <w:rsid w:val="00510C19"/>
    <w:rsid w:val="0051440F"/>
    <w:rsid w:val="005264DF"/>
    <w:rsid w:val="00530BC3"/>
    <w:rsid w:val="00531FC6"/>
    <w:rsid w:val="00533451"/>
    <w:rsid w:val="00535948"/>
    <w:rsid w:val="00544E27"/>
    <w:rsid w:val="0055189E"/>
    <w:rsid w:val="00553370"/>
    <w:rsid w:val="005653D6"/>
    <w:rsid w:val="0056795F"/>
    <w:rsid w:val="005720FA"/>
    <w:rsid w:val="005733C4"/>
    <w:rsid w:val="00573E49"/>
    <w:rsid w:val="00577A38"/>
    <w:rsid w:val="00577EF4"/>
    <w:rsid w:val="00582C24"/>
    <w:rsid w:val="005840A5"/>
    <w:rsid w:val="0058638B"/>
    <w:rsid w:val="00591DF2"/>
    <w:rsid w:val="00594627"/>
    <w:rsid w:val="00595B8C"/>
    <w:rsid w:val="00596097"/>
    <w:rsid w:val="005A2575"/>
    <w:rsid w:val="005A3098"/>
    <w:rsid w:val="005B3E27"/>
    <w:rsid w:val="005B7160"/>
    <w:rsid w:val="005C1B94"/>
    <w:rsid w:val="005C1F0B"/>
    <w:rsid w:val="005C4408"/>
    <w:rsid w:val="005C6700"/>
    <w:rsid w:val="005C70D0"/>
    <w:rsid w:val="005C73D2"/>
    <w:rsid w:val="005D2C72"/>
    <w:rsid w:val="005E0D09"/>
    <w:rsid w:val="005E24C7"/>
    <w:rsid w:val="005E674D"/>
    <w:rsid w:val="0060646C"/>
    <w:rsid w:val="00614D8F"/>
    <w:rsid w:val="006151C3"/>
    <w:rsid w:val="00616C52"/>
    <w:rsid w:val="00622135"/>
    <w:rsid w:val="00624897"/>
    <w:rsid w:val="00634D0A"/>
    <w:rsid w:val="0063696E"/>
    <w:rsid w:val="00643946"/>
    <w:rsid w:val="00647511"/>
    <w:rsid w:val="006529F6"/>
    <w:rsid w:val="00654E12"/>
    <w:rsid w:val="00655329"/>
    <w:rsid w:val="006558F0"/>
    <w:rsid w:val="00657780"/>
    <w:rsid w:val="00670630"/>
    <w:rsid w:val="00671209"/>
    <w:rsid w:val="006756AB"/>
    <w:rsid w:val="0067747F"/>
    <w:rsid w:val="00677AFF"/>
    <w:rsid w:val="00677B63"/>
    <w:rsid w:val="006828CB"/>
    <w:rsid w:val="00687C44"/>
    <w:rsid w:val="00691F0E"/>
    <w:rsid w:val="006A10EB"/>
    <w:rsid w:val="006A1B03"/>
    <w:rsid w:val="006A2EE2"/>
    <w:rsid w:val="006A6616"/>
    <w:rsid w:val="006B5D74"/>
    <w:rsid w:val="006B767F"/>
    <w:rsid w:val="006C745D"/>
    <w:rsid w:val="006E0384"/>
    <w:rsid w:val="006E0A52"/>
    <w:rsid w:val="006E1D04"/>
    <w:rsid w:val="006F1BE9"/>
    <w:rsid w:val="006F2F90"/>
    <w:rsid w:val="00701839"/>
    <w:rsid w:val="00701E2C"/>
    <w:rsid w:val="00704297"/>
    <w:rsid w:val="00706BC5"/>
    <w:rsid w:val="00711076"/>
    <w:rsid w:val="007149B6"/>
    <w:rsid w:val="00714C03"/>
    <w:rsid w:val="00720B24"/>
    <w:rsid w:val="007223BF"/>
    <w:rsid w:val="00722B63"/>
    <w:rsid w:val="00734BD9"/>
    <w:rsid w:val="00734DC5"/>
    <w:rsid w:val="00740703"/>
    <w:rsid w:val="007520CD"/>
    <w:rsid w:val="00756B61"/>
    <w:rsid w:val="00765B0B"/>
    <w:rsid w:val="007709D3"/>
    <w:rsid w:val="00776B6B"/>
    <w:rsid w:val="007776AD"/>
    <w:rsid w:val="007844AB"/>
    <w:rsid w:val="0078765E"/>
    <w:rsid w:val="0079072E"/>
    <w:rsid w:val="007948C1"/>
    <w:rsid w:val="0079658B"/>
    <w:rsid w:val="00797078"/>
    <w:rsid w:val="007A2FEB"/>
    <w:rsid w:val="007A66C3"/>
    <w:rsid w:val="007A78F9"/>
    <w:rsid w:val="007A79E0"/>
    <w:rsid w:val="007B1336"/>
    <w:rsid w:val="007B63F2"/>
    <w:rsid w:val="007C2860"/>
    <w:rsid w:val="007C3702"/>
    <w:rsid w:val="007C4381"/>
    <w:rsid w:val="007D18E8"/>
    <w:rsid w:val="007D4186"/>
    <w:rsid w:val="007D77E2"/>
    <w:rsid w:val="007E365B"/>
    <w:rsid w:val="007E49E9"/>
    <w:rsid w:val="007E5B47"/>
    <w:rsid w:val="007F6444"/>
    <w:rsid w:val="007F7AEF"/>
    <w:rsid w:val="0080055C"/>
    <w:rsid w:val="00806ECF"/>
    <w:rsid w:val="00807818"/>
    <w:rsid w:val="00813108"/>
    <w:rsid w:val="00816D22"/>
    <w:rsid w:val="00821BA4"/>
    <w:rsid w:val="008224B8"/>
    <w:rsid w:val="008238A5"/>
    <w:rsid w:val="00823C0C"/>
    <w:rsid w:val="00826276"/>
    <w:rsid w:val="00832C87"/>
    <w:rsid w:val="00834FE9"/>
    <w:rsid w:val="00840B3C"/>
    <w:rsid w:val="00842239"/>
    <w:rsid w:val="0084258D"/>
    <w:rsid w:val="008427D0"/>
    <w:rsid w:val="00844060"/>
    <w:rsid w:val="00846B5B"/>
    <w:rsid w:val="008508A3"/>
    <w:rsid w:val="008510DD"/>
    <w:rsid w:val="00853307"/>
    <w:rsid w:val="008558C7"/>
    <w:rsid w:val="00862314"/>
    <w:rsid w:val="00862E23"/>
    <w:rsid w:val="00870BF0"/>
    <w:rsid w:val="008744A1"/>
    <w:rsid w:val="00874A19"/>
    <w:rsid w:val="00880CC7"/>
    <w:rsid w:val="008815DE"/>
    <w:rsid w:val="00884D5E"/>
    <w:rsid w:val="00885D90"/>
    <w:rsid w:val="00890DDE"/>
    <w:rsid w:val="008B19F6"/>
    <w:rsid w:val="008B1E85"/>
    <w:rsid w:val="008B2008"/>
    <w:rsid w:val="008B3207"/>
    <w:rsid w:val="008B5268"/>
    <w:rsid w:val="008B5CF9"/>
    <w:rsid w:val="008C03C2"/>
    <w:rsid w:val="008C1FA5"/>
    <w:rsid w:val="008C203A"/>
    <w:rsid w:val="008C58FE"/>
    <w:rsid w:val="008C6A90"/>
    <w:rsid w:val="008D0800"/>
    <w:rsid w:val="008D0AE4"/>
    <w:rsid w:val="008D145C"/>
    <w:rsid w:val="008D39C2"/>
    <w:rsid w:val="008D51EF"/>
    <w:rsid w:val="008D5D3F"/>
    <w:rsid w:val="008E2C99"/>
    <w:rsid w:val="008E6769"/>
    <w:rsid w:val="008F3114"/>
    <w:rsid w:val="008F3ACA"/>
    <w:rsid w:val="00901DE3"/>
    <w:rsid w:val="00903AAE"/>
    <w:rsid w:val="00903E9C"/>
    <w:rsid w:val="00911513"/>
    <w:rsid w:val="009132BB"/>
    <w:rsid w:val="00914417"/>
    <w:rsid w:val="009201D8"/>
    <w:rsid w:val="009249BE"/>
    <w:rsid w:val="00925526"/>
    <w:rsid w:val="0092651A"/>
    <w:rsid w:val="00926947"/>
    <w:rsid w:val="00932BD9"/>
    <w:rsid w:val="0093592B"/>
    <w:rsid w:val="00941037"/>
    <w:rsid w:val="009436AC"/>
    <w:rsid w:val="00943D27"/>
    <w:rsid w:val="00944083"/>
    <w:rsid w:val="00950008"/>
    <w:rsid w:val="009540B0"/>
    <w:rsid w:val="0095785C"/>
    <w:rsid w:val="009644B9"/>
    <w:rsid w:val="00964F2B"/>
    <w:rsid w:val="00965675"/>
    <w:rsid w:val="009672E7"/>
    <w:rsid w:val="00970DB4"/>
    <w:rsid w:val="00972846"/>
    <w:rsid w:val="009743D3"/>
    <w:rsid w:val="00976C18"/>
    <w:rsid w:val="00976F6B"/>
    <w:rsid w:val="009811C0"/>
    <w:rsid w:val="0098476C"/>
    <w:rsid w:val="00987D35"/>
    <w:rsid w:val="00987FC5"/>
    <w:rsid w:val="009A72E3"/>
    <w:rsid w:val="009B5B52"/>
    <w:rsid w:val="009B699C"/>
    <w:rsid w:val="009C48AC"/>
    <w:rsid w:val="009D099E"/>
    <w:rsid w:val="009D0AD6"/>
    <w:rsid w:val="009D116F"/>
    <w:rsid w:val="009D250C"/>
    <w:rsid w:val="009D4105"/>
    <w:rsid w:val="009D6B5D"/>
    <w:rsid w:val="009D7C49"/>
    <w:rsid w:val="009E2A18"/>
    <w:rsid w:val="009F2AB9"/>
    <w:rsid w:val="009F5C50"/>
    <w:rsid w:val="00A06A30"/>
    <w:rsid w:val="00A3229C"/>
    <w:rsid w:val="00A3626C"/>
    <w:rsid w:val="00A41D89"/>
    <w:rsid w:val="00A44EF5"/>
    <w:rsid w:val="00A5017E"/>
    <w:rsid w:val="00A51EA4"/>
    <w:rsid w:val="00A57E15"/>
    <w:rsid w:val="00A621A1"/>
    <w:rsid w:val="00A65F1F"/>
    <w:rsid w:val="00A74555"/>
    <w:rsid w:val="00A807C3"/>
    <w:rsid w:val="00A86ECC"/>
    <w:rsid w:val="00A910DD"/>
    <w:rsid w:val="00A93261"/>
    <w:rsid w:val="00AA4C8B"/>
    <w:rsid w:val="00AD3030"/>
    <w:rsid w:val="00AD5126"/>
    <w:rsid w:val="00AD5743"/>
    <w:rsid w:val="00AE090A"/>
    <w:rsid w:val="00AE34B0"/>
    <w:rsid w:val="00AF0363"/>
    <w:rsid w:val="00AF3292"/>
    <w:rsid w:val="00AF5A1A"/>
    <w:rsid w:val="00B00B3B"/>
    <w:rsid w:val="00B02609"/>
    <w:rsid w:val="00B07236"/>
    <w:rsid w:val="00B07D87"/>
    <w:rsid w:val="00B10A7B"/>
    <w:rsid w:val="00B122B2"/>
    <w:rsid w:val="00B2089C"/>
    <w:rsid w:val="00B22A2D"/>
    <w:rsid w:val="00B23507"/>
    <w:rsid w:val="00B33F7E"/>
    <w:rsid w:val="00B42634"/>
    <w:rsid w:val="00B458EF"/>
    <w:rsid w:val="00B45B70"/>
    <w:rsid w:val="00B46051"/>
    <w:rsid w:val="00B47AE2"/>
    <w:rsid w:val="00B601BA"/>
    <w:rsid w:val="00B73BEF"/>
    <w:rsid w:val="00B74E23"/>
    <w:rsid w:val="00B751BE"/>
    <w:rsid w:val="00B7592D"/>
    <w:rsid w:val="00B82F07"/>
    <w:rsid w:val="00B84B38"/>
    <w:rsid w:val="00B85B3E"/>
    <w:rsid w:val="00B85D78"/>
    <w:rsid w:val="00B87FA2"/>
    <w:rsid w:val="00B9709B"/>
    <w:rsid w:val="00B97781"/>
    <w:rsid w:val="00B97AF0"/>
    <w:rsid w:val="00BA66CC"/>
    <w:rsid w:val="00BB6D90"/>
    <w:rsid w:val="00BC0575"/>
    <w:rsid w:val="00BC333E"/>
    <w:rsid w:val="00BC399B"/>
    <w:rsid w:val="00BC4EE0"/>
    <w:rsid w:val="00BC56F4"/>
    <w:rsid w:val="00BD6F8F"/>
    <w:rsid w:val="00BE08BC"/>
    <w:rsid w:val="00BE1170"/>
    <w:rsid w:val="00BE6552"/>
    <w:rsid w:val="00BF6DCF"/>
    <w:rsid w:val="00C132F9"/>
    <w:rsid w:val="00C15D57"/>
    <w:rsid w:val="00C239A2"/>
    <w:rsid w:val="00C31865"/>
    <w:rsid w:val="00C31BB6"/>
    <w:rsid w:val="00C34A14"/>
    <w:rsid w:val="00C40610"/>
    <w:rsid w:val="00C431EC"/>
    <w:rsid w:val="00C43BD6"/>
    <w:rsid w:val="00C5530A"/>
    <w:rsid w:val="00C577F2"/>
    <w:rsid w:val="00C66691"/>
    <w:rsid w:val="00C666B5"/>
    <w:rsid w:val="00C71633"/>
    <w:rsid w:val="00C71961"/>
    <w:rsid w:val="00C85BFA"/>
    <w:rsid w:val="00C87186"/>
    <w:rsid w:val="00C93A28"/>
    <w:rsid w:val="00C96D88"/>
    <w:rsid w:val="00C97C50"/>
    <w:rsid w:val="00CA40DB"/>
    <w:rsid w:val="00CA75F5"/>
    <w:rsid w:val="00CB06A9"/>
    <w:rsid w:val="00CB1418"/>
    <w:rsid w:val="00CB5512"/>
    <w:rsid w:val="00CB62BA"/>
    <w:rsid w:val="00CB7D87"/>
    <w:rsid w:val="00CC19A6"/>
    <w:rsid w:val="00CD1CD8"/>
    <w:rsid w:val="00CD7F45"/>
    <w:rsid w:val="00CE1A06"/>
    <w:rsid w:val="00CE58D6"/>
    <w:rsid w:val="00CE5AF5"/>
    <w:rsid w:val="00CF3415"/>
    <w:rsid w:val="00CF7C74"/>
    <w:rsid w:val="00D1377C"/>
    <w:rsid w:val="00D175FA"/>
    <w:rsid w:val="00D251D8"/>
    <w:rsid w:val="00D26BF2"/>
    <w:rsid w:val="00D3039E"/>
    <w:rsid w:val="00D32996"/>
    <w:rsid w:val="00D35CA7"/>
    <w:rsid w:val="00D37BF1"/>
    <w:rsid w:val="00D434E2"/>
    <w:rsid w:val="00D43B7B"/>
    <w:rsid w:val="00D50F1C"/>
    <w:rsid w:val="00D52A61"/>
    <w:rsid w:val="00D55D48"/>
    <w:rsid w:val="00D6172E"/>
    <w:rsid w:val="00D62FA6"/>
    <w:rsid w:val="00D6383E"/>
    <w:rsid w:val="00D64526"/>
    <w:rsid w:val="00D64B27"/>
    <w:rsid w:val="00D72EA5"/>
    <w:rsid w:val="00D75604"/>
    <w:rsid w:val="00D76690"/>
    <w:rsid w:val="00D8040E"/>
    <w:rsid w:val="00D84536"/>
    <w:rsid w:val="00D92890"/>
    <w:rsid w:val="00D973BB"/>
    <w:rsid w:val="00DA2209"/>
    <w:rsid w:val="00DA27A7"/>
    <w:rsid w:val="00DA3950"/>
    <w:rsid w:val="00DB12B4"/>
    <w:rsid w:val="00DB2577"/>
    <w:rsid w:val="00DB2D27"/>
    <w:rsid w:val="00DB6ADC"/>
    <w:rsid w:val="00DB6E66"/>
    <w:rsid w:val="00DC09F3"/>
    <w:rsid w:val="00DC0E92"/>
    <w:rsid w:val="00DC4BD1"/>
    <w:rsid w:val="00DD5B04"/>
    <w:rsid w:val="00DE0751"/>
    <w:rsid w:val="00DE0CC6"/>
    <w:rsid w:val="00DE35B2"/>
    <w:rsid w:val="00DE655C"/>
    <w:rsid w:val="00DF4540"/>
    <w:rsid w:val="00DF4605"/>
    <w:rsid w:val="00DF6288"/>
    <w:rsid w:val="00DF6AF1"/>
    <w:rsid w:val="00E00A2E"/>
    <w:rsid w:val="00E028C9"/>
    <w:rsid w:val="00E05237"/>
    <w:rsid w:val="00E0710E"/>
    <w:rsid w:val="00E1089D"/>
    <w:rsid w:val="00E2175B"/>
    <w:rsid w:val="00E23350"/>
    <w:rsid w:val="00E246F8"/>
    <w:rsid w:val="00E41972"/>
    <w:rsid w:val="00E46CB1"/>
    <w:rsid w:val="00E557BB"/>
    <w:rsid w:val="00E57DBC"/>
    <w:rsid w:val="00E659BF"/>
    <w:rsid w:val="00E717DC"/>
    <w:rsid w:val="00E760B9"/>
    <w:rsid w:val="00E76E6D"/>
    <w:rsid w:val="00E816C5"/>
    <w:rsid w:val="00E85E34"/>
    <w:rsid w:val="00E86A04"/>
    <w:rsid w:val="00E876AE"/>
    <w:rsid w:val="00E916BC"/>
    <w:rsid w:val="00E937CE"/>
    <w:rsid w:val="00E93F11"/>
    <w:rsid w:val="00E95754"/>
    <w:rsid w:val="00EA32AF"/>
    <w:rsid w:val="00EA53D0"/>
    <w:rsid w:val="00EA5E3C"/>
    <w:rsid w:val="00EB0677"/>
    <w:rsid w:val="00EB09E3"/>
    <w:rsid w:val="00EB5A31"/>
    <w:rsid w:val="00EB7598"/>
    <w:rsid w:val="00EC0232"/>
    <w:rsid w:val="00EC1A31"/>
    <w:rsid w:val="00EC1EFA"/>
    <w:rsid w:val="00EC43CE"/>
    <w:rsid w:val="00EC4DBE"/>
    <w:rsid w:val="00EC51A1"/>
    <w:rsid w:val="00EC7312"/>
    <w:rsid w:val="00EE22E7"/>
    <w:rsid w:val="00EE4123"/>
    <w:rsid w:val="00EE6C2B"/>
    <w:rsid w:val="00EF0190"/>
    <w:rsid w:val="00EF1C43"/>
    <w:rsid w:val="00EF2075"/>
    <w:rsid w:val="00EF2893"/>
    <w:rsid w:val="00EF56DB"/>
    <w:rsid w:val="00F06FF2"/>
    <w:rsid w:val="00F13CCB"/>
    <w:rsid w:val="00F16C1B"/>
    <w:rsid w:val="00F17D23"/>
    <w:rsid w:val="00F2296C"/>
    <w:rsid w:val="00F2417A"/>
    <w:rsid w:val="00F256DA"/>
    <w:rsid w:val="00F40AF0"/>
    <w:rsid w:val="00F41101"/>
    <w:rsid w:val="00F43F44"/>
    <w:rsid w:val="00F45616"/>
    <w:rsid w:val="00F47595"/>
    <w:rsid w:val="00F51537"/>
    <w:rsid w:val="00F52EDC"/>
    <w:rsid w:val="00F56472"/>
    <w:rsid w:val="00F57D49"/>
    <w:rsid w:val="00F6420A"/>
    <w:rsid w:val="00F643F6"/>
    <w:rsid w:val="00F666A2"/>
    <w:rsid w:val="00F71E88"/>
    <w:rsid w:val="00F7509B"/>
    <w:rsid w:val="00F7589E"/>
    <w:rsid w:val="00F83163"/>
    <w:rsid w:val="00F835F5"/>
    <w:rsid w:val="00F875F9"/>
    <w:rsid w:val="00F92712"/>
    <w:rsid w:val="00FA228C"/>
    <w:rsid w:val="00FA368B"/>
    <w:rsid w:val="00FA5114"/>
    <w:rsid w:val="00FB0E90"/>
    <w:rsid w:val="00FB17B7"/>
    <w:rsid w:val="00FB3E8C"/>
    <w:rsid w:val="00FB49E1"/>
    <w:rsid w:val="00FC046C"/>
    <w:rsid w:val="00FC25AC"/>
    <w:rsid w:val="00FD1C34"/>
    <w:rsid w:val="00FD1FE1"/>
    <w:rsid w:val="00FD6D56"/>
    <w:rsid w:val="00FD73CB"/>
    <w:rsid w:val="00FE2C1A"/>
    <w:rsid w:val="00FE4855"/>
    <w:rsid w:val="00FE7EEB"/>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 w:type="character" w:customStyle="1" w:styleId="ListLabel25">
    <w:name w:val="ListLabel 25"/>
    <w:qFormat/>
    <w:rsid w:val="005C4408"/>
    <w:rPr>
      <w:rFonts w:cs="OpenSymbo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 w:type="character" w:customStyle="1" w:styleId="ListLabel25">
    <w:name w:val="ListLabel 25"/>
    <w:qFormat/>
    <w:rsid w:val="005C4408"/>
    <w:rPr>
      <w:rFonts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915944516">
      <w:bodyDiv w:val="1"/>
      <w:marLeft w:val="0"/>
      <w:marRight w:val="0"/>
      <w:marTop w:val="0"/>
      <w:marBottom w:val="0"/>
      <w:divBdr>
        <w:top w:val="none" w:sz="0" w:space="0" w:color="auto"/>
        <w:left w:val="none" w:sz="0" w:space="0" w:color="auto"/>
        <w:bottom w:val="none" w:sz="0" w:space="0" w:color="auto"/>
        <w:right w:val="none" w:sz="0" w:space="0" w:color="auto"/>
      </w:divBdr>
      <w:divsChild>
        <w:div w:id="1111784737">
          <w:marLeft w:val="0"/>
          <w:marRight w:val="0"/>
          <w:marTop w:val="0"/>
          <w:marBottom w:val="0"/>
          <w:divBdr>
            <w:top w:val="none" w:sz="0" w:space="0" w:color="auto"/>
            <w:left w:val="none" w:sz="0" w:space="0" w:color="auto"/>
            <w:bottom w:val="none" w:sz="0" w:space="0" w:color="auto"/>
            <w:right w:val="none" w:sz="0" w:space="0" w:color="auto"/>
          </w:divBdr>
        </w:div>
        <w:div w:id="176696352">
          <w:marLeft w:val="0"/>
          <w:marRight w:val="0"/>
          <w:marTop w:val="0"/>
          <w:marBottom w:val="0"/>
          <w:divBdr>
            <w:top w:val="none" w:sz="0" w:space="0" w:color="auto"/>
            <w:left w:val="none" w:sz="0" w:space="0" w:color="auto"/>
            <w:bottom w:val="none" w:sz="0" w:space="0" w:color="auto"/>
            <w:right w:val="none" w:sz="0" w:space="0" w:color="auto"/>
          </w:divBdr>
        </w:div>
        <w:div w:id="1608348972">
          <w:marLeft w:val="0"/>
          <w:marRight w:val="0"/>
          <w:marTop w:val="0"/>
          <w:marBottom w:val="0"/>
          <w:divBdr>
            <w:top w:val="none" w:sz="0" w:space="0" w:color="auto"/>
            <w:left w:val="none" w:sz="0" w:space="0" w:color="auto"/>
            <w:bottom w:val="none" w:sz="0" w:space="0" w:color="auto"/>
            <w:right w:val="none" w:sz="0" w:space="0" w:color="auto"/>
          </w:divBdr>
        </w:div>
        <w:div w:id="1128670957">
          <w:marLeft w:val="0"/>
          <w:marRight w:val="0"/>
          <w:marTop w:val="0"/>
          <w:marBottom w:val="0"/>
          <w:divBdr>
            <w:top w:val="none" w:sz="0" w:space="0" w:color="auto"/>
            <w:left w:val="none" w:sz="0" w:space="0" w:color="auto"/>
            <w:bottom w:val="none" w:sz="0" w:space="0" w:color="auto"/>
            <w:right w:val="none" w:sz="0" w:space="0" w:color="auto"/>
          </w:divBdr>
        </w:div>
        <w:div w:id="1435787099">
          <w:marLeft w:val="0"/>
          <w:marRight w:val="0"/>
          <w:marTop w:val="0"/>
          <w:marBottom w:val="0"/>
          <w:divBdr>
            <w:top w:val="none" w:sz="0" w:space="0" w:color="auto"/>
            <w:left w:val="none" w:sz="0" w:space="0" w:color="auto"/>
            <w:bottom w:val="none" w:sz="0" w:space="0" w:color="auto"/>
            <w:right w:val="none" w:sz="0" w:space="0" w:color="auto"/>
          </w:divBdr>
        </w:div>
        <w:div w:id="1082533205">
          <w:marLeft w:val="0"/>
          <w:marRight w:val="0"/>
          <w:marTop w:val="0"/>
          <w:marBottom w:val="0"/>
          <w:divBdr>
            <w:top w:val="none" w:sz="0" w:space="0" w:color="auto"/>
            <w:left w:val="none" w:sz="0" w:space="0" w:color="auto"/>
            <w:bottom w:val="none" w:sz="0" w:space="0" w:color="auto"/>
            <w:right w:val="none" w:sz="0" w:space="0" w:color="auto"/>
          </w:divBdr>
        </w:div>
        <w:div w:id="1207765842">
          <w:marLeft w:val="0"/>
          <w:marRight w:val="0"/>
          <w:marTop w:val="0"/>
          <w:marBottom w:val="0"/>
          <w:divBdr>
            <w:top w:val="none" w:sz="0" w:space="0" w:color="auto"/>
            <w:left w:val="none" w:sz="0" w:space="0" w:color="auto"/>
            <w:bottom w:val="none" w:sz="0" w:space="0" w:color="auto"/>
            <w:right w:val="none" w:sz="0" w:space="0" w:color="auto"/>
          </w:divBdr>
        </w:div>
        <w:div w:id="1373919014">
          <w:marLeft w:val="0"/>
          <w:marRight w:val="0"/>
          <w:marTop w:val="0"/>
          <w:marBottom w:val="0"/>
          <w:divBdr>
            <w:top w:val="none" w:sz="0" w:space="0" w:color="auto"/>
            <w:left w:val="none" w:sz="0" w:space="0" w:color="auto"/>
            <w:bottom w:val="none" w:sz="0" w:space="0" w:color="auto"/>
            <w:right w:val="none" w:sz="0" w:space="0" w:color="auto"/>
          </w:divBdr>
        </w:div>
        <w:div w:id="1938294137">
          <w:marLeft w:val="0"/>
          <w:marRight w:val="0"/>
          <w:marTop w:val="0"/>
          <w:marBottom w:val="0"/>
          <w:divBdr>
            <w:top w:val="none" w:sz="0" w:space="0" w:color="auto"/>
            <w:left w:val="none" w:sz="0" w:space="0" w:color="auto"/>
            <w:bottom w:val="none" w:sz="0" w:space="0" w:color="auto"/>
            <w:right w:val="none" w:sz="0" w:space="0" w:color="auto"/>
          </w:divBdr>
        </w:div>
        <w:div w:id="85544784">
          <w:marLeft w:val="0"/>
          <w:marRight w:val="0"/>
          <w:marTop w:val="0"/>
          <w:marBottom w:val="0"/>
          <w:divBdr>
            <w:top w:val="none" w:sz="0" w:space="0" w:color="auto"/>
            <w:left w:val="none" w:sz="0" w:space="0" w:color="auto"/>
            <w:bottom w:val="none" w:sz="0" w:space="0" w:color="auto"/>
            <w:right w:val="none" w:sz="0" w:space="0" w:color="auto"/>
          </w:divBdr>
        </w:div>
        <w:div w:id="1086656997">
          <w:marLeft w:val="0"/>
          <w:marRight w:val="0"/>
          <w:marTop w:val="0"/>
          <w:marBottom w:val="0"/>
          <w:divBdr>
            <w:top w:val="none" w:sz="0" w:space="0" w:color="auto"/>
            <w:left w:val="none" w:sz="0" w:space="0" w:color="auto"/>
            <w:bottom w:val="none" w:sz="0" w:space="0" w:color="auto"/>
            <w:right w:val="none" w:sz="0" w:space="0" w:color="auto"/>
          </w:divBdr>
        </w:div>
        <w:div w:id="2140683598">
          <w:marLeft w:val="0"/>
          <w:marRight w:val="0"/>
          <w:marTop w:val="0"/>
          <w:marBottom w:val="0"/>
          <w:divBdr>
            <w:top w:val="none" w:sz="0" w:space="0" w:color="auto"/>
            <w:left w:val="none" w:sz="0" w:space="0" w:color="auto"/>
            <w:bottom w:val="none" w:sz="0" w:space="0" w:color="auto"/>
            <w:right w:val="none" w:sz="0" w:space="0" w:color="auto"/>
          </w:divBdr>
        </w:div>
        <w:div w:id="2098673501">
          <w:marLeft w:val="0"/>
          <w:marRight w:val="0"/>
          <w:marTop w:val="0"/>
          <w:marBottom w:val="0"/>
          <w:divBdr>
            <w:top w:val="none" w:sz="0" w:space="0" w:color="auto"/>
            <w:left w:val="none" w:sz="0" w:space="0" w:color="auto"/>
            <w:bottom w:val="none" w:sz="0" w:space="0" w:color="auto"/>
            <w:right w:val="none" w:sz="0" w:space="0" w:color="auto"/>
          </w:divBdr>
        </w:div>
        <w:div w:id="209148474">
          <w:marLeft w:val="0"/>
          <w:marRight w:val="0"/>
          <w:marTop w:val="0"/>
          <w:marBottom w:val="0"/>
          <w:divBdr>
            <w:top w:val="none" w:sz="0" w:space="0" w:color="auto"/>
            <w:left w:val="none" w:sz="0" w:space="0" w:color="auto"/>
            <w:bottom w:val="none" w:sz="0" w:space="0" w:color="auto"/>
            <w:right w:val="none" w:sz="0" w:space="0" w:color="auto"/>
          </w:divBdr>
        </w:div>
        <w:div w:id="1936596455">
          <w:marLeft w:val="0"/>
          <w:marRight w:val="0"/>
          <w:marTop w:val="0"/>
          <w:marBottom w:val="0"/>
          <w:divBdr>
            <w:top w:val="none" w:sz="0" w:space="0" w:color="auto"/>
            <w:left w:val="none" w:sz="0" w:space="0" w:color="auto"/>
            <w:bottom w:val="none" w:sz="0" w:space="0" w:color="auto"/>
            <w:right w:val="none" w:sz="0" w:space="0" w:color="auto"/>
          </w:divBdr>
        </w:div>
        <w:div w:id="648287023">
          <w:marLeft w:val="0"/>
          <w:marRight w:val="0"/>
          <w:marTop w:val="0"/>
          <w:marBottom w:val="0"/>
          <w:divBdr>
            <w:top w:val="none" w:sz="0" w:space="0" w:color="auto"/>
            <w:left w:val="none" w:sz="0" w:space="0" w:color="auto"/>
            <w:bottom w:val="none" w:sz="0" w:space="0" w:color="auto"/>
            <w:right w:val="none" w:sz="0" w:space="0" w:color="auto"/>
          </w:divBdr>
        </w:div>
        <w:div w:id="163132876">
          <w:marLeft w:val="0"/>
          <w:marRight w:val="0"/>
          <w:marTop w:val="0"/>
          <w:marBottom w:val="0"/>
          <w:divBdr>
            <w:top w:val="none" w:sz="0" w:space="0" w:color="auto"/>
            <w:left w:val="none" w:sz="0" w:space="0" w:color="auto"/>
            <w:bottom w:val="none" w:sz="0" w:space="0" w:color="auto"/>
            <w:right w:val="none" w:sz="0" w:space="0" w:color="auto"/>
          </w:divBdr>
        </w:div>
        <w:div w:id="1636258740">
          <w:marLeft w:val="0"/>
          <w:marRight w:val="0"/>
          <w:marTop w:val="0"/>
          <w:marBottom w:val="0"/>
          <w:divBdr>
            <w:top w:val="none" w:sz="0" w:space="0" w:color="auto"/>
            <w:left w:val="none" w:sz="0" w:space="0" w:color="auto"/>
            <w:bottom w:val="none" w:sz="0" w:space="0" w:color="auto"/>
            <w:right w:val="none" w:sz="0" w:space="0" w:color="auto"/>
          </w:divBdr>
        </w:div>
        <w:div w:id="1206261196">
          <w:marLeft w:val="0"/>
          <w:marRight w:val="0"/>
          <w:marTop w:val="0"/>
          <w:marBottom w:val="0"/>
          <w:divBdr>
            <w:top w:val="none" w:sz="0" w:space="0" w:color="auto"/>
            <w:left w:val="none" w:sz="0" w:space="0" w:color="auto"/>
            <w:bottom w:val="none" w:sz="0" w:space="0" w:color="auto"/>
            <w:right w:val="none" w:sz="0" w:space="0" w:color="auto"/>
          </w:divBdr>
        </w:div>
      </w:divsChild>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1.vsdx"/><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package" Target="embeddings/Microsoft_Visio_Drawing55.vsdx"/><Relationship Id="rId42" Type="http://schemas.openxmlformats.org/officeDocument/2006/relationships/package" Target="embeddings/Microsoft_Visio_Drawing99.vsdx"/><Relationship Id="rId47" Type="http://schemas.openxmlformats.org/officeDocument/2006/relationships/image" Target="media/image28.emf"/><Relationship Id="rId50" Type="http://schemas.openxmlformats.org/officeDocument/2006/relationships/package" Target="embeddings/Microsoft_Visio_Drawing1313.vsdx"/><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44.vsdx"/><Relationship Id="rId37" Type="http://schemas.openxmlformats.org/officeDocument/2006/relationships/image" Target="media/image23.emf"/><Relationship Id="rId40" Type="http://schemas.openxmlformats.org/officeDocument/2006/relationships/package" Target="embeddings/Microsoft_Visio_Drawing88.vsd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2.vsdx"/><Relationship Id="rId36" Type="http://schemas.openxmlformats.org/officeDocument/2006/relationships/package" Target="embeddings/Microsoft_Visio_Drawing66.vsdx"/><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package" Target="embeddings/Microsoft_Visio_Drawing1010.vsdx"/><Relationship Id="rId52" Type="http://schemas.openxmlformats.org/officeDocument/2006/relationships/image" Target="media/image31.png"/><Relationship Id="rId60"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12.vsdx"/><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7.vsdx"/><Relationship Id="rId46" Type="http://schemas.openxmlformats.org/officeDocument/2006/relationships/package" Target="embeddings/Microsoft_Visio_Drawing1111.vsdx"/><Relationship Id="rId5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E116-7D8F-4982-8B7A-68E3794D0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732</TotalTime>
  <Pages>39</Pages>
  <Words>11902</Words>
  <Characters>67842</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dc:creator>
  <cp:lastModifiedBy>MACAN</cp:lastModifiedBy>
  <cp:revision>318</cp:revision>
  <cp:lastPrinted>2022-02-23T13:56:00Z</cp:lastPrinted>
  <dcterms:created xsi:type="dcterms:W3CDTF">2022-01-28T03:44:00Z</dcterms:created>
  <dcterms:modified xsi:type="dcterms:W3CDTF">2022-04-09T06:43:00Z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0128f5f1-387a-3c31-835b-7ef92c72b5f6</vt:lpwstr>
  </property>
  <property fmtid="{D5CDD505-2E9C-101B-9397-08002B2CF9AE}" pid="24" name="Mendeley Citation Style_1">
    <vt:lpwstr>http://www.zotero.org/styles/ieee</vt:lpwstr>
  </property>
</Properties>
</file>