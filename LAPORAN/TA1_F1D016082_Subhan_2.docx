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11E5BF80"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A621A1">
        <w:rPr>
          <w:b/>
          <w:bCs/>
          <w:sz w:val="28"/>
          <w:szCs w:val="28"/>
        </w:rPr>
        <w:t>SITE DENGAN METODE AG</w:t>
      </w:r>
      <w:r w:rsidR="008508A3">
        <w:rPr>
          <w:b/>
          <w:bCs/>
          <w:sz w:val="28"/>
          <w:szCs w:val="28"/>
        </w:rPr>
        <w:t>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3598209C" w:rsidR="000159E2" w:rsidRDefault="000159E2" w:rsidP="000159E2">
      <w:pPr>
        <w:spacing w:line="240" w:lineRule="auto"/>
        <w:ind w:firstLine="0"/>
        <w:jc w:val="center"/>
        <w:rPr>
          <w:b/>
          <w:bCs/>
        </w:rPr>
      </w:pPr>
      <w:r>
        <w:rPr>
          <w:b/>
          <w:bCs/>
        </w:rPr>
        <w:t>F1D0</w:t>
      </w:r>
      <w:r w:rsidR="00A621A1">
        <w:rPr>
          <w:b/>
          <w:bCs/>
        </w:rPr>
        <w:t>16082</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1F115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741CD32" w14:textId="73C9C18B" w:rsidR="00252D38" w:rsidRDefault="00B84B38" w:rsidP="003B651F">
      <w:r>
        <w:t xml:space="preserve">Kota Mataram adalah </w:t>
      </w:r>
      <w:proofErr w:type="gramStart"/>
      <w:r>
        <w:t>ko</w:t>
      </w:r>
      <w:r w:rsidR="00A621A1">
        <w:t>ta</w:t>
      </w:r>
      <w:proofErr w:type="gramEnd"/>
      <w:r w:rsidR="00A621A1">
        <w:t xml:space="preserve"> yang memiliki jumlah masyarakat</w:t>
      </w:r>
      <w:r>
        <w:t xml:space="preserve"> luar</w:t>
      </w:r>
      <w:r w:rsidR="003B651F">
        <w:t xml:space="preserve"> daerah maupun turis</w:t>
      </w:r>
      <w:r>
        <w:t xml:space="preserve"> yang selalu meningkat setiap tahunnya. </w:t>
      </w:r>
      <w:r w:rsidR="0055189E">
        <w:t>Penyebab melonjaknya</w:t>
      </w:r>
      <w:r>
        <w:t xml:space="preserve"> penduduk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roofErr w:type="gramStart"/>
      <w:r w:rsidR="00DB12B4">
        <w:t xml:space="preserve">Saat ini </w:t>
      </w:r>
      <w:r w:rsidR="00EA32AF" w:rsidRPr="00EA32AF">
        <w:t>terdapat banyak sekali pasar tradisional yang tersebar</w:t>
      </w:r>
      <w:r w:rsidR="00813108">
        <w:t xml:space="preserve"> di beberapa</w:t>
      </w:r>
      <w:r w:rsidR="001F79FB">
        <w:t xml:space="preserve"> kelurahan dan kecamatan</w:t>
      </w:r>
      <w:r w:rsidR="00DB12B4">
        <w:t xml:space="preserve"> di Kota Mataram</w:t>
      </w:r>
      <w:r w:rsidR="00EA32AF" w:rsidRPr="00EA32AF">
        <w:t>.</w:t>
      </w:r>
      <w:proofErr w:type="gramEnd"/>
      <w:r w:rsidR="001F79FB">
        <w:t xml:space="preserve"> </w:t>
      </w:r>
      <w:r w:rsidR="00B85B3E">
        <w:t xml:space="preserve">Namun terkadang, sedikit </w:t>
      </w:r>
      <w:r w:rsidR="00DB12B4">
        <w:t>masyarakat luar</w:t>
      </w:r>
      <w:r w:rsidR="003B651F">
        <w:t xml:space="preserve"> daerah maupun turis</w:t>
      </w:r>
      <w:r w:rsidR="00DB12B4">
        <w:t xml:space="preserve"> </w:t>
      </w:r>
      <w:r w:rsidR="00B85B3E">
        <w:t xml:space="preserve">yang </w:t>
      </w:r>
      <w:r w:rsidR="00DB12B4">
        <w:t>menge</w:t>
      </w:r>
      <w:r w:rsidR="00294C92">
        <w:t>tahui</w:t>
      </w:r>
      <w:r w:rsidR="00DB12B4">
        <w:t xml:space="preserve"> informasi</w:t>
      </w:r>
      <w:r w:rsidR="00294C92">
        <w:t xml:space="preserve"> dan </w:t>
      </w:r>
      <w:r w:rsidR="00DB12B4">
        <w:t>lokasi</w:t>
      </w:r>
      <w:r w:rsidR="00D75604">
        <w:t xml:space="preserve"> Pasar Tradisional di Kota Mataram</w:t>
      </w:r>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w:t>
      </w:r>
      <w:r w:rsidR="003B651F">
        <w:t>erah atau turis tersebut</w:t>
      </w:r>
      <w:r w:rsidR="009436AC">
        <w:t>.</w:t>
      </w:r>
      <w:proofErr w:type="gramEnd"/>
      <w:r w:rsidR="009436AC">
        <w:t xml:space="preserve"> </w:t>
      </w:r>
    </w:p>
    <w:p w14:paraId="46A5C21A" w14:textId="01654886" w:rsidR="002102AF" w:rsidRDefault="002102AF" w:rsidP="002102AF">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mengedepankan kecepatan, kemudahan dan fleksibilitas sehingga pengembangan yang bersifat </w:t>
      </w:r>
      <w:r w:rsidRPr="00976C18">
        <w:rPr>
          <w:i/>
          <w:iCs/>
        </w:rPr>
        <w:t>agile</w:t>
      </w:r>
      <w:r w:rsidRPr="00D175FA">
        <w:t xml:space="preserve"> sangat diperlukan salah satunya adalah DSDM.</w:t>
      </w:r>
      <w:proofErr w:type="gramEnd"/>
    </w:p>
    <w:p w14:paraId="447C4637" w14:textId="44DD8FF3" w:rsidR="00A621A1" w:rsidRDefault="00252D38" w:rsidP="00720B24">
      <w:proofErr w:type="gramStart"/>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w:t>
      </w:r>
      <w:r w:rsidR="003B651F">
        <w:t xml:space="preserve"> hingga informasi lengkap di pasar tersebut.</w:t>
      </w:r>
      <w:proofErr w:type="gramEnd"/>
      <w:r w:rsidR="003B651F">
        <w:t xml:space="preserve"> </w:t>
      </w:r>
      <w:r w:rsidR="00914417">
        <w:t xml:space="preserve">Dibandingkan dengan </w:t>
      </w:r>
      <w:r w:rsidR="00914417" w:rsidRPr="009A72E3">
        <w:rPr>
          <w:i/>
        </w:rPr>
        <w:t>Google Maps</w:t>
      </w:r>
      <w:r w:rsidR="00914417">
        <w:t xml:space="preserve"> yang </w:t>
      </w:r>
      <w:r w:rsidR="00914417">
        <w:lastRenderedPageBreak/>
        <w:t xml:space="preserve">hanya menampilkan peta </w:t>
      </w:r>
      <w:r w:rsidR="003A2C1B">
        <w:t xml:space="preserve">dan rute menuju </w:t>
      </w:r>
      <w:r w:rsidR="00914417">
        <w:t>lokasi</w:t>
      </w:r>
      <w:r w:rsidR="002102AF">
        <w:t xml:space="preserve"> saja</w:t>
      </w:r>
      <w:r w:rsidR="00914417">
        <w:t xml:space="preserve">, pada system yang </w:t>
      </w:r>
      <w:proofErr w:type="gramStart"/>
      <w:r w:rsidR="00914417">
        <w:t>akan</w:t>
      </w:r>
      <w:proofErr w:type="gramEnd"/>
      <w:r w:rsidR="00914417">
        <w:t xml:space="preserve"> dibuat pada penelitian ini memiliki keunikan atau kelebihannya yaitu tidak hanya menampilkan peta </w:t>
      </w:r>
      <w:r w:rsidR="003A2C1B">
        <w:t xml:space="preserve">dan rute menuju </w:t>
      </w:r>
      <w:r w:rsidR="00914417">
        <w:t xml:space="preserve">lokasi saja </w:t>
      </w:r>
      <w:r w:rsidR="003A2C1B">
        <w:t xml:space="preserve">tetapi </w:t>
      </w:r>
      <w:r w:rsidR="00914417">
        <w:t xml:space="preserve">juga </w:t>
      </w:r>
      <w:r w:rsidR="003A2C1B">
        <w:t xml:space="preserve">dapat </w:t>
      </w:r>
      <w:r w:rsidR="00914417">
        <w:t xml:space="preserve">menampilkan informasi detail pasar </w:t>
      </w:r>
      <w:r w:rsidR="002102AF">
        <w:t xml:space="preserve">seperti nama pasar, alamat </w:t>
      </w:r>
      <w:r w:rsidR="00914417">
        <w:t xml:space="preserve">serta deskripsi </w:t>
      </w:r>
      <w:r w:rsidR="002102AF">
        <w:t xml:space="preserve">lainnya sesuai dengan data pasar yang ada </w:t>
      </w:r>
      <w:r w:rsidR="00596097">
        <w:t xml:space="preserve">pada </w:t>
      </w:r>
      <w:r w:rsidR="002102AF">
        <w:t xml:space="preserve">Dinas Perdagangan </w:t>
      </w:r>
      <w:r w:rsidR="00596097">
        <w:t>Provinsi NTB</w:t>
      </w:r>
      <w:r w:rsidR="00914417">
        <w:t xml:space="preserve">. </w:t>
      </w:r>
      <w:r w:rsidR="003B651F">
        <w:t>S</w:t>
      </w:r>
      <w:r w:rsidR="0009326A">
        <w:t>ehingga</w:t>
      </w:r>
      <w:r w:rsidR="00294C92">
        <w:t xml:space="preserve"> dapat mempermudah</w:t>
      </w:r>
      <w:r w:rsidR="00D75604">
        <w:t xml:space="preserve"> masyarakat </w:t>
      </w:r>
      <w:r>
        <w:t>luar</w:t>
      </w:r>
      <w:r w:rsidR="003B651F">
        <w:t xml:space="preserve"> daerah maupun turis</w:t>
      </w:r>
      <w:r w:rsidR="00294C92">
        <w:t xml:space="preserve"> </w:t>
      </w:r>
      <w:r w:rsidR="00D75604">
        <w:t>mengetahui informasi</w:t>
      </w:r>
      <w:r>
        <w:t xml:space="preserve"> seperti </w:t>
      </w:r>
      <w:r w:rsidR="00EB7598">
        <w:t xml:space="preserve">produk </w:t>
      </w:r>
      <w:proofErr w:type="gramStart"/>
      <w:r w:rsidR="00EB7598">
        <w:t>apa</w:t>
      </w:r>
      <w:proofErr w:type="gramEnd"/>
      <w:r w:rsidR="00EB7598">
        <w:t xml:space="preserve"> saja yang</w:t>
      </w:r>
      <w:r w:rsidR="003B651F">
        <w:t xml:space="preserve"> kha</w:t>
      </w:r>
      <w:r w:rsidR="00720B24">
        <w:t xml:space="preserve">s </w:t>
      </w:r>
      <w:r w:rsidR="00EB7598">
        <w:t>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r w:rsidR="00720B24">
        <w:t xml:space="preserve"> </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2B8C1A6E" w:rsidR="00903E9C" w:rsidRDefault="00084C86" w:rsidP="00862E23">
      <w:pPr>
        <w:pStyle w:val="ListParagraph"/>
        <w:numPr>
          <w:ilvl w:val="0"/>
          <w:numId w:val="4"/>
        </w:numPr>
        <w:ind w:left="360"/>
      </w:pPr>
      <w:r>
        <w:t>Pada penelitian ini, sistem hanya berfokus untuk</w:t>
      </w:r>
      <w:r w:rsidR="009D099E">
        <w:t xml:space="preserve"> melihat</w:t>
      </w:r>
      <w:r w:rsidR="00903E9C">
        <w:t xml:space="preserve"> lokasi</w:t>
      </w:r>
      <w:r w:rsidR="009D099E">
        <w:t xml:space="preserve"> dan informasi mengenai</w:t>
      </w:r>
      <w:r w:rsidR="00903E9C">
        <w:t xml:space="preserve"> </w:t>
      </w:r>
      <w:r w:rsidR="009D099E">
        <w:t xml:space="preserve">Pasar Tradisional </w:t>
      </w:r>
      <w:r w:rsidR="00903E9C">
        <w:t>yang ada di Kota Mataram saja.</w:t>
      </w:r>
      <w:r>
        <w:t xml:space="preserve"> Jadi sistem tidak berfokus pada pasar yang berada di luar Kota Mataram.</w:t>
      </w:r>
    </w:p>
    <w:p w14:paraId="2CC964F2" w14:textId="51C701A2" w:rsidR="00903E9C" w:rsidRDefault="00903E9C" w:rsidP="00862E23">
      <w:pPr>
        <w:pStyle w:val="ListParagraph"/>
        <w:numPr>
          <w:ilvl w:val="0"/>
          <w:numId w:val="4"/>
        </w:numPr>
        <w:ind w:left="360"/>
      </w:pPr>
      <w:r>
        <w:t xml:space="preserve">Pembuatan peta lokasi lapangan pada aplikasi ini menggunakan peta dari Leaflet dan untuk peta rute/jalur perjalanannya menggunakan </w:t>
      </w:r>
      <w:r w:rsidRPr="00084C86">
        <w:rPr>
          <w:i/>
          <w:iCs/>
        </w:rPr>
        <w:t>Google Maps</w:t>
      </w:r>
      <w:r>
        <w:t>.</w:t>
      </w:r>
      <w:r w:rsidR="00084C86">
        <w:t xml:space="preserve"> Berbeda dengan </w:t>
      </w:r>
      <w:r w:rsidR="00084C86" w:rsidRPr="00084C86">
        <w:rPr>
          <w:i/>
          <w:iCs/>
        </w:rPr>
        <w:t>Google Maps</w:t>
      </w:r>
      <w:r w:rsidR="00084C86">
        <w:t>, sistem yang akan dibuat memiliki data dan informasi yeng lebih detail. Sehingga informasi yang diberikan lebih banyak dan detail.</w:t>
      </w:r>
    </w:p>
    <w:p w14:paraId="1B8F040F" w14:textId="73FB6D7F" w:rsidR="00890DDE" w:rsidRPr="0000279A" w:rsidRDefault="00890DDE" w:rsidP="00890DDE">
      <w:pPr>
        <w:pStyle w:val="Heading2"/>
      </w:pPr>
      <w:bookmarkStart w:id="4" w:name="_Toc46034381"/>
      <w:r w:rsidRPr="0000279A">
        <w:lastRenderedPageBreak/>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748A895D"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w:t>
      </w:r>
      <w:r w:rsidR="00720B24">
        <w:t xml:space="preserve"> lengkap</w:t>
      </w:r>
      <w:r w:rsidR="007A78F9">
        <w:t xml:space="preserve"> mengenai Pasar Tradiasional yang ingin dituju.</w:t>
      </w:r>
    </w:p>
    <w:p w14:paraId="589B76F5" w14:textId="48FBE541" w:rsidR="00890DDE" w:rsidRPr="00176D00" w:rsidRDefault="005653D6" w:rsidP="00862E23">
      <w:pPr>
        <w:pStyle w:val="Paragraf"/>
        <w:numPr>
          <w:ilvl w:val="0"/>
          <w:numId w:val="6"/>
        </w:numPr>
        <w:ind w:left="360"/>
        <w:rPr>
          <w:lang w:val="id-ID"/>
        </w:rPr>
      </w:pPr>
      <w:r>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Kota Mataram</w:t>
      </w:r>
      <w:r w:rsidR="00720B24">
        <w:t xml:space="preserve"> ataupun turis asing</w:t>
      </w:r>
      <w:r w:rsidR="00616C52">
        <w:t xml:space="preserve">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41E839C4" w14:textId="0EB443A3" w:rsidR="004E2658" w:rsidRDefault="004E2658" w:rsidP="00862E23">
      <w:pPr>
        <w:pStyle w:val="ListParagraph"/>
        <w:numPr>
          <w:ilvl w:val="0"/>
          <w:numId w:val="2"/>
        </w:numPr>
        <w:ind w:left="360"/>
      </w:pPr>
      <w:r>
        <w:t xml:space="preserve">Dapat membantu </w:t>
      </w:r>
      <w:proofErr w:type="gramStart"/>
      <w:r>
        <w:t>dinas</w:t>
      </w:r>
      <w:proofErr w:type="gramEnd"/>
      <w:r w:rsidR="00256E61">
        <w:t xml:space="preserve"> perdagangan</w:t>
      </w:r>
      <w:r>
        <w:t xml:space="preserve"> terkait </w:t>
      </w:r>
      <w:r w:rsidR="004128D1">
        <w:t>dengan</w:t>
      </w:r>
      <w:r>
        <w:t xml:space="preserve"> pengelolaan pasar yang ada di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40767818" w14:textId="6179DA5E" w:rsidR="00A621A1"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r w:rsidR="00FA5114">
        <w:t xml:space="preserve"> </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6411F447" w14:textId="77777777" w:rsidR="008D145C" w:rsidRDefault="008D145C">
      <w:pPr>
        <w:spacing w:after="160" w:line="259" w:lineRule="auto"/>
        <w:ind w:firstLine="0"/>
        <w:jc w:val="left"/>
      </w:pPr>
      <w:r>
        <w:br w:type="page"/>
      </w:r>
    </w:p>
    <w:p w14:paraId="70E5808D" w14:textId="3599B06C" w:rsidR="002868BA" w:rsidRDefault="002868BA" w:rsidP="00862E23">
      <w:pPr>
        <w:pStyle w:val="ListParagraph"/>
        <w:numPr>
          <w:ilvl w:val="0"/>
          <w:numId w:val="5"/>
        </w:numPr>
        <w:ind w:left="360"/>
      </w:pPr>
      <w:r>
        <w:lastRenderedPageBreak/>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Default="002868BA" w:rsidP="002868BA">
      <w:r>
        <w:t xml:space="preserve">Bab ini membahas kesimpulan dan saran dari hasil penelitian yang telah dilakukan </w:t>
      </w:r>
      <w:r w:rsidR="00890DDE" w:rsidRPr="0000279A">
        <w:t xml:space="preserve">Tuliskan sistematika penulisan laporan penelitian yang dimulai dari pendahuluan hingga kesimpulan. </w:t>
      </w:r>
      <w:proofErr w:type="gramStart"/>
      <w:r w:rsidR="00890DDE" w:rsidRPr="0000279A">
        <w:t>Sistematika dapat mengacu pada pedoman penulisan skripsi yang berlaku di PSTI.</w:t>
      </w:r>
      <w:proofErr w:type="gramEnd"/>
    </w:p>
    <w:p w14:paraId="1BEA1174" w14:textId="77777777" w:rsidR="00A621A1" w:rsidRDefault="00A621A1" w:rsidP="002868BA"/>
    <w:p w14:paraId="7DAC55B8" w14:textId="77777777" w:rsidR="00A621A1" w:rsidRPr="0000279A" w:rsidRDefault="00A621A1" w:rsidP="002868BA"/>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1F1151">
      <w:pPr>
        <w:pStyle w:val="Heading1"/>
      </w:pPr>
      <w:bookmarkStart w:id="8" w:name="_Toc46034384"/>
      <w:r>
        <w:lastRenderedPageBreak/>
        <w:t>BAB II</w:t>
      </w:r>
      <w:r>
        <w:br/>
      </w:r>
      <w:r w:rsidR="00C34A14">
        <w:t>TINJAUAN PUSTAKA</w:t>
      </w:r>
      <w:bookmarkEnd w:id="8"/>
    </w:p>
    <w:p w14:paraId="3E0D4F64" w14:textId="77D6BC42" w:rsidR="00577EF4" w:rsidRDefault="00577EF4" w:rsidP="00A621A1">
      <w:pPr>
        <w:pStyle w:val="Heading2"/>
        <w:numPr>
          <w:ilvl w:val="1"/>
          <w:numId w:val="2"/>
        </w:numPr>
        <w:ind w:left="284"/>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11754C08"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p>
    <w:p w14:paraId="55E4A957" w14:textId="1BBBADA4"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AB64C71" w:rsidR="00EC0232" w:rsidRDefault="00EC0232" w:rsidP="00EC0232">
      <w:pPr>
        <w:ind w:firstLine="0"/>
      </w:pPr>
      <w:r>
        <w:lastRenderedPageBreak/>
        <w:t xml:space="preserve"> yakni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49A8FD75" w:rsidR="00890DDE" w:rsidRPr="0000279A" w:rsidRDefault="00A621A1" w:rsidP="00A621A1">
      <w:pPr>
        <w:pStyle w:val="Heading2"/>
        <w:numPr>
          <w:ilvl w:val="0"/>
          <w:numId w:val="0"/>
        </w:numPr>
      </w:pPr>
      <w:r>
        <w:t xml:space="preserve">2.2 </w:t>
      </w:r>
      <w:r w:rsidR="00890DDE"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5840EFD8" w:rsidR="00C87186" w:rsidRPr="00A621A1" w:rsidRDefault="00C87186" w:rsidP="00A621A1">
      <w:pPr>
        <w:pStyle w:val="ListParagraph"/>
        <w:numPr>
          <w:ilvl w:val="2"/>
          <w:numId w:val="6"/>
        </w:numPr>
        <w:ind w:left="709"/>
        <w:outlineLvl w:val="2"/>
        <w:rPr>
          <w:rFonts w:cs="Times New Roman"/>
          <w:b/>
          <w:szCs w:val="24"/>
        </w:rPr>
      </w:pPr>
      <w:bookmarkStart w:id="10" w:name="_Toc76613824"/>
      <w:r w:rsidRPr="00A621A1">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C3E79AF" w:rsidR="00C87186" w:rsidRPr="00A621A1" w:rsidRDefault="00C87186" w:rsidP="00A621A1">
      <w:pPr>
        <w:pStyle w:val="ListParagraph"/>
        <w:numPr>
          <w:ilvl w:val="2"/>
          <w:numId w:val="6"/>
        </w:numPr>
        <w:ind w:left="709"/>
        <w:outlineLvl w:val="2"/>
        <w:rPr>
          <w:rFonts w:cs="Times New Roman"/>
          <w:b/>
          <w:sz w:val="28"/>
          <w:szCs w:val="24"/>
        </w:rPr>
      </w:pPr>
      <w:bookmarkStart w:id="11" w:name="_Toc76613825"/>
      <w:r w:rsidRPr="00A621A1">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02772C56" w:rsidR="00C87186" w:rsidRPr="00A621A1" w:rsidRDefault="00C87186" w:rsidP="00A621A1">
      <w:pPr>
        <w:pStyle w:val="ListParagraph"/>
        <w:numPr>
          <w:ilvl w:val="2"/>
          <w:numId w:val="6"/>
        </w:numPr>
        <w:ind w:left="709"/>
        <w:outlineLvl w:val="2"/>
        <w:rPr>
          <w:rFonts w:cs="Times New Roman"/>
          <w:b/>
          <w:sz w:val="28"/>
          <w:szCs w:val="24"/>
        </w:rPr>
      </w:pPr>
      <w:bookmarkStart w:id="12" w:name="_Toc76613826"/>
      <w:r w:rsidRPr="00A621A1">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0BBF9FE4" w:rsidR="00C87186" w:rsidRPr="00A621A1" w:rsidRDefault="00C87186" w:rsidP="00A621A1">
      <w:pPr>
        <w:pStyle w:val="ListParagraph"/>
        <w:numPr>
          <w:ilvl w:val="2"/>
          <w:numId w:val="6"/>
        </w:numPr>
        <w:ind w:left="709"/>
        <w:outlineLvl w:val="2"/>
        <w:rPr>
          <w:rFonts w:cs="Times New Roman"/>
          <w:b/>
          <w:sz w:val="28"/>
          <w:szCs w:val="24"/>
        </w:rPr>
      </w:pPr>
      <w:bookmarkStart w:id="13" w:name="_Toc76613827"/>
      <w:r w:rsidRPr="00A621A1">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0D8322C5" w:rsidR="00C87186" w:rsidRPr="00A621A1" w:rsidRDefault="00C87186" w:rsidP="00A621A1">
      <w:pPr>
        <w:pStyle w:val="ListParagraph"/>
        <w:numPr>
          <w:ilvl w:val="2"/>
          <w:numId w:val="6"/>
        </w:numPr>
        <w:ind w:left="709"/>
        <w:outlineLvl w:val="2"/>
        <w:rPr>
          <w:rFonts w:cs="Times New Roman"/>
          <w:b/>
          <w:sz w:val="28"/>
          <w:szCs w:val="24"/>
        </w:rPr>
      </w:pPr>
      <w:bookmarkStart w:id="14" w:name="_Toc76613828"/>
      <w:r w:rsidRPr="00A621A1">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C33341F" w:rsidR="00C87186" w:rsidRPr="00A621A1" w:rsidRDefault="00C87186" w:rsidP="00A621A1">
      <w:pPr>
        <w:pStyle w:val="ListParagraph"/>
        <w:numPr>
          <w:ilvl w:val="2"/>
          <w:numId w:val="6"/>
        </w:numPr>
        <w:ind w:left="709"/>
        <w:outlineLvl w:val="2"/>
        <w:rPr>
          <w:rFonts w:cs="Times New Roman"/>
          <w:b/>
          <w:sz w:val="28"/>
          <w:szCs w:val="24"/>
        </w:rPr>
      </w:pPr>
      <w:bookmarkStart w:id="15" w:name="_Toc76613829"/>
      <w:r w:rsidRPr="00A621A1">
        <w:rPr>
          <w:rFonts w:cs="Times New Roman"/>
          <w:b/>
          <w:i/>
        </w:rPr>
        <w:t>Framework CodeIgniter</w:t>
      </w:r>
      <w:bookmarkEnd w:id="15"/>
      <w:r w:rsidRPr="00A621A1">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4285B917" w:rsidR="00C87186" w:rsidRPr="00A621A1" w:rsidRDefault="00C87186" w:rsidP="00A621A1">
      <w:pPr>
        <w:pStyle w:val="ListParagraph"/>
        <w:numPr>
          <w:ilvl w:val="2"/>
          <w:numId w:val="6"/>
        </w:numPr>
        <w:ind w:left="709"/>
        <w:outlineLvl w:val="2"/>
        <w:rPr>
          <w:rFonts w:cs="Times New Roman"/>
          <w:b/>
          <w:sz w:val="28"/>
          <w:szCs w:val="24"/>
        </w:rPr>
      </w:pPr>
      <w:bookmarkStart w:id="16" w:name="_Toc76613830"/>
      <w:r w:rsidRPr="00A621A1">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w:t>
      </w:r>
      <w:proofErr w:type="gramStart"/>
      <w:r w:rsidRPr="007141AE">
        <w:rPr>
          <w:rFonts w:cs="Times New Roman"/>
          <w:bCs/>
        </w:rPr>
        <w:t>PHP dapat digunakan pada sistem operasi Windows, Mac OS, Linux, dan sistem operasi yang lainnya.</w:t>
      </w:r>
      <w:proofErr w:type="gramEnd"/>
    </w:p>
    <w:p w14:paraId="031BB116" w14:textId="076589BE" w:rsidR="00C87186" w:rsidRPr="00A621A1" w:rsidRDefault="00C87186" w:rsidP="00A621A1">
      <w:pPr>
        <w:pStyle w:val="ListParagraph"/>
        <w:numPr>
          <w:ilvl w:val="2"/>
          <w:numId w:val="6"/>
        </w:numPr>
        <w:ind w:left="709"/>
        <w:outlineLvl w:val="2"/>
        <w:rPr>
          <w:rFonts w:cs="Times New Roman"/>
          <w:b/>
          <w:szCs w:val="24"/>
        </w:rPr>
      </w:pPr>
      <w:bookmarkStart w:id="17" w:name="_Toc76613831"/>
      <w:r w:rsidRPr="00A621A1">
        <w:rPr>
          <w:rFonts w:cs="Times New Roman"/>
          <w:b/>
        </w:rPr>
        <w:t>XAMPP</w:t>
      </w:r>
      <w:bookmarkEnd w:id="17"/>
      <w:r w:rsidRPr="00A621A1">
        <w:rPr>
          <w:rFonts w:cs="Times New Roman"/>
          <w:b/>
        </w:rPr>
        <w:t xml:space="preserve"> </w:t>
      </w:r>
    </w:p>
    <w:p w14:paraId="5865443A" w14:textId="21B85DB2" w:rsidR="00C87186"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8EF35BA" w14:textId="4BED0606" w:rsidR="00084C86" w:rsidRDefault="00084C86" w:rsidP="00C87186">
      <w:pPr>
        <w:rPr>
          <w:rFonts w:cs="Times New Roman"/>
        </w:rPr>
      </w:pPr>
    </w:p>
    <w:p w14:paraId="5F0CEBC5" w14:textId="77777777" w:rsidR="00084C86" w:rsidRPr="007141AE" w:rsidRDefault="00084C86" w:rsidP="00C87186">
      <w:pPr>
        <w:rPr>
          <w:rFonts w:cs="Times New Roman"/>
        </w:rPr>
      </w:pPr>
    </w:p>
    <w:p w14:paraId="3FF7377E" w14:textId="4D144760" w:rsidR="00C87186" w:rsidRPr="00A621A1" w:rsidRDefault="00C87186" w:rsidP="00A621A1">
      <w:pPr>
        <w:pStyle w:val="ListParagraph"/>
        <w:numPr>
          <w:ilvl w:val="2"/>
          <w:numId w:val="6"/>
        </w:numPr>
        <w:ind w:left="709"/>
        <w:outlineLvl w:val="2"/>
        <w:rPr>
          <w:rFonts w:cs="Times New Roman"/>
          <w:b/>
          <w:i/>
          <w:iCs/>
          <w:szCs w:val="24"/>
        </w:rPr>
      </w:pPr>
      <w:bookmarkStart w:id="18" w:name="_Toc76613832"/>
      <w:r w:rsidRPr="00A621A1">
        <w:rPr>
          <w:rFonts w:cs="Times New Roman"/>
          <w:b/>
          <w:i/>
          <w:iCs/>
          <w:szCs w:val="24"/>
        </w:rPr>
        <w:lastRenderedPageBreak/>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2F98CD01" w:rsidR="00C87186" w:rsidRPr="00A621A1" w:rsidRDefault="00C87186" w:rsidP="00A621A1">
      <w:pPr>
        <w:pStyle w:val="ListParagraph"/>
        <w:numPr>
          <w:ilvl w:val="2"/>
          <w:numId w:val="6"/>
        </w:numPr>
        <w:ind w:left="709"/>
        <w:outlineLvl w:val="2"/>
        <w:rPr>
          <w:rFonts w:cs="Times New Roman"/>
          <w:b/>
          <w:szCs w:val="24"/>
        </w:rPr>
      </w:pPr>
      <w:bookmarkStart w:id="19" w:name="_Toc76613833"/>
      <w:r w:rsidRPr="00A621A1">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0E33804B" w:rsidR="00C87186" w:rsidRPr="00A621A1" w:rsidRDefault="00C87186" w:rsidP="00A621A1">
      <w:pPr>
        <w:pStyle w:val="ListParagraph"/>
        <w:numPr>
          <w:ilvl w:val="2"/>
          <w:numId w:val="6"/>
        </w:numPr>
        <w:ind w:left="709"/>
        <w:outlineLvl w:val="2"/>
        <w:rPr>
          <w:rFonts w:cs="Times New Roman"/>
          <w:b/>
          <w:szCs w:val="24"/>
        </w:rPr>
      </w:pPr>
      <w:bookmarkStart w:id="20" w:name="_Toc76613834"/>
      <w:r w:rsidRPr="00A621A1">
        <w:rPr>
          <w:rFonts w:cs="Times New Roman"/>
          <w:b/>
          <w:szCs w:val="24"/>
        </w:rPr>
        <w:t>PHP</w:t>
      </w:r>
      <w:r w:rsidR="00714C03" w:rsidRPr="00A621A1">
        <w:rPr>
          <w:rFonts w:cs="Times New Roman"/>
          <w:b/>
          <w:szCs w:val="24"/>
        </w:rPr>
        <w:t xml:space="preserve"> </w:t>
      </w:r>
      <w:r w:rsidRPr="00A621A1">
        <w:rPr>
          <w:rFonts w:cs="Times New Roman"/>
          <w:b/>
          <w:szCs w:val="24"/>
        </w:rPr>
        <w:t>My</w:t>
      </w:r>
      <w:r w:rsidR="00714C03" w:rsidRPr="00A621A1">
        <w:rPr>
          <w:rFonts w:cs="Times New Roman"/>
          <w:b/>
          <w:szCs w:val="24"/>
        </w:rPr>
        <w:t xml:space="preserve"> </w:t>
      </w:r>
      <w:r w:rsidRPr="00A621A1">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1394520F" w:rsidR="00C87186" w:rsidRPr="00A621A1" w:rsidRDefault="00C87186" w:rsidP="00A621A1">
      <w:pPr>
        <w:pStyle w:val="ListParagraph"/>
        <w:numPr>
          <w:ilvl w:val="2"/>
          <w:numId w:val="6"/>
        </w:numPr>
        <w:ind w:left="709"/>
        <w:outlineLvl w:val="2"/>
        <w:rPr>
          <w:rFonts w:cs="Times New Roman"/>
          <w:b/>
          <w:szCs w:val="24"/>
        </w:rPr>
      </w:pPr>
      <w:bookmarkStart w:id="21" w:name="_Toc76613835"/>
      <w:r w:rsidRPr="00A621A1">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0221E38F" w:rsidR="00C87186" w:rsidRPr="00A621A1" w:rsidRDefault="00C87186" w:rsidP="00A621A1">
      <w:pPr>
        <w:pStyle w:val="ListParagraph"/>
        <w:numPr>
          <w:ilvl w:val="2"/>
          <w:numId w:val="6"/>
        </w:numPr>
        <w:ind w:left="709"/>
        <w:outlineLvl w:val="2"/>
        <w:rPr>
          <w:rFonts w:cs="Times New Roman"/>
          <w:b/>
          <w:szCs w:val="24"/>
        </w:rPr>
      </w:pPr>
      <w:bookmarkStart w:id="22" w:name="_Toc76613836"/>
      <w:r w:rsidRPr="00A621A1">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198C4962" w:rsidR="00C87186" w:rsidRPr="00A621A1" w:rsidRDefault="00C87186" w:rsidP="00A621A1">
      <w:pPr>
        <w:pStyle w:val="ListParagraph"/>
        <w:numPr>
          <w:ilvl w:val="2"/>
          <w:numId w:val="6"/>
        </w:numPr>
        <w:ind w:left="709"/>
        <w:outlineLvl w:val="2"/>
        <w:rPr>
          <w:rFonts w:cs="Times New Roman"/>
          <w:b/>
          <w:szCs w:val="24"/>
        </w:rPr>
      </w:pPr>
      <w:bookmarkStart w:id="23" w:name="_Toc76613837"/>
      <w:r w:rsidRPr="00A621A1">
        <w:rPr>
          <w:rFonts w:cs="Times New Roman"/>
          <w:b/>
          <w:szCs w:val="24"/>
        </w:rPr>
        <w:lastRenderedPageBreak/>
        <w:t>UML</w:t>
      </w:r>
      <w:bookmarkEnd w:id="23"/>
      <w:r w:rsidRPr="00A621A1">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2F434168"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A57E15">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7D4186" w:rsidRDefault="007D418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9B742B9"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DFF70CF"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541DDF09"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12CF9ABE"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A57E15">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4479DB7C"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A57E15">
        <w:rPr>
          <w:rFonts w:cs="Times New Roman"/>
          <w:noProof/>
          <w:szCs w:val="24"/>
        </w:rPr>
        <w:t>2</w:t>
      </w:r>
      <w:r>
        <w:fldChar w:fldCharType="end"/>
      </w:r>
      <w:r>
        <w:rPr>
          <w:rFonts w:cs="Times New Roman"/>
          <w:szCs w:val="24"/>
        </w:rPr>
        <w:t xml:space="preserve"> Tabel relasi class diagram</w:t>
      </w:r>
      <w:bookmarkEnd w:id="32"/>
      <w:bookmarkEnd w:id="3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902"/>
      </w:tblGrid>
      <w:tr w:rsidR="00C87186" w14:paraId="43914D19" w14:textId="77777777" w:rsidTr="00C31BB6">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90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C31BB6">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90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C31BB6">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90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7F7AEF">
        <w:trPr>
          <w:trHeight w:val="907"/>
        </w:trPr>
        <w:tc>
          <w:tcPr>
            <w:tcW w:w="1891" w:type="dxa"/>
            <w:tcBorders>
              <w:top w:val="single" w:sz="4" w:space="0" w:color="000000"/>
              <w:left w:val="single" w:sz="4" w:space="0" w:color="000000"/>
              <w:bottom w:val="single" w:sz="4" w:space="0" w:color="000000"/>
              <w:right w:val="single" w:sz="4" w:space="0" w:color="000000"/>
            </w:tcBorders>
          </w:tcPr>
          <w:p w14:paraId="688E35B6" w14:textId="77777777" w:rsidR="00C87186" w:rsidRDefault="00C87186" w:rsidP="00C31BB6">
            <w:pPr>
              <w:spacing w:before="240"/>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9A72E3" w:rsidRDefault="009A72E3"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7D4186" w:rsidRDefault="007D418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7D4186" w:rsidRDefault="007D418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vAlign w:val="center"/>
          </w:tcPr>
          <w:p w14:paraId="1140A4F0" w14:textId="77777777" w:rsidR="00C87186" w:rsidRDefault="00C87186" w:rsidP="007F7AEF">
            <w:pPr>
              <w:ind w:firstLine="0"/>
              <w:jc w:val="center"/>
              <w:rPr>
                <w:rFonts w:cs="Times New Roman"/>
                <w:szCs w:val="24"/>
              </w:rPr>
            </w:pPr>
            <w:r>
              <w:rPr>
                <w:rFonts w:cs="Times New Roman"/>
                <w:szCs w:val="24"/>
              </w:rPr>
              <w:t>Aggregation</w:t>
            </w:r>
          </w:p>
        </w:tc>
        <w:tc>
          <w:tcPr>
            <w:tcW w:w="4902" w:type="dxa"/>
            <w:tcBorders>
              <w:top w:val="single" w:sz="4" w:space="0" w:color="000000"/>
              <w:left w:val="single" w:sz="4" w:space="0" w:color="000000"/>
              <w:bottom w:val="single" w:sz="4" w:space="0" w:color="000000"/>
              <w:right w:val="single" w:sz="4" w:space="0" w:color="000000"/>
            </w:tcBorders>
            <w:vAlign w:val="center"/>
            <w:hideMark/>
          </w:tcPr>
          <w:p w14:paraId="7804548A" w14:textId="77777777" w:rsidR="00C87186" w:rsidRDefault="00C87186" w:rsidP="007F7AEF">
            <w:pPr>
              <w:ind w:left="165" w:right="196" w:firstLine="0"/>
              <w:jc w:val="left"/>
              <w:rPr>
                <w:rFonts w:cs="Times New Roman"/>
                <w:szCs w:val="24"/>
              </w:rPr>
            </w:pPr>
            <w:r>
              <w:rPr>
                <w:rFonts w:cs="Times New Roman"/>
                <w:szCs w:val="24"/>
              </w:rPr>
              <w:t>Menujukkan sebuah bagian relasi agregasi.</w:t>
            </w:r>
          </w:p>
        </w:tc>
      </w:tr>
    </w:tbl>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5019AB1C" w14:textId="77777777" w:rsidR="002E0689" w:rsidRDefault="002E0689">
      <w:pPr>
        <w:spacing w:after="160" w:line="259" w:lineRule="auto"/>
        <w:ind w:firstLine="0"/>
        <w:jc w:val="left"/>
        <w:rPr>
          <w:rFonts w:cs="Times New Roman"/>
          <w:szCs w:val="24"/>
        </w:rPr>
      </w:pPr>
      <w:bookmarkStart w:id="34" w:name="_Toc72641605"/>
      <w:bookmarkStart w:id="35" w:name="_Toc72876776"/>
      <w:r>
        <w:rPr>
          <w:rFonts w:cs="Times New Roman"/>
          <w:szCs w:val="24"/>
        </w:rPr>
        <w:br w:type="page"/>
      </w:r>
    </w:p>
    <w:p w14:paraId="4E6622B0" w14:textId="0E08CF72" w:rsidR="00C87186" w:rsidRDefault="00C87186" w:rsidP="00C87186">
      <w:pPr>
        <w:jc w:val="center"/>
        <w:rPr>
          <w:rFonts w:cs="Times New Roman"/>
          <w:szCs w:val="24"/>
        </w:rPr>
      </w:pPr>
      <w:r>
        <w:rPr>
          <w:rFonts w:cs="Times New Roman"/>
          <w:szCs w:val="24"/>
        </w:rPr>
        <w:lastRenderedPageBreak/>
        <w:t>Tabel 2.</w:t>
      </w:r>
      <w:r>
        <w:fldChar w:fldCharType="begin"/>
      </w:r>
      <w:r>
        <w:rPr>
          <w:rFonts w:cs="Times New Roman"/>
          <w:szCs w:val="24"/>
        </w:rPr>
        <w:instrText xml:space="preserve"> SEQ Tabel_2. \* ARABIC </w:instrText>
      </w:r>
      <w:r>
        <w:fldChar w:fldCharType="separate"/>
      </w:r>
      <w:r w:rsidR="00A57E15">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812"/>
      </w:tblGrid>
      <w:tr w:rsidR="00C87186" w14:paraId="4363FE28" w14:textId="77777777" w:rsidTr="007A2FEB">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7A2FEB">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7A2FEB">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81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7A2FEB">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81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285C1AC6" w14:textId="6213FB9F" w:rsidR="007E49E9" w:rsidRDefault="00C87186" w:rsidP="00A621A1">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705AB9CB" w14:textId="5D22A86D"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sidR="00A57E15">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812"/>
      </w:tblGrid>
      <w:tr w:rsidR="00C87186" w14:paraId="58859586" w14:textId="77777777" w:rsidTr="007A2FEB">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81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7A2FEB">
        <w:trPr>
          <w:trHeight w:val="494"/>
        </w:trPr>
        <w:tc>
          <w:tcPr>
            <w:tcW w:w="1531" w:type="dxa"/>
            <w:tcBorders>
              <w:top w:val="single" w:sz="4" w:space="0" w:color="000000"/>
              <w:left w:val="single" w:sz="4" w:space="0" w:color="000000"/>
              <w:bottom w:val="single" w:sz="4" w:space="0" w:color="000000"/>
              <w:right w:val="single" w:sz="4" w:space="0" w:color="000000"/>
            </w:tcBorders>
            <w:vAlign w:val="center"/>
          </w:tcPr>
          <w:p w14:paraId="282266E4"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4714657" w14:textId="77777777" w:rsidR="00C87186" w:rsidRDefault="00C87186" w:rsidP="006E0384">
            <w:pPr>
              <w:ind w:firstLine="0"/>
              <w:jc w:val="center"/>
              <w:rPr>
                <w:rFonts w:cs="Times New Roman"/>
                <w:i/>
                <w:szCs w:val="24"/>
              </w:rPr>
            </w:pPr>
            <w:r>
              <w:rPr>
                <w:rFonts w:cs="Times New Roman"/>
                <w:i/>
                <w:szCs w:val="24"/>
              </w:rPr>
              <w:t>Activity</w:t>
            </w:r>
          </w:p>
        </w:tc>
        <w:tc>
          <w:tcPr>
            <w:tcW w:w="481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6E0384">
            <w:pPr>
              <w:ind w:left="255" w:firstLine="0"/>
              <w:jc w:val="left"/>
              <w:rPr>
                <w:rFonts w:cs="Times New Roman"/>
                <w:szCs w:val="24"/>
              </w:rPr>
            </w:pPr>
            <w:r>
              <w:rPr>
                <w:rFonts w:cs="Times New Roman"/>
                <w:szCs w:val="24"/>
              </w:rPr>
              <w:t>Menunjukkan sebuah aktivitas yang dilakukan</w:t>
            </w:r>
          </w:p>
        </w:tc>
      </w:tr>
      <w:tr w:rsidR="00C87186" w14:paraId="1EF8768F" w14:textId="77777777" w:rsidTr="007A2FEB">
        <w:trPr>
          <w:trHeight w:val="674"/>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698390E7" w14:textId="0219B17B" w:rsidR="00C87186" w:rsidRDefault="00C87186" w:rsidP="006E0384">
            <w:pPr>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72ADD820" w14:textId="77777777" w:rsidR="00C87186" w:rsidRDefault="00C87186" w:rsidP="006E0384">
            <w:pPr>
              <w:ind w:firstLine="0"/>
              <w:jc w:val="center"/>
              <w:rPr>
                <w:rFonts w:cs="Times New Roman"/>
                <w:i/>
                <w:szCs w:val="24"/>
              </w:rPr>
            </w:pPr>
            <w:r>
              <w:rPr>
                <w:rFonts w:cs="Times New Roman"/>
                <w:i/>
                <w:szCs w:val="24"/>
              </w:rPr>
              <w:t>Initial node</w:t>
            </w:r>
          </w:p>
        </w:tc>
        <w:tc>
          <w:tcPr>
            <w:tcW w:w="481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6E0384">
            <w:pPr>
              <w:ind w:left="165" w:firstLine="0"/>
              <w:jc w:val="left"/>
              <w:rPr>
                <w:rFonts w:cs="Times New Roman"/>
                <w:szCs w:val="24"/>
              </w:rPr>
            </w:pPr>
            <w:r>
              <w:rPr>
                <w:rFonts w:cs="Times New Roman"/>
                <w:szCs w:val="24"/>
              </w:rPr>
              <w:t>Awal dari aktivitas suatu sistem atau program</w:t>
            </w:r>
          </w:p>
        </w:tc>
      </w:tr>
      <w:tr w:rsidR="00C87186" w14:paraId="528E8200" w14:textId="77777777" w:rsidTr="007A2FEB">
        <w:trPr>
          <w:trHeight w:val="521"/>
        </w:trPr>
        <w:tc>
          <w:tcPr>
            <w:tcW w:w="1531" w:type="dxa"/>
            <w:tcBorders>
              <w:top w:val="single" w:sz="4" w:space="0" w:color="000000"/>
              <w:left w:val="single" w:sz="4" w:space="0" w:color="000000"/>
              <w:bottom w:val="single" w:sz="4" w:space="0" w:color="000000"/>
              <w:right w:val="single" w:sz="4" w:space="0" w:color="000000"/>
            </w:tcBorders>
            <w:vAlign w:val="center"/>
            <w:hideMark/>
          </w:tcPr>
          <w:p w14:paraId="3CE911A2" w14:textId="7AB38EEE" w:rsidR="00C87186" w:rsidRDefault="00C87186" w:rsidP="006E0384">
            <w:pPr>
              <w:ind w:firstLine="0"/>
              <w:jc w:val="center"/>
              <w:rPr>
                <w:rFonts w:cs="Times New Roman"/>
                <w:szCs w:val="24"/>
              </w:rPr>
            </w:pPr>
            <w:r>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hideMark/>
          </w:tcPr>
          <w:p w14:paraId="54564AD8" w14:textId="77777777" w:rsidR="00C87186" w:rsidRDefault="00C87186" w:rsidP="006E0384">
            <w:pPr>
              <w:ind w:firstLine="0"/>
              <w:jc w:val="center"/>
              <w:rPr>
                <w:rFonts w:cs="Times New Roman"/>
                <w:i/>
                <w:szCs w:val="24"/>
              </w:rPr>
            </w:pPr>
            <w:r>
              <w:rPr>
                <w:rFonts w:cs="Times New Roman"/>
                <w:i/>
                <w:szCs w:val="24"/>
              </w:rPr>
              <w:t>Activity final node</w:t>
            </w:r>
          </w:p>
        </w:tc>
        <w:tc>
          <w:tcPr>
            <w:tcW w:w="481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6E0384">
            <w:pPr>
              <w:ind w:left="165" w:firstLine="0"/>
              <w:jc w:val="left"/>
              <w:rPr>
                <w:rFonts w:cs="Times New Roman"/>
                <w:szCs w:val="24"/>
              </w:rPr>
            </w:pPr>
            <w:r>
              <w:rPr>
                <w:rFonts w:cs="Times New Roman"/>
                <w:szCs w:val="24"/>
              </w:rPr>
              <w:t>Akhir dari suatu aktivitas</w:t>
            </w:r>
          </w:p>
        </w:tc>
      </w:tr>
      <w:tr w:rsidR="00C87186" w14:paraId="1D9DDC6D" w14:textId="77777777" w:rsidTr="007A2FEB">
        <w:trPr>
          <w:trHeight w:val="746"/>
        </w:trPr>
        <w:tc>
          <w:tcPr>
            <w:tcW w:w="1531" w:type="dxa"/>
            <w:tcBorders>
              <w:top w:val="single" w:sz="4" w:space="0" w:color="000000"/>
              <w:left w:val="single" w:sz="4" w:space="0" w:color="000000"/>
              <w:bottom w:val="single" w:sz="4" w:space="0" w:color="000000"/>
              <w:right w:val="single" w:sz="4" w:space="0" w:color="000000"/>
            </w:tcBorders>
            <w:vAlign w:val="center"/>
          </w:tcPr>
          <w:p w14:paraId="5ECBFB2E" w14:textId="77777777" w:rsidR="00C87186" w:rsidRDefault="00C87186" w:rsidP="006E0384">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2B40E8AA" w14:textId="77777777" w:rsidR="00C87186" w:rsidRDefault="00C87186" w:rsidP="006E0384">
            <w:pPr>
              <w:ind w:firstLine="0"/>
              <w:jc w:val="center"/>
              <w:rPr>
                <w:rFonts w:cs="Times New Roman"/>
                <w:i/>
                <w:szCs w:val="24"/>
              </w:rPr>
            </w:pPr>
            <w:r>
              <w:rPr>
                <w:rFonts w:cs="Times New Roman"/>
                <w:i/>
                <w:szCs w:val="24"/>
              </w:rPr>
              <w:t>Decision</w:t>
            </w:r>
          </w:p>
        </w:tc>
        <w:tc>
          <w:tcPr>
            <w:tcW w:w="481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6E0384">
            <w:pPr>
              <w:ind w:left="165" w:firstLine="0"/>
              <w:jc w:val="left"/>
              <w:rPr>
                <w:rFonts w:cs="Times New Roman"/>
                <w:szCs w:val="24"/>
              </w:rPr>
            </w:pPr>
            <w:r>
              <w:rPr>
                <w:rFonts w:cs="Times New Roman"/>
                <w:szCs w:val="24"/>
              </w:rPr>
              <w:t>Menujukkan sebuah pilihan</w:t>
            </w:r>
          </w:p>
        </w:tc>
      </w:tr>
      <w:tr w:rsidR="00C87186" w14:paraId="707D4550" w14:textId="77777777" w:rsidTr="007A2FEB">
        <w:trPr>
          <w:trHeight w:val="1079"/>
        </w:trPr>
        <w:tc>
          <w:tcPr>
            <w:tcW w:w="1531" w:type="dxa"/>
            <w:tcBorders>
              <w:top w:val="single" w:sz="4" w:space="0" w:color="000000"/>
              <w:left w:val="single" w:sz="4" w:space="0" w:color="000000"/>
              <w:bottom w:val="single" w:sz="4" w:space="0" w:color="000000"/>
              <w:right w:val="single" w:sz="4" w:space="0" w:color="000000"/>
            </w:tcBorders>
            <w:vAlign w:val="center"/>
          </w:tcPr>
          <w:p w14:paraId="3643D513" w14:textId="77777777" w:rsidR="00C87186" w:rsidRDefault="00C87186" w:rsidP="006E0384">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vAlign w:val="center"/>
          </w:tcPr>
          <w:p w14:paraId="5AC16040" w14:textId="77777777" w:rsidR="00C87186" w:rsidRDefault="00C87186" w:rsidP="006E0384">
            <w:pPr>
              <w:ind w:firstLine="0"/>
              <w:jc w:val="center"/>
              <w:rPr>
                <w:rFonts w:cs="Times New Roman"/>
                <w:i/>
                <w:szCs w:val="24"/>
              </w:rPr>
            </w:pPr>
            <w:r>
              <w:rPr>
                <w:rFonts w:cs="Times New Roman"/>
                <w:i/>
                <w:szCs w:val="24"/>
              </w:rPr>
              <w:t>Line connector</w:t>
            </w:r>
          </w:p>
        </w:tc>
        <w:tc>
          <w:tcPr>
            <w:tcW w:w="481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6E0384">
            <w:pPr>
              <w:ind w:left="165" w:firstLine="0"/>
              <w:jc w:val="left"/>
              <w:rPr>
                <w:rFonts w:cs="Times New Roman"/>
                <w:szCs w:val="24"/>
              </w:rPr>
            </w:pPr>
            <w:r>
              <w:rPr>
                <w:rFonts w:cs="Times New Roman"/>
                <w:szCs w:val="24"/>
              </w:rPr>
              <w:t>Menghubungkan antara simbol yang satu dan yang lainnya</w:t>
            </w:r>
          </w:p>
        </w:tc>
      </w:tr>
    </w:tbl>
    <w:p w14:paraId="702DADA8" w14:textId="7D73883E" w:rsidR="00C87186" w:rsidRPr="006A1B03" w:rsidRDefault="00C87186" w:rsidP="006A1B03">
      <w:pPr>
        <w:pStyle w:val="ListParagraph"/>
        <w:numPr>
          <w:ilvl w:val="2"/>
          <w:numId w:val="3"/>
        </w:numPr>
        <w:spacing w:before="240"/>
        <w:ind w:left="709"/>
        <w:outlineLvl w:val="2"/>
        <w:rPr>
          <w:rFonts w:cs="Times New Roman"/>
          <w:b/>
          <w:szCs w:val="24"/>
        </w:rPr>
      </w:pPr>
      <w:bookmarkStart w:id="38" w:name="_Toc76613838"/>
      <w:r w:rsidRPr="006A1B03">
        <w:rPr>
          <w:rFonts w:cs="Times New Roman"/>
          <w:b/>
          <w:i/>
          <w:szCs w:val="24"/>
        </w:rPr>
        <w:t>Black Box Testing</w:t>
      </w:r>
      <w:bookmarkEnd w:id="38"/>
    </w:p>
    <w:p w14:paraId="74E389DA" w14:textId="39B97FA6" w:rsidR="00880CC7" w:rsidRDefault="00C87186" w:rsidP="006A1B03">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w:t>
      </w:r>
      <w:r w:rsidRPr="00E70A5F">
        <w:rPr>
          <w:rFonts w:cs="Times New Roman"/>
        </w:rPr>
        <w:lastRenderedPageBreak/>
        <w:t xml:space="preserve">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13D9F02E" w14:textId="779D438B" w:rsidR="00880CC7" w:rsidRPr="006A1B03" w:rsidRDefault="004F7345" w:rsidP="006A1B03">
      <w:pPr>
        <w:pStyle w:val="ListParagraph"/>
        <w:numPr>
          <w:ilvl w:val="2"/>
          <w:numId w:val="3"/>
        </w:numPr>
        <w:spacing w:before="240"/>
        <w:ind w:left="709"/>
        <w:outlineLvl w:val="2"/>
        <w:rPr>
          <w:rFonts w:cs="Times New Roman"/>
          <w:b/>
          <w:i/>
          <w:szCs w:val="24"/>
        </w:rPr>
      </w:pPr>
      <w:r>
        <w:rPr>
          <w:rFonts w:cs="Times New Roman"/>
          <w:b/>
          <w:i/>
          <w:szCs w:val="24"/>
        </w:rPr>
        <w:t>Dyn</w:t>
      </w:r>
      <w:r w:rsidR="00880CC7" w:rsidRPr="006A1B03">
        <w:rPr>
          <w:rFonts w:cs="Times New Roman"/>
          <w:b/>
          <w:i/>
          <w:szCs w:val="24"/>
        </w:rPr>
        <w:t>a</w:t>
      </w:r>
      <w:r>
        <w:rPr>
          <w:rFonts w:cs="Times New Roman"/>
          <w:b/>
          <w:i/>
          <w:szCs w:val="24"/>
        </w:rPr>
        <w:t>m</w:t>
      </w:r>
      <w:r w:rsidR="00880CC7" w:rsidRPr="006A1B03">
        <w:rPr>
          <w:rFonts w:cs="Times New Roman"/>
          <w:b/>
          <w:i/>
          <w:szCs w:val="24"/>
        </w:rPr>
        <w:t>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1460CD6E" w14:textId="354316DE" w:rsidR="006A1B03" w:rsidRPr="004F4855" w:rsidRDefault="00880CC7" w:rsidP="004F4855">
      <w:pPr>
        <w:jc w:val="center"/>
        <w:rPr>
          <w:rFonts w:cs="Times New Roman"/>
          <w:i/>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lastRenderedPageBreak/>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FE2C1A">
      <w:pPr>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rinci proses bisnis 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60B5C129" w14:textId="52DFC58E" w:rsidR="006A1B03" w:rsidRDefault="00880CC7" w:rsidP="00B45B70">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sidR="00B45B70">
        <w:rPr>
          <w:rFonts w:cs="Times New Roman"/>
          <w:iCs/>
          <w:szCs w:val="24"/>
        </w:rPr>
        <w:t>.</w:t>
      </w:r>
      <w:proofErr w:type="gramEnd"/>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 xml:space="preserve">kebutuhan pengguna.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F45616">
      <w:pPr>
        <w:ind w:firstLine="0"/>
        <w:rPr>
          <w:rFonts w:cs="Times New Roman"/>
          <w:iCs/>
          <w:szCs w:val="24"/>
        </w:rPr>
      </w:pPr>
      <w:r w:rsidRPr="00592500">
        <w:rPr>
          <w:rFonts w:cs="Times New Roman"/>
          <w:iCs/>
          <w:szCs w:val="24"/>
        </w:rPr>
        <w:lastRenderedPageBreak/>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 xml:space="preserve">Fase ini meliputi transisi dari lingkungan pengernbangan untuk lingkungan operasional.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37C037AF" w14:textId="77777777" w:rsidR="006A1B03" w:rsidRDefault="006A1B03" w:rsidP="00880CC7">
      <w:pPr>
        <w:rPr>
          <w:rFonts w:cs="Times New Roman"/>
          <w:iCs/>
          <w:szCs w:val="24"/>
        </w:rPr>
      </w:pPr>
    </w:p>
    <w:p w14:paraId="6424FCBA" w14:textId="77777777" w:rsidR="006A1B03" w:rsidRDefault="006A1B03" w:rsidP="00880CC7">
      <w:pPr>
        <w:rPr>
          <w:rFonts w:cs="Times New Roman"/>
          <w:iCs/>
          <w:szCs w:val="24"/>
        </w:rPr>
      </w:pPr>
    </w:p>
    <w:p w14:paraId="7A0068B3" w14:textId="77777777" w:rsidR="006A1B03" w:rsidRDefault="006A1B03" w:rsidP="00880CC7">
      <w:pPr>
        <w:rPr>
          <w:rFonts w:cs="Times New Roman"/>
          <w:iCs/>
          <w:szCs w:val="24"/>
        </w:rPr>
      </w:pPr>
    </w:p>
    <w:p w14:paraId="7CBD81E7" w14:textId="77777777" w:rsidR="006A1B03" w:rsidRDefault="006A1B03" w:rsidP="00880CC7">
      <w:pPr>
        <w:rPr>
          <w:rFonts w:cs="Times New Roman"/>
          <w:iCs/>
          <w:szCs w:val="24"/>
        </w:rPr>
      </w:pPr>
    </w:p>
    <w:p w14:paraId="0D2D63E5" w14:textId="77777777" w:rsidR="006A1B03" w:rsidRDefault="006A1B03" w:rsidP="00880CC7">
      <w:pPr>
        <w:rPr>
          <w:rFonts w:cs="Times New Roman"/>
          <w:iCs/>
          <w:szCs w:val="24"/>
        </w:rPr>
      </w:pPr>
    </w:p>
    <w:p w14:paraId="215E0E1A" w14:textId="77777777" w:rsidR="006A1B03" w:rsidRDefault="006A1B03" w:rsidP="00880CC7">
      <w:pPr>
        <w:rPr>
          <w:rFonts w:cs="Times New Roman"/>
          <w:iCs/>
          <w:szCs w:val="24"/>
        </w:rPr>
      </w:pPr>
    </w:p>
    <w:p w14:paraId="304FC0FB" w14:textId="77777777" w:rsidR="006A1B03" w:rsidRDefault="006A1B03" w:rsidP="00880CC7">
      <w:pPr>
        <w:rPr>
          <w:rFonts w:cs="Times New Roman"/>
          <w:iCs/>
          <w:szCs w:val="24"/>
        </w:rPr>
      </w:pPr>
    </w:p>
    <w:p w14:paraId="7EAB263C" w14:textId="77777777" w:rsidR="006A1B03" w:rsidRDefault="006A1B03" w:rsidP="00880CC7">
      <w:pPr>
        <w:rPr>
          <w:rFonts w:cs="Times New Roman"/>
          <w:iCs/>
          <w:szCs w:val="24"/>
        </w:rPr>
      </w:pPr>
    </w:p>
    <w:p w14:paraId="06E6CFD3" w14:textId="77777777" w:rsidR="006A1B03" w:rsidRDefault="006A1B03" w:rsidP="00880CC7">
      <w:pPr>
        <w:rPr>
          <w:rFonts w:cs="Times New Roman"/>
          <w:iCs/>
          <w:szCs w:val="24"/>
        </w:rPr>
      </w:pPr>
    </w:p>
    <w:p w14:paraId="5FBF8713" w14:textId="77777777" w:rsidR="006A1B03" w:rsidRDefault="006A1B03" w:rsidP="00880CC7">
      <w:pPr>
        <w:rPr>
          <w:rFonts w:cs="Times New Roman"/>
          <w:iCs/>
          <w:szCs w:val="24"/>
        </w:rPr>
      </w:pPr>
    </w:p>
    <w:p w14:paraId="144331F2" w14:textId="77777777" w:rsidR="006A1B03" w:rsidRDefault="006A1B03" w:rsidP="00880CC7">
      <w:pPr>
        <w:rPr>
          <w:rFonts w:cs="Times New Roman"/>
          <w:iCs/>
          <w:szCs w:val="24"/>
        </w:rPr>
      </w:pPr>
    </w:p>
    <w:p w14:paraId="3CEE6F6F" w14:textId="77777777" w:rsidR="009B699C" w:rsidRDefault="009B699C">
      <w:pPr>
        <w:spacing w:after="160" w:line="259" w:lineRule="auto"/>
        <w:ind w:firstLine="0"/>
        <w:jc w:val="left"/>
        <w:rPr>
          <w:rFonts w:eastAsiaTheme="majorEastAsia" w:cstheme="majorBidi"/>
          <w:b/>
          <w:sz w:val="28"/>
          <w:szCs w:val="26"/>
        </w:rPr>
      </w:pPr>
      <w:r>
        <w:rPr>
          <w:sz w:val="28"/>
        </w:rPr>
        <w:br w:type="page"/>
      </w:r>
    </w:p>
    <w:p w14:paraId="12A689D1" w14:textId="55947F8F"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 xml:space="preserve">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3D4AE27B" w:rsidR="0011022F" w:rsidRPr="00FC25AC" w:rsidRDefault="00BC56F4" w:rsidP="00B74E23">
      <w:pPr>
        <w:pStyle w:val="Caption"/>
        <w:spacing w:after="240"/>
        <w:rPr>
          <w:b/>
        </w:rPr>
      </w:pPr>
      <w:r w:rsidRPr="00B74E23">
        <w:t>Gambar 3.</w:t>
      </w:r>
      <w:fldSimple w:instr=" SEQ Gambar_3. \* ARABIC ">
        <w:r w:rsidR="00A57E15">
          <w:rPr>
            <w:noProof/>
          </w:rPr>
          <w:t>1</w:t>
        </w:r>
      </w:fldSimple>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26B1118"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 xml:space="preserve">proses pembuatan jalur terdekat ke lokasi dan mendata informasi-informasi terkait pasar tersebut </w:t>
      </w:r>
      <w:r w:rsidRPr="00E80112">
        <w:rPr>
          <w:rFonts w:cs="Times New Roman"/>
          <w:szCs w:val="24"/>
        </w:rPr>
        <w:t xml:space="preserve">dengan </w:t>
      </w:r>
      <w:r w:rsidR="00941037">
        <w:rPr>
          <w:rFonts w:cs="Times New Roman"/>
          <w:szCs w:val="24"/>
        </w:rPr>
        <w:t xml:space="preserve">cara mendatangi pasar dan </w:t>
      </w:r>
      <w:r w:rsidRPr="00E80112">
        <w:rPr>
          <w:rFonts w:cs="Times New Roman"/>
          <w:szCs w:val="24"/>
        </w:rPr>
        <w:t xml:space="preserve">mewawancarai salah </w:t>
      </w:r>
      <w:r w:rsidRPr="00E80112">
        <w:rPr>
          <w:rFonts w:cs="Times New Roman"/>
          <w:szCs w:val="24"/>
        </w:rPr>
        <w:lastRenderedPageBreak/>
        <w:t xml:space="preserve">satu </w:t>
      </w:r>
      <w:r w:rsidR="002D08A4">
        <w:rPr>
          <w:rFonts w:cs="Times New Roman"/>
          <w:szCs w:val="24"/>
        </w:rPr>
        <w:t>pedagang</w:t>
      </w:r>
      <w:r w:rsidR="00941037">
        <w:rPr>
          <w:rFonts w:cs="Times New Roman"/>
          <w:szCs w:val="24"/>
        </w:rPr>
        <w:t xml:space="preserve"> </w:t>
      </w:r>
      <w:r>
        <w:rPr>
          <w:rFonts w:cs="Times New Roman"/>
          <w:szCs w:val="24"/>
        </w:rPr>
        <w:t>di</w:t>
      </w:r>
      <w:r w:rsidR="00941037">
        <w:rPr>
          <w:rFonts w:cs="Times New Roman"/>
          <w:szCs w:val="24"/>
        </w:rPr>
        <w:t xml:space="preserve"> sana</w:t>
      </w:r>
      <w:r w:rsidRPr="00E80112">
        <w:rPr>
          <w:rFonts w:cs="Times New Roman"/>
          <w:szCs w:val="24"/>
        </w:rPr>
        <w:t>.</w:t>
      </w:r>
      <w:r>
        <w:rPr>
          <w:rFonts w:cs="Times New Roman"/>
          <w:szCs w:val="24"/>
        </w:rPr>
        <w:t xml:space="preserve"> Selain itu, peneliti juga mencari informasi-informasi penting </w:t>
      </w:r>
      <w:r w:rsidR="00941037">
        <w:rPr>
          <w:rFonts w:cs="Times New Roman"/>
          <w:szCs w:val="24"/>
        </w:rPr>
        <w:t xml:space="preserve">seperti sejarah dan gambar-gambar </w:t>
      </w:r>
      <w:r>
        <w:rPr>
          <w:rFonts w:cs="Times New Roman"/>
          <w:szCs w:val="24"/>
        </w:rPr>
        <w:t xml:space="preserve">di </w:t>
      </w:r>
      <w:r w:rsidR="00941037">
        <w:rPr>
          <w:rFonts w:cs="Times New Roman"/>
          <w:szCs w:val="24"/>
        </w:rPr>
        <w:t>Google</w:t>
      </w:r>
      <w:r>
        <w:rPr>
          <w:rFonts w:cs="Times New Roman"/>
          <w:szCs w:val="24"/>
        </w:rPr>
        <w:t>. Hal ini dilakukan agar proyek yang akan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Hal ini bertujuan agar peneliti dapat mengetahui secara rinci tentang arsitektur sistem yang akan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7D4186">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258.8pt" o:ole="">
                  <v:imagedata r:id="rId25" o:title=""/>
                </v:shape>
                <o:OLEObject Type="Embed" ProgID="Visio.Drawing.15" ShapeID="_x0000_i1025" DrawAspect="Content" ObjectID="_1709603162" r:id="rId26"/>
              </w:object>
            </w:r>
          </w:p>
        </w:tc>
      </w:tr>
    </w:tbl>
    <w:p w14:paraId="751437E9" w14:textId="2C2C6DDC" w:rsidR="00EF0190" w:rsidRDefault="00485D22" w:rsidP="00911513">
      <w:pPr>
        <w:pStyle w:val="Caption"/>
        <w:spacing w:after="240"/>
      </w:pPr>
      <w:r>
        <w:t xml:space="preserve">Gambar 3. </w:t>
      </w:r>
      <w:fldSimple w:instr=" SEQ Gambar_3. \* ARABIC ">
        <w:r w:rsidR="00A57E15">
          <w:rPr>
            <w:noProof/>
          </w:rPr>
          <w:t>2</w:t>
        </w:r>
      </w:fldSimple>
      <w:r>
        <w:t xml:space="preserve"> </w:t>
      </w:r>
      <w:r w:rsidRPr="004348A6">
        <w:t>Use case diagram SIG Pasar</w:t>
      </w:r>
    </w:p>
    <w:p w14:paraId="23B1EADE" w14:textId="4178103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sidR="00363DA8">
        <w:rPr>
          <w:lang w:val="en-ID"/>
        </w:rPr>
        <w:t xml:space="preserve">Sistem </w:t>
      </w:r>
      <w:r>
        <w:rPr>
          <w:lang w:val="en-ID"/>
        </w:rPr>
        <w:t>I</w:t>
      </w:r>
      <w:r w:rsidR="00363DA8">
        <w:rPr>
          <w:lang w:val="en-ID"/>
        </w:rPr>
        <w:t xml:space="preserve">nformasi </w:t>
      </w:r>
      <w:r>
        <w:rPr>
          <w:lang w:val="en-ID"/>
        </w:rPr>
        <w:t>G</w:t>
      </w:r>
      <w:r w:rsidR="00363DA8">
        <w:rPr>
          <w:lang w:val="en-ID"/>
        </w:rPr>
        <w:t>eografis</w:t>
      </w:r>
      <w:r>
        <w:rPr>
          <w:lang w:val="en-ID"/>
        </w:rPr>
        <w:t xml:space="preserve">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 xml:space="preserve">Sistem </w:t>
      </w:r>
      <w:r w:rsidR="00363DA8">
        <w:rPr>
          <w:lang w:val="en-ID"/>
        </w:rPr>
        <w:t>Sistem Informasi Geografis</w:t>
      </w:r>
      <w:r w:rsidR="00363DA8">
        <w:rPr>
          <w:lang w:val="en-ID"/>
        </w:rPr>
        <w:t xml:space="preserve"> Pasar Kota Mataram</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02ACB651" w:rsidR="00EF0190" w:rsidRDefault="000E5DB9" w:rsidP="000E5DB9">
      <w:pPr>
        <w:pStyle w:val="Caption"/>
        <w:rPr>
          <w:szCs w:val="24"/>
          <w:lang w:val="en-ID"/>
        </w:rPr>
      </w:pPr>
      <w:r>
        <w:t xml:space="preserve">Tabel 3. </w:t>
      </w:r>
      <w:fldSimple w:instr=" SEQ Tabel_3. \* ARABIC ">
        <w:r w:rsidR="00A57E15">
          <w:rPr>
            <w:noProof/>
          </w:rPr>
          <w:t>1</w:t>
        </w:r>
      </w:fldSimple>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7D4186">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60822AA2" w:rsidR="00EF0190" w:rsidRDefault="00EF0190" w:rsidP="007D4186">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324EA3">
              <w:t>Sistem Informasi Geografis</w:t>
            </w:r>
            <w:r w:rsidR="00324EA3">
              <w:rPr>
                <w:szCs w:val="24"/>
              </w:rPr>
              <w:t xml:space="preserve"> </w:t>
            </w:r>
            <w:r>
              <w:rPr>
                <w:szCs w:val="24"/>
              </w:rPr>
              <w:t xml:space="preserve">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F96FEF2" w:rsidR="00EF0190" w:rsidRDefault="00EF0190" w:rsidP="007D4186">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w:t>
            </w:r>
            <w:r w:rsidR="00324EA3">
              <w:t>Sistem Informasi Geografis</w:t>
            </w:r>
            <w:r w:rsidR="00324EA3">
              <w:rPr>
                <w:szCs w:val="24"/>
              </w:rPr>
              <w:t xml:space="preserve"> </w:t>
            </w:r>
            <w:r>
              <w:rPr>
                <w:szCs w:val="24"/>
              </w:rPr>
              <w:t>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4376D03F" w:rsidR="00EF0190" w:rsidRDefault="00EF0190" w:rsidP="007D4186">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9C579E7" w:rsidR="00EF0190" w:rsidRDefault="00EF0190" w:rsidP="007D4186">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885D90">
              <w:rPr>
                <w:szCs w:val="24"/>
              </w:rPr>
              <w:t>tersebut (pada gambar 3.2</w:t>
            </w:r>
            <w:r>
              <w:rPr>
                <w:szCs w:val="24"/>
              </w:rPr>
              <w:t>)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w:t>
            </w:r>
            <w:r>
              <w:rPr>
                <w:szCs w:val="24"/>
              </w:rPr>
              <w:lastRenderedPageBreak/>
              <w:t>terverifikasi 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3CA6412B" w:rsidR="00EF0190" w:rsidRDefault="00EF0190" w:rsidP="007D4186">
            <w:pPr>
              <w:pStyle w:val="ListParagraph"/>
              <w:rPr>
                <w:szCs w:val="24"/>
              </w:rPr>
            </w:pPr>
            <w:r>
              <w:rPr>
                <w:szCs w:val="24"/>
              </w:rPr>
              <w:lastRenderedPageBreak/>
              <w:t xml:space="preserve">Aktifitas untuk melihat data pasar merupakan suatu aktifitas yang dilakukan dari sisi administrator yang hanya dapat </w:t>
            </w:r>
            <w:r>
              <w:rPr>
                <w:szCs w:val="24"/>
              </w:rPr>
              <w:lastRenderedPageBreak/>
              <w:t xml:space="preserve">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0302983F" w:rsidR="00EF0190" w:rsidRDefault="00EF0190" w:rsidP="007D4186">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sidR="00324EA3">
              <w:rPr>
                <w:szCs w:val="24"/>
              </w:rPr>
              <w:t>tersebut (pada gambar 3</w:t>
            </w:r>
            <w:r w:rsidR="00885D90">
              <w:rPr>
                <w:szCs w:val="24"/>
              </w:rPr>
              <w:t>.2</w:t>
            </w:r>
            <w:r>
              <w:rPr>
                <w:szCs w:val="24"/>
              </w:rPr>
              <w:t>)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5F99DD64" w:rsidR="00EF0190" w:rsidRDefault="00EF0190" w:rsidP="007D4186">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w:t>
            </w:r>
            <w:r w:rsidR="00C43BD6">
              <w:t>Sistem Informasi Geografis</w:t>
            </w:r>
            <w:r w:rsidR="00C43BD6">
              <w:t xml:space="preserve"> Pasar Kota Mataram</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1DDA5C14" w:rsidR="009249BE" w:rsidRPr="009249BE" w:rsidRDefault="003126EC" w:rsidP="009249BE">
      <w:pPr>
        <w:pStyle w:val="Caption"/>
      </w:pPr>
      <w:r>
        <w:t xml:space="preserve">Tabel 3. </w:t>
      </w:r>
      <w:fldSimple w:instr=" SEQ Tabel_3. \* ARABIC ">
        <w:r w:rsidR="00A57E15">
          <w:rPr>
            <w:noProof/>
          </w:rPr>
          <w:t>2</w:t>
        </w:r>
      </w:fldSimple>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7D4186">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7D4186">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w:t>
            </w:r>
            <w:r>
              <w:rPr>
                <w:szCs w:val="24"/>
              </w:rPr>
              <w:lastRenderedPageBreak/>
              <w:t>administrator maupun masyarakat dapat melihat detail data 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7D4186">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41A3E877" w:rsidR="00EF0190" w:rsidRPr="0078023A" w:rsidRDefault="00F835F5" w:rsidP="00EF0190">
      <w:pPr>
        <w:pStyle w:val="ListParagraph"/>
        <w:rPr>
          <w:szCs w:val="24"/>
          <w:lang w:val="en-ID"/>
        </w:rPr>
      </w:pPr>
      <w:r>
        <w:rPr>
          <w:lang w:val="en-ID"/>
        </w:rPr>
        <w:t>Sistem Informasi Geografis</w:t>
      </w:r>
      <w:r>
        <w:rPr>
          <w:szCs w:val="24"/>
        </w:rPr>
        <w:t xml:space="preserve"> Pasar</w:t>
      </w:r>
      <w:r w:rsidRPr="00E6121D">
        <w:rPr>
          <w:szCs w:val="24"/>
          <w:lang w:val="en-ID"/>
        </w:rPr>
        <w:t xml:space="preserve"> </w:t>
      </w:r>
      <w:r w:rsidR="00EF0190" w:rsidRPr="00E6121D">
        <w:rPr>
          <w:szCs w:val="24"/>
          <w:lang w:val="en-ID"/>
        </w:rPr>
        <w:t xml:space="preserve">merupakan sebuah sistem yang dibuat dengan menggunakan </w:t>
      </w:r>
      <w:r w:rsidR="00EF0190" w:rsidRPr="00E6121D">
        <w:rPr>
          <w:i/>
          <w:szCs w:val="24"/>
          <w:lang w:val="en-ID"/>
        </w:rPr>
        <w:t>framework Code Igniter</w:t>
      </w:r>
      <w:r w:rsidR="00EF0190" w:rsidRPr="00E6121D">
        <w:rPr>
          <w:szCs w:val="24"/>
          <w:lang w:val="en-ID"/>
        </w:rPr>
        <w:t xml:space="preserve"> yang berbasis MVC (</w:t>
      </w:r>
      <w:r w:rsidR="00EF0190" w:rsidRPr="00E6121D">
        <w:rPr>
          <w:i/>
          <w:szCs w:val="24"/>
          <w:lang w:val="en-ID"/>
        </w:rPr>
        <w:t>Model View Controller</w:t>
      </w:r>
      <w:r w:rsidR="00EF0190" w:rsidRPr="00E6121D">
        <w:rPr>
          <w:szCs w:val="24"/>
          <w:lang w:val="en-ID"/>
        </w:rPr>
        <w:t xml:space="preserve">), maka untuk </w:t>
      </w:r>
      <w:r w:rsidR="00EF0190" w:rsidRPr="00E6121D">
        <w:rPr>
          <w:i/>
          <w:szCs w:val="24"/>
          <w:lang w:val="en-ID"/>
        </w:rPr>
        <w:t>class diagram</w:t>
      </w:r>
      <w:r w:rsidR="00EF0190" w:rsidRPr="00E6121D">
        <w:rPr>
          <w:szCs w:val="24"/>
          <w:lang w:val="en-ID"/>
        </w:rPr>
        <w:t xml:space="preserve"> pada pembahasan ini dibagi atas 2 </w:t>
      </w:r>
      <w:r w:rsidR="00EF0190" w:rsidRPr="00E6121D">
        <w:rPr>
          <w:i/>
          <w:szCs w:val="24"/>
          <w:lang w:val="en-ID"/>
        </w:rPr>
        <w:t>class diagram</w:t>
      </w:r>
      <w:r w:rsidR="00EF0190" w:rsidRPr="00E6121D">
        <w:rPr>
          <w:szCs w:val="24"/>
          <w:lang w:val="en-ID"/>
        </w:rPr>
        <w:t xml:space="preserve">, yaitu </w:t>
      </w:r>
      <w:r w:rsidR="00EF0190" w:rsidRPr="00E6121D">
        <w:rPr>
          <w:i/>
          <w:szCs w:val="24"/>
          <w:lang w:val="en-ID"/>
        </w:rPr>
        <w:t xml:space="preserve">class diagram controller </w:t>
      </w:r>
      <w:r w:rsidR="00EF0190" w:rsidRPr="00E6121D">
        <w:rPr>
          <w:szCs w:val="24"/>
          <w:lang w:val="en-ID"/>
        </w:rPr>
        <w:t xml:space="preserve">dan </w:t>
      </w:r>
      <w:r w:rsidR="00EF0190" w:rsidRPr="00E6121D">
        <w:rPr>
          <w:i/>
          <w:szCs w:val="24"/>
          <w:lang w:val="en-ID"/>
        </w:rPr>
        <w:t>class diagram model</w:t>
      </w:r>
      <w:r w:rsidR="00EF0190" w:rsidRPr="00E6121D">
        <w:rPr>
          <w:szCs w:val="24"/>
          <w:lang w:val="en-ID"/>
        </w:rPr>
        <w:t xml:space="preserve">. Berikut adalah bentuk </w:t>
      </w:r>
      <w:r w:rsidR="00EF0190" w:rsidRPr="00E6121D">
        <w:rPr>
          <w:i/>
          <w:szCs w:val="24"/>
          <w:lang w:val="en-ID"/>
        </w:rPr>
        <w:t>class diagram</w:t>
      </w:r>
      <w:r w:rsidR="00EF0190" w:rsidRPr="00E6121D">
        <w:rPr>
          <w:szCs w:val="24"/>
          <w:lang w:val="en-ID"/>
        </w:rPr>
        <w:t xml:space="preserve"> dari </w:t>
      </w:r>
      <w:r w:rsidR="00885D90">
        <w:rPr>
          <w:lang w:val="en-ID"/>
        </w:rPr>
        <w:t>Sistem Informasi Geografis</w:t>
      </w:r>
      <w:r w:rsidR="00885D90">
        <w:rPr>
          <w:szCs w:val="24"/>
          <w:lang w:val="en-ID"/>
        </w:rPr>
        <w:t xml:space="preserve"> </w:t>
      </w:r>
      <w:r w:rsidR="00EF0190">
        <w:rPr>
          <w:szCs w:val="24"/>
          <w:lang w:val="en-ID"/>
        </w:rPr>
        <w:t>Pasar</w:t>
      </w:r>
      <w:r w:rsidR="00EF0190" w:rsidRPr="00E6121D">
        <w:rPr>
          <w:szCs w:val="24"/>
          <w:lang w:val="en-ID"/>
        </w:rPr>
        <w:t>.</w:t>
      </w:r>
    </w:p>
    <w:p w14:paraId="1EE523BC" w14:textId="710BA2E4"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885D90">
        <w:rPr>
          <w:lang w:val="en-ID"/>
        </w:rPr>
        <w:t>Sistem Informasi Geografis</w:t>
      </w:r>
      <w:r w:rsidR="00885D90">
        <w:rPr>
          <w:szCs w:val="24"/>
          <w:lang w:val="en-ID"/>
        </w:rPr>
        <w:t xml:space="preserve"> </w:t>
      </w:r>
      <w:r w:rsidR="00EF0190">
        <w:rPr>
          <w:szCs w:val="24"/>
          <w:lang w:val="en-ID"/>
        </w:rPr>
        <w:t>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7D4186">
        <w:tc>
          <w:tcPr>
            <w:tcW w:w="8719" w:type="dxa"/>
          </w:tcPr>
          <w:p w14:paraId="5798AAC7" w14:textId="77777777" w:rsidR="00EF0190" w:rsidRPr="00EA0B28" w:rsidRDefault="00EF0190" w:rsidP="007D4186">
            <w:pPr>
              <w:pStyle w:val="Caption"/>
              <w:rPr>
                <w:sz w:val="12"/>
                <w:bdr w:val="single" w:sz="4" w:space="0" w:color="auto"/>
              </w:rPr>
            </w:pPr>
            <w:r>
              <w:rPr>
                <w:lang w:val="en-US"/>
              </w:rPr>
              <w:object w:dxaOrig="21840" w:dyaOrig="15750" w14:anchorId="7868C92F">
                <v:shape id="_x0000_i1026" type="#_x0000_t75" style="width:424.55pt;height:306.35pt" o:ole="">
                  <v:imagedata r:id="rId27" o:title=""/>
                </v:shape>
                <o:OLEObject Type="Embed" ProgID="Visio.Drawing.15" ShapeID="_x0000_i1026" DrawAspect="Content" ObjectID="_1709603163" r:id="rId28"/>
              </w:object>
            </w:r>
          </w:p>
        </w:tc>
      </w:tr>
    </w:tbl>
    <w:p w14:paraId="231D8D25" w14:textId="77777777" w:rsidR="00EF0190" w:rsidRPr="00EA0B28" w:rsidRDefault="00EF0190" w:rsidP="00EF0190">
      <w:pPr>
        <w:pStyle w:val="Caption"/>
        <w:rPr>
          <w:sz w:val="12"/>
          <w:bdr w:val="single" w:sz="4" w:space="0" w:color="auto"/>
        </w:rPr>
      </w:pPr>
    </w:p>
    <w:p w14:paraId="3E11AFDE" w14:textId="0142BADD" w:rsidR="00EF0190" w:rsidRPr="000C0E43" w:rsidRDefault="007776AD" w:rsidP="007776AD">
      <w:pPr>
        <w:pStyle w:val="Caption"/>
        <w:rPr>
          <w:b/>
        </w:rPr>
      </w:pPr>
      <w:r>
        <w:t xml:space="preserve">Gambar 3. </w:t>
      </w:r>
      <w:fldSimple w:instr=" SEQ Gambar_3. \* ARABIC ">
        <w:r w:rsidR="00A57E15">
          <w:rPr>
            <w:noProof/>
          </w:rPr>
          <w:t>3</w:t>
        </w:r>
      </w:fldSimple>
      <w:r>
        <w:t xml:space="preserve"> </w:t>
      </w:r>
      <w:r w:rsidRPr="007776AD">
        <w:rPr>
          <w:i/>
        </w:rPr>
        <w:t>Class diagram</w:t>
      </w:r>
      <w:r w:rsidRPr="00BB39EC">
        <w:t xml:space="preserve"> keseluruhan sistem</w:t>
      </w: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49B11681"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sidR="00964F2B">
        <w:rPr>
          <w:lang w:val="en-ID"/>
        </w:rPr>
        <w:t>Sistem Informasi Geografis</w:t>
      </w:r>
      <w:r w:rsidR="00964F2B">
        <w:rPr>
          <w:szCs w:val="24"/>
          <w:lang w:val="en-ID"/>
        </w:rPr>
        <w:t xml:space="preserve"> </w:t>
      </w:r>
      <w:r>
        <w:rPr>
          <w:szCs w:val="24"/>
          <w:lang w:val="en-ID"/>
        </w:rPr>
        <w:t xml:space="preserve">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sidR="00964F2B">
        <w:rPr>
          <w:lang w:val="en-ID"/>
        </w:rPr>
        <w:t>Sistem Informasi Geografis</w:t>
      </w:r>
      <w:r w:rsidR="00964F2B">
        <w:rPr>
          <w:szCs w:val="24"/>
          <w:lang w:val="en-ID"/>
        </w:rPr>
        <w:t xml:space="preserve"> </w:t>
      </w:r>
      <w:r>
        <w:rPr>
          <w:szCs w:val="24"/>
          <w:lang w:val="en-ID"/>
        </w:rPr>
        <w:t>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4175F8C3" w:rsidR="00EF0190" w:rsidRDefault="00EF0190" w:rsidP="00EF0190">
      <w:pPr>
        <w:pStyle w:val="ListParagraph"/>
        <w:ind w:left="90" w:firstLine="619"/>
        <w:rPr>
          <w:szCs w:val="24"/>
        </w:rPr>
      </w:pPr>
      <w:proofErr w:type="gramStart"/>
      <w:r w:rsidRPr="00A11DC7">
        <w:rPr>
          <w:szCs w:val="24"/>
        </w:rPr>
        <w:t xml:space="preserve">Pada </w:t>
      </w:r>
      <w:r w:rsidR="00964F2B">
        <w:rPr>
          <w:lang w:val="en-ID"/>
        </w:rPr>
        <w:t>Sistem Informasi Geografis</w:t>
      </w:r>
      <w:r w:rsidR="00964F2B">
        <w:rPr>
          <w:szCs w:val="24"/>
          <w:lang w:val="en-ID"/>
        </w:rPr>
        <w:t xml:space="preserve"> </w:t>
      </w:r>
      <w:r w:rsidR="00F835F5">
        <w:rPr>
          <w:szCs w:val="24"/>
          <w:lang w:val="en-ID"/>
        </w:rPr>
        <w:t>Pasar</w:t>
      </w:r>
      <w:r>
        <w:rPr>
          <w:szCs w:val="24"/>
          <w:lang w:val="en-ID"/>
        </w:rPr>
        <w:t xml:space="preserve">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w:t>
      </w:r>
      <w:proofErr w:type="gramEnd"/>
      <w:r w:rsidR="00CC19A6">
        <w:rPr>
          <w:szCs w:val="24"/>
        </w:rPr>
        <w:t xml:space="preserve">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5.7pt;height:332.15pt" o:ole="">
            <v:imagedata r:id="rId29" o:title=""/>
          </v:shape>
          <o:OLEObject Type="Embed" ProgID="Visio.Drawing.15" ShapeID="_x0000_i1027" DrawAspect="Content" ObjectID="_1709603164" r:id="rId30"/>
        </w:object>
      </w:r>
    </w:p>
    <w:p w14:paraId="6F1AF66E" w14:textId="4E5E01E7" w:rsidR="00EF0190" w:rsidRPr="002E4626" w:rsidRDefault="00275833" w:rsidP="00275833">
      <w:pPr>
        <w:pStyle w:val="Caption"/>
        <w:rPr>
          <w:rFonts w:cs="Times New Roman"/>
          <w:b/>
          <w:i/>
          <w:sz w:val="22"/>
          <w:szCs w:val="24"/>
          <w:lang w:val="en-ID"/>
        </w:rPr>
      </w:pPr>
      <w:r>
        <w:t xml:space="preserve">Gambar 3. </w:t>
      </w:r>
      <w:fldSimple w:instr=" SEQ Gambar_3. \* ARABIC ">
        <w:r w:rsidR="00A57E15">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lastRenderedPageBreak/>
        <w:t>Proses Menambah Data Pasar</w:t>
      </w:r>
    </w:p>
    <w:p w14:paraId="34FD3C38" w14:textId="27F6F54C" w:rsidR="00EF0190" w:rsidRDefault="00EF0190" w:rsidP="00EF0190">
      <w:pPr>
        <w:pStyle w:val="ListParagraph"/>
        <w:ind w:left="284" w:firstLine="436"/>
        <w:rPr>
          <w:szCs w:val="24"/>
        </w:rPr>
      </w:pPr>
      <w:proofErr w:type="gramStart"/>
      <w:r w:rsidRPr="007847FB">
        <w:rPr>
          <w:szCs w:val="24"/>
        </w:rPr>
        <w:t xml:space="preserve">Pada </w:t>
      </w:r>
      <w:r w:rsidR="00544E27">
        <w:rPr>
          <w:lang w:val="en-ID"/>
        </w:rPr>
        <w:t>Sistem Informasi Geografis</w:t>
      </w:r>
      <w:r w:rsidR="00544E27">
        <w:rPr>
          <w:szCs w:val="24"/>
        </w:rPr>
        <w:t xml:space="preserve"> Pasar</w:t>
      </w:r>
      <w:r>
        <w:rPr>
          <w:szCs w:val="24"/>
        </w:rPr>
        <w:t xml:space="preserve">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proofErr w:type="gramEnd"/>
      <w:r w:rsidRPr="00B012FF">
        <w:rPr>
          <w:szCs w:val="24"/>
        </w:rPr>
        <w:t xml:space="preserve"> </w:t>
      </w:r>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5.45pt;height:354.55pt" o:ole="">
            <v:imagedata r:id="rId31" o:title=""/>
          </v:shape>
          <o:OLEObject Type="Embed" ProgID="Visio.Drawing.15" ShapeID="_x0000_i1028" DrawAspect="Content" ObjectID="_1709603165" r:id="rId32"/>
        </w:object>
      </w:r>
    </w:p>
    <w:p w14:paraId="6D087FC7" w14:textId="2B711B96" w:rsidR="00EF0190" w:rsidRPr="002E4626" w:rsidRDefault="00EC1A31" w:rsidP="008238A5">
      <w:pPr>
        <w:pStyle w:val="Caption"/>
        <w:spacing w:after="240"/>
        <w:rPr>
          <w:rFonts w:cs="Times New Roman"/>
          <w:b/>
          <w:i/>
        </w:rPr>
      </w:pPr>
      <w:r>
        <w:t xml:space="preserve">Gambar 3. </w:t>
      </w:r>
      <w:fldSimple w:instr=" SEQ Gambar_3. \* ARABIC ">
        <w:r w:rsidR="00A57E15">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2F113A9F" w:rsidR="00EF0190" w:rsidRDefault="00EF0190" w:rsidP="00EF0190">
      <w:pPr>
        <w:pStyle w:val="ListParagraph"/>
        <w:ind w:left="284" w:firstLine="436"/>
        <w:rPr>
          <w:szCs w:val="24"/>
        </w:rPr>
      </w:pPr>
      <w:proofErr w:type="gramStart"/>
      <w:r w:rsidRPr="00407A5E">
        <w:rPr>
          <w:szCs w:val="24"/>
        </w:rPr>
        <w:t xml:space="preserve">Pada </w:t>
      </w:r>
      <w:r w:rsidR="005E674D">
        <w:rPr>
          <w:lang w:val="en-ID"/>
        </w:rPr>
        <w:t>Sistem Informasi Geografis</w:t>
      </w:r>
      <w:r w:rsidR="005E674D">
        <w:rPr>
          <w:szCs w:val="24"/>
        </w:rPr>
        <w:t xml:space="preserve"> Pasar</w:t>
      </w:r>
      <w:r>
        <w:rPr>
          <w:szCs w:val="24"/>
        </w:rPr>
        <w:t xml:space="preserve"> </w:t>
      </w:r>
      <w:r w:rsidRPr="00A11DC7">
        <w:rPr>
          <w:szCs w:val="24"/>
        </w:rPr>
        <w:t>ini</w:t>
      </w:r>
      <w:r w:rsidRPr="00407A5E">
        <w:rPr>
          <w:szCs w:val="24"/>
        </w:rPr>
        <w:t xml:space="preserve">, administrator dapat menghapus data </w:t>
      </w:r>
      <w:r>
        <w:rPr>
          <w:szCs w:val="24"/>
        </w:rPr>
        <w:t>pasar</w:t>
      </w:r>
      <w:r w:rsidR="00D35CA7">
        <w:rPr>
          <w:szCs w:val="24"/>
        </w:rPr>
        <w:t>.</w:t>
      </w:r>
      <w:proofErr w:type="gramEnd"/>
      <w:r w:rsidR="00D35CA7">
        <w:rPr>
          <w:szCs w:val="24"/>
        </w:rPr>
        <w:t xml:space="preserve"> Gambar 3</w:t>
      </w:r>
      <w:r w:rsidRPr="00407A5E">
        <w:rPr>
          <w:szCs w:val="24"/>
        </w:rPr>
        <w:t xml:space="preserve">.6 menjelaskan aktivitas untuk melakukan penghapusan data </w:t>
      </w:r>
      <w:r>
        <w:rPr>
          <w:szCs w:val="24"/>
        </w:rPr>
        <w:t>pasar</w:t>
      </w:r>
      <w:r w:rsidRPr="00407A5E">
        <w:rPr>
          <w:szCs w:val="24"/>
        </w:rPr>
        <w:t xml:space="preserve"> pada sistem.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1pt;height:238.4pt" o:ole="">
            <v:imagedata r:id="rId33" o:title=""/>
          </v:shape>
          <o:OLEObject Type="Embed" ProgID="Visio.Drawing.15" ShapeID="_x0000_i1029" DrawAspect="Content" ObjectID="_1709603166" r:id="rId34"/>
        </w:object>
      </w:r>
      <w:r>
        <w:t>.</w:t>
      </w:r>
    </w:p>
    <w:p w14:paraId="07CDB983" w14:textId="3C301C6E" w:rsidR="00EF0190" w:rsidRPr="005B6A45" w:rsidRDefault="00926947" w:rsidP="00926947">
      <w:pPr>
        <w:pStyle w:val="Caption"/>
        <w:rPr>
          <w:rFonts w:cs="Times New Roman"/>
          <w:i/>
          <w:sz w:val="22"/>
        </w:rPr>
      </w:pPr>
      <w:r>
        <w:t xml:space="preserve">Gambar 3. </w:t>
      </w:r>
      <w:fldSimple w:instr=" SEQ Gambar_3. \* ARABIC ">
        <w:r w:rsidR="00A57E15">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3DC15A6F" w:rsidR="00EF0190" w:rsidRDefault="00EF0190" w:rsidP="00EF0190">
      <w:pPr>
        <w:pStyle w:val="ListParagraph"/>
        <w:ind w:left="284" w:firstLine="436"/>
        <w:rPr>
          <w:szCs w:val="24"/>
        </w:rPr>
      </w:pPr>
      <w:proofErr w:type="gramStart"/>
      <w:r w:rsidRPr="00407A5E">
        <w:rPr>
          <w:szCs w:val="24"/>
        </w:rPr>
        <w:t xml:space="preserve">Pada </w:t>
      </w:r>
      <w:r w:rsidR="007B63F2">
        <w:rPr>
          <w:lang w:val="en-ID"/>
        </w:rPr>
        <w:t>Sistem Informasi Geografis</w:t>
      </w:r>
      <w:r w:rsidR="007B63F2">
        <w:rPr>
          <w:szCs w:val="24"/>
        </w:rPr>
        <w:t xml:space="preserve"> Pasar</w:t>
      </w:r>
      <w:r>
        <w:rPr>
          <w:szCs w:val="24"/>
        </w:rPr>
        <w:t xml:space="preserve"> </w:t>
      </w:r>
      <w:r w:rsidRPr="00A11DC7">
        <w:rPr>
          <w:szCs w:val="24"/>
        </w:rPr>
        <w:t>ini</w:t>
      </w:r>
      <w:r w:rsidRPr="00407A5E">
        <w:rPr>
          <w:szCs w:val="24"/>
        </w:rPr>
        <w:t xml:space="preserve">, administrator dapat mengedit data </w:t>
      </w:r>
      <w:r>
        <w:rPr>
          <w:szCs w:val="24"/>
        </w:rPr>
        <w:t>pasar</w:t>
      </w:r>
      <w:r w:rsidR="009E2A18">
        <w:rPr>
          <w:szCs w:val="24"/>
        </w:rPr>
        <w:t>.</w:t>
      </w:r>
      <w:proofErr w:type="gramEnd"/>
      <w:r w:rsidR="009E2A18">
        <w:rPr>
          <w:szCs w:val="24"/>
        </w:rPr>
        <w:t xml:space="preserve"> Gambar 3</w:t>
      </w:r>
      <w:r w:rsidRPr="00407A5E">
        <w:rPr>
          <w:szCs w:val="24"/>
        </w:rPr>
        <w:t xml:space="preserve">.7 menjelaskan aktivitas untuk melakukan pengeditan data </w:t>
      </w:r>
      <w:r>
        <w:rPr>
          <w:szCs w:val="24"/>
        </w:rPr>
        <w:t>pasar</w:t>
      </w:r>
      <w:r w:rsidRPr="00407A5E">
        <w:rPr>
          <w:szCs w:val="24"/>
        </w:rPr>
        <w:t xml:space="preserve"> pada sistem.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8.6pt;height:244.55pt" o:ole="">
            <v:imagedata r:id="rId35" o:title=""/>
          </v:shape>
          <o:OLEObject Type="Embed" ProgID="Visio.Drawing.15" ShapeID="_x0000_i1030" DrawAspect="Content" ObjectID="_1709603167" r:id="rId36"/>
        </w:object>
      </w:r>
      <w:r>
        <w:t>.</w:t>
      </w:r>
    </w:p>
    <w:p w14:paraId="73863288" w14:textId="5CCB316A" w:rsidR="00EF0190" w:rsidRDefault="00C71633" w:rsidP="00C71633">
      <w:pPr>
        <w:pStyle w:val="Caption"/>
        <w:rPr>
          <w:szCs w:val="24"/>
          <w:lang w:val="en-ID"/>
        </w:rPr>
      </w:pPr>
      <w:bookmarkStart w:id="40" w:name="_Toc534216712"/>
      <w:r>
        <w:t xml:space="preserve">Gambar 3. </w:t>
      </w:r>
      <w:fldSimple w:instr=" SEQ Gambar_3. \* ARABIC ">
        <w:r w:rsidR="00A57E15">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0"/>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04BD80A4"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sidR="00E876AE">
        <w:rPr>
          <w:lang w:val="en-ID"/>
        </w:rPr>
        <w:t>Sistem Informasi Geografis</w:t>
      </w:r>
      <w:r w:rsidR="00E876AE">
        <w:rPr>
          <w:szCs w:val="24"/>
        </w:rPr>
        <w:t xml:space="preserve"> Pasar</w:t>
      </w:r>
      <w:r w:rsidR="00E876AE" w:rsidRPr="00A21534">
        <w:rPr>
          <w:rFonts w:cs="Times New Roman"/>
          <w:bCs/>
        </w:rPr>
        <w:t xml:space="preserve">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6pt;height:250.65pt" o:ole="">
            <v:imagedata r:id="rId37" o:title=""/>
          </v:shape>
          <o:OLEObject Type="Embed" ProgID="Visio.Drawing.15" ShapeID="_x0000_i1031" DrawAspect="Content" ObjectID="_1709603168" r:id="rId38"/>
        </w:object>
      </w:r>
    </w:p>
    <w:p w14:paraId="0F57C7A1" w14:textId="50D64458" w:rsidR="00EF0190" w:rsidRDefault="00A910DD" w:rsidP="00A910DD">
      <w:pPr>
        <w:pStyle w:val="Caption"/>
        <w:rPr>
          <w:szCs w:val="24"/>
          <w:lang w:val="en-ID"/>
        </w:rPr>
      </w:pPr>
      <w:r>
        <w:t xml:space="preserve">Gambar 3. </w:t>
      </w:r>
      <w:fldSimple w:instr=" SEQ Gambar_3. \* ARABIC ">
        <w:r w:rsidR="00A57E15">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1" w:name="_Toc532465147"/>
      <w:r w:rsidRPr="00C274B0">
        <w:rPr>
          <w:lang w:val="en-ID"/>
        </w:rPr>
        <w:t>Sequence Diagram</w:t>
      </w:r>
      <w:bookmarkEnd w:id="41"/>
    </w:p>
    <w:p w14:paraId="40564B70" w14:textId="1EC3C50B" w:rsidR="00EF0190" w:rsidRDefault="00EF0190" w:rsidP="00EF0190">
      <w:pPr>
        <w:rPr>
          <w:szCs w:val="24"/>
          <w:lang w:val="en-ID"/>
        </w:rPr>
      </w:pPr>
      <w:r>
        <w:rPr>
          <w:i/>
          <w:szCs w:val="24"/>
          <w:lang w:val="en-ID"/>
        </w:rPr>
        <w:t>Sequence diagram</w:t>
      </w:r>
      <w:r>
        <w:rPr>
          <w:szCs w:val="24"/>
          <w:lang w:val="en-ID"/>
        </w:rPr>
        <w:t xml:space="preserve"> pada </w:t>
      </w:r>
      <w:r w:rsidR="00B33F7E">
        <w:rPr>
          <w:lang w:val="en-ID"/>
        </w:rPr>
        <w:t>Sistem Informasi Geografis</w:t>
      </w:r>
      <w:r w:rsidR="00B33F7E">
        <w:rPr>
          <w:szCs w:val="24"/>
        </w:rPr>
        <w:t xml:space="preserve"> Pasar</w:t>
      </w:r>
      <w:r>
        <w:rPr>
          <w:szCs w:val="24"/>
        </w:rPr>
        <w:t xml:space="preserve">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7D4186">
            <w:pPr>
              <w:pStyle w:val="ListParagraph"/>
              <w:ind w:firstLine="0"/>
              <w:rPr>
                <w:rFonts w:cs="Times New Roman"/>
                <w:sz w:val="2"/>
              </w:rPr>
            </w:pPr>
            <w:r w:rsidRPr="00E717DC">
              <w:rPr>
                <w:lang w:val="en-US"/>
              </w:rPr>
              <w:object w:dxaOrig="11625" w:dyaOrig="6300" w14:anchorId="17408F07">
                <v:shape id="_x0000_i1032" type="#_x0000_t75" style="width:398.05pt;height:215.3pt" o:ole="">
                  <v:imagedata r:id="rId39" o:title=""/>
                </v:shape>
                <o:OLEObject Type="Embed" ProgID="Visio.Drawing.15" ShapeID="_x0000_i1032" DrawAspect="Content" ObjectID="_1709603169" r:id="rId40"/>
              </w:object>
            </w:r>
          </w:p>
        </w:tc>
      </w:tr>
    </w:tbl>
    <w:p w14:paraId="738CA598" w14:textId="019BBCF1" w:rsidR="00EF0190" w:rsidRPr="006A2EE2" w:rsidRDefault="005E24C7" w:rsidP="005E24C7">
      <w:pPr>
        <w:pStyle w:val="Caption"/>
        <w:rPr>
          <w:rFonts w:cs="Times New Roman"/>
        </w:rPr>
      </w:pPr>
      <w:r>
        <w:t xml:space="preserve">Gambar 3. </w:t>
      </w:r>
      <w:fldSimple w:instr=" SEQ Gambar_3. \* ARABIC ">
        <w:r w:rsidR="00A57E15">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akan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untuk proses menambah data pasar 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7D4186">
            <w:pPr>
              <w:pStyle w:val="ListParagraph"/>
              <w:tabs>
                <w:tab w:val="left" w:pos="709"/>
              </w:tabs>
              <w:ind w:firstLine="0"/>
              <w:rPr>
                <w:rFonts w:cs="Times New Roman"/>
                <w:sz w:val="2"/>
              </w:rPr>
            </w:pPr>
            <w:r w:rsidRPr="00051BE9">
              <w:rPr>
                <w:lang w:val="en-US"/>
              </w:rPr>
              <w:object w:dxaOrig="11055" w:dyaOrig="5235" w14:anchorId="1319D2CC">
                <v:shape id="_x0000_i1033" type="#_x0000_t75" style="width:398.05pt;height:188.85pt" o:ole="">
                  <v:imagedata r:id="rId41" o:title=""/>
                </v:shape>
                <o:OLEObject Type="Embed" ProgID="Visio.Drawing.15" ShapeID="_x0000_i1033" DrawAspect="Content" ObjectID="_1709603170" r:id="rId42"/>
              </w:object>
            </w:r>
          </w:p>
        </w:tc>
      </w:tr>
    </w:tbl>
    <w:p w14:paraId="25800A90" w14:textId="6C6855D5" w:rsidR="00EF0190" w:rsidRDefault="00EF0190" w:rsidP="00F51537">
      <w:pPr>
        <w:pStyle w:val="Caption"/>
        <w:rPr>
          <w:rFonts w:cs="Times New Roman"/>
        </w:rPr>
      </w:pPr>
      <w:r w:rsidRPr="005B6A45">
        <w:rPr>
          <w:rFonts w:cs="Times New Roman"/>
          <w:b/>
        </w:rPr>
        <w:t xml:space="preserve"> </w:t>
      </w:r>
      <w:r w:rsidR="00F51537">
        <w:t xml:space="preserve">Gambar 3. </w:t>
      </w:r>
      <w:fldSimple w:instr=" SEQ Gambar_3. \* ARABIC ">
        <w:r w:rsidR="00A57E15">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rPr>
                <w:lang w:val="en-US"/>
              </w:rPr>
              <w:object w:dxaOrig="11040" w:dyaOrig="5235" w14:anchorId="72972E36">
                <v:shape id="_x0000_i1034" type="#_x0000_t75" style="width:397.35pt;height:202.4pt" o:ole="">
                  <v:imagedata r:id="rId43" o:title=""/>
                </v:shape>
                <o:OLEObject Type="Embed" ProgID="Visio.Drawing.15" ShapeID="_x0000_i1034" DrawAspect="Content" ObjectID="_1709603171" r:id="rId44"/>
              </w:object>
            </w:r>
          </w:p>
        </w:tc>
      </w:tr>
    </w:tbl>
    <w:p w14:paraId="0A7479C4" w14:textId="74399181" w:rsidR="00EF0190" w:rsidRPr="00132D2C" w:rsidRDefault="002147A3" w:rsidP="008B5268">
      <w:pPr>
        <w:pStyle w:val="Caption"/>
        <w:spacing w:after="240"/>
        <w:rPr>
          <w:rFonts w:cs="Times New Roman"/>
        </w:rPr>
      </w:pPr>
      <w:r>
        <w:t xml:space="preserve">Gambar 3. </w:t>
      </w:r>
      <w:fldSimple w:instr=" SEQ Gambar_3. \* ARABIC ">
        <w:r w:rsidR="00A57E15">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rPr>
                <w:lang w:val="en-US"/>
              </w:rPr>
              <w:object w:dxaOrig="9585" w:dyaOrig="4815" w14:anchorId="5CF2469C">
                <v:shape id="_x0000_i1035" type="#_x0000_t75" style="width:383.75pt;height:192.9pt" o:ole="">
                  <v:imagedata r:id="rId45" o:title=""/>
                </v:shape>
                <o:OLEObject Type="Embed" ProgID="Visio.Drawing.15" ShapeID="_x0000_i1035" DrawAspect="Content" ObjectID="_1709603172" r:id="rId46"/>
              </w:object>
            </w:r>
          </w:p>
        </w:tc>
      </w:tr>
    </w:tbl>
    <w:p w14:paraId="3E1C5F6B" w14:textId="58D433BB" w:rsidR="00EF0190" w:rsidRPr="00F41101" w:rsidRDefault="00EF0190" w:rsidP="005C6700">
      <w:pPr>
        <w:pStyle w:val="Caption"/>
        <w:rPr>
          <w:rFonts w:cs="Times New Roman"/>
          <w:szCs w:val="24"/>
        </w:rPr>
      </w:pPr>
      <w:r>
        <w:rPr>
          <w:rFonts w:cs="Times New Roman"/>
          <w:szCs w:val="24"/>
        </w:rPr>
        <w:tab/>
      </w:r>
      <w:r w:rsidR="005C6700">
        <w:t xml:space="preserve">Gambar 3. </w:t>
      </w:r>
      <w:fldSimple w:instr=" SEQ Gambar_3. \* ARABIC ">
        <w:r w:rsidR="00A57E15">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maka sistem ak</w:t>
      </w:r>
      <w:r>
        <w:rPr>
          <w:rFonts w:cs="Times New Roman"/>
          <w:bCs/>
          <w:szCs w:val="24"/>
        </w:rPr>
        <w:t>an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rPr>
                <w:lang w:val="en-US"/>
              </w:rPr>
              <w:object w:dxaOrig="11085" w:dyaOrig="5940" w14:anchorId="2ECFF176">
                <v:shape id="_x0000_i1036" type="#_x0000_t75" style="width:394.65pt;height:211.25pt" o:ole="">
                  <v:imagedata r:id="rId47" o:title=""/>
                </v:shape>
                <o:OLEObject Type="Embed" ProgID="Visio.Drawing.15" ShapeID="_x0000_i1036" DrawAspect="Content" ObjectID="_1709603173" r:id="rId48"/>
              </w:object>
            </w:r>
          </w:p>
        </w:tc>
      </w:tr>
    </w:tbl>
    <w:p w14:paraId="2F96EA13" w14:textId="2D121BA5" w:rsidR="00EF0190" w:rsidRDefault="00EF0190" w:rsidP="00EF1C43">
      <w:pPr>
        <w:pStyle w:val="Caption"/>
      </w:pPr>
      <w:r>
        <w:t xml:space="preserve"> </w:t>
      </w:r>
      <w:r w:rsidR="00EF1C43">
        <w:t xml:space="preserve">Gambar 3. </w:t>
      </w:r>
      <w:fldSimple w:instr=" SEQ Gambar_3. \* ARABIC ">
        <w:r w:rsidR="00A57E15">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2"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2"/>
    </w:p>
    <w:p w14:paraId="21D676B7" w14:textId="244BA41D"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sidR="00FD73CB">
        <w:rPr>
          <w:lang w:val="en-ID"/>
        </w:rPr>
        <w:t>Sistem Informasi Geografis</w:t>
      </w:r>
      <w:r w:rsidR="00FD73CB">
        <w:rPr>
          <w:szCs w:val="24"/>
        </w:rPr>
        <w:t xml:space="preserve"> Pasar</w:t>
      </w:r>
      <w:r>
        <w:rPr>
          <w:rFonts w:cs="Times New Roman"/>
        </w:rPr>
        <w:t xml:space="preserve">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1B2EA0" w:rsidP="00A93261">
            <w:pPr>
              <w:pStyle w:val="ListParagraph"/>
              <w:spacing w:line="240" w:lineRule="auto"/>
              <w:ind w:firstLine="0"/>
              <w:rPr>
                <w:sz w:val="2"/>
                <w:bdr w:val="single" w:sz="4" w:space="0" w:color="auto"/>
              </w:rPr>
            </w:pPr>
            <w:r>
              <w:rPr>
                <w:lang w:val="en-US"/>
              </w:rPr>
              <w:object w:dxaOrig="11955" w:dyaOrig="5565" w14:anchorId="35336B4D">
                <v:shape id="_x0000_i1037" type="#_x0000_t75" style="width:425.2pt;height:197pt" o:ole="">
                  <v:imagedata r:id="rId49" o:title=""/>
                </v:shape>
                <o:OLEObject Type="Embed" ProgID="Visio.Drawing.15" ShapeID="_x0000_i1037" DrawAspect="Content" ObjectID="_1709603174" r:id="rId50"/>
              </w:object>
            </w:r>
          </w:p>
        </w:tc>
      </w:tr>
    </w:tbl>
    <w:p w14:paraId="636A26EF" w14:textId="2C2DBCE0" w:rsidR="00EF0190" w:rsidRDefault="00A3229C" w:rsidP="00A3229C">
      <w:pPr>
        <w:pStyle w:val="Caption"/>
        <w:spacing w:after="240"/>
        <w:rPr>
          <w:szCs w:val="24"/>
          <w:lang w:val="en-ID"/>
        </w:rPr>
      </w:pPr>
      <w:r>
        <w:t xml:space="preserve">Gambar 3. </w:t>
      </w:r>
      <w:fldSimple w:instr=" SEQ Gambar_3. \* ARABIC ">
        <w:r w:rsidR="00A57E15">
          <w:rPr>
            <w:noProof/>
          </w:rPr>
          <w:t>14</w:t>
        </w:r>
      </w:fldSimple>
      <w:r>
        <w:t xml:space="preserve"> </w:t>
      </w:r>
      <w:r w:rsidRPr="00362DB6">
        <w:t xml:space="preserve">ER diagram </w:t>
      </w:r>
      <w:r w:rsidR="00FD73CB">
        <w:rPr>
          <w:lang w:val="en-ID"/>
        </w:rPr>
        <w:t>Sistem Informasi Geografis</w:t>
      </w:r>
      <w:r w:rsidR="00FD73CB">
        <w:rPr>
          <w:szCs w:val="24"/>
        </w:rPr>
        <w:t xml:space="preserve">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62D4E41C" w:rsidR="00485DFB" w:rsidRPr="00485DFB" w:rsidRDefault="00485DFB" w:rsidP="000B2ED3">
      <w:pPr>
        <w:spacing w:line="240" w:lineRule="auto"/>
        <w:ind w:left="426" w:hanging="426"/>
        <w:jc w:val="center"/>
        <w:rPr>
          <w:b/>
          <w:sz w:val="20"/>
        </w:rPr>
      </w:pPr>
      <w:r w:rsidRPr="00485DFB">
        <w:rPr>
          <w:sz w:val="20"/>
        </w:rPr>
        <w:t xml:space="preserve">Tabel 3. </w:t>
      </w:r>
      <w:r w:rsidRPr="00485DFB">
        <w:rPr>
          <w:sz w:val="20"/>
        </w:rPr>
        <w:fldChar w:fldCharType="begin"/>
      </w:r>
      <w:r w:rsidRPr="00485DFB">
        <w:rPr>
          <w:sz w:val="20"/>
        </w:rPr>
        <w:instrText xml:space="preserve"> SEQ Tabel_3. \* ARABIC </w:instrText>
      </w:r>
      <w:r w:rsidRPr="00485DFB">
        <w:rPr>
          <w:sz w:val="20"/>
        </w:rPr>
        <w:fldChar w:fldCharType="separate"/>
      </w:r>
      <w:r w:rsidR="00A57E15">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420A3560" w:rsidR="00EF0190" w:rsidRDefault="00485DFB" w:rsidP="000B2ED3">
      <w:pPr>
        <w:pStyle w:val="Caption"/>
        <w:ind w:left="426" w:hanging="426"/>
      </w:pPr>
      <w:r>
        <w:t xml:space="preserve">Tabel 3. </w:t>
      </w:r>
      <w:fldSimple w:instr=" SEQ Tabel_3. \* ARABIC ">
        <w:r w:rsidR="00A57E15">
          <w:rPr>
            <w:noProof/>
          </w:rPr>
          <w:t>4</w:t>
        </w:r>
      </w:fldSimple>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r w:rsidR="001B2EA0" w:rsidRPr="00120263" w14:paraId="59EA4394" w14:textId="77777777" w:rsidTr="002F6E65">
        <w:trPr>
          <w:trHeight w:val="374"/>
        </w:trPr>
        <w:tc>
          <w:tcPr>
            <w:tcW w:w="640" w:type="dxa"/>
          </w:tcPr>
          <w:p w14:paraId="022B9B89" w14:textId="0B2F6F51" w:rsidR="001B2EA0" w:rsidRDefault="001B2EA0" w:rsidP="000B2ED3">
            <w:pPr>
              <w:ind w:left="426" w:hanging="426"/>
              <w:rPr>
                <w:rFonts w:cs="Times New Roman"/>
                <w:szCs w:val="24"/>
              </w:rPr>
            </w:pPr>
            <w:r>
              <w:rPr>
                <w:rFonts w:cs="Times New Roman"/>
                <w:szCs w:val="24"/>
              </w:rPr>
              <w:t>9.</w:t>
            </w:r>
          </w:p>
        </w:tc>
        <w:tc>
          <w:tcPr>
            <w:tcW w:w="3342" w:type="dxa"/>
          </w:tcPr>
          <w:p w14:paraId="5DFA8CCB" w14:textId="400C8387" w:rsidR="001B2EA0" w:rsidRDefault="001B2EA0" w:rsidP="000B2ED3">
            <w:pPr>
              <w:ind w:left="426" w:hanging="426"/>
              <w:rPr>
                <w:rFonts w:cs="Times New Roman"/>
                <w:iCs/>
                <w:szCs w:val="24"/>
              </w:rPr>
            </w:pPr>
            <w:r>
              <w:rPr>
                <w:rFonts w:cs="Times New Roman"/>
                <w:iCs/>
                <w:szCs w:val="24"/>
              </w:rPr>
              <w:t>Produk_pasar</w:t>
            </w:r>
          </w:p>
        </w:tc>
        <w:tc>
          <w:tcPr>
            <w:tcW w:w="1859" w:type="dxa"/>
          </w:tcPr>
          <w:p w14:paraId="6FF82BA8" w14:textId="084C3EA8" w:rsidR="001B2EA0" w:rsidRDefault="001B2EA0" w:rsidP="000B2ED3">
            <w:pPr>
              <w:ind w:left="426" w:hanging="426"/>
              <w:rPr>
                <w:rFonts w:cs="Times New Roman"/>
                <w:szCs w:val="24"/>
              </w:rPr>
            </w:pPr>
            <w:r>
              <w:rPr>
                <w:rFonts w:cs="Times New Roman"/>
                <w:szCs w:val="24"/>
              </w:rPr>
              <w:t>Text</w:t>
            </w:r>
          </w:p>
        </w:tc>
        <w:tc>
          <w:tcPr>
            <w:tcW w:w="2780" w:type="dxa"/>
          </w:tcPr>
          <w:p w14:paraId="1EAFD0CE" w14:textId="77777777" w:rsidR="001B2EA0" w:rsidRPr="007948C1" w:rsidRDefault="001B2EA0" w:rsidP="000B2ED3">
            <w:pPr>
              <w:ind w:left="426" w:hanging="426"/>
              <w:rPr>
                <w:rFonts w:cs="Times New Roman"/>
                <w:i/>
                <w:szCs w:val="24"/>
              </w:rPr>
            </w:pP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0AC802F2" w:rsidR="00EF0190" w:rsidRDefault="00925526" w:rsidP="00925526">
      <w:pPr>
        <w:pStyle w:val="Caption"/>
      </w:pPr>
      <w:r>
        <w:t xml:space="preserve">3. </w:t>
      </w:r>
      <w:fldSimple w:instr=" SEQ Tabel_3. \* ARABIC ">
        <w:r w:rsidR="00A57E15">
          <w:rPr>
            <w:noProof/>
          </w:rPr>
          <w:t>5</w:t>
        </w:r>
      </w:fldSimple>
      <w:r>
        <w:t xml:space="preserve"> </w:t>
      </w:r>
      <w:r w:rsidRPr="00114B67">
        <w:t>Tabel Status</w:t>
      </w:r>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7D4186">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7D4186">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7D4186">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7D4186">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7D4186">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7D4186">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7D4186">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7D4186">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7D4186">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7D4186">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7D4186">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7D4186">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7D4186">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7D4186">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7D4186">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7D4186">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4D77AC">
      <w:pPr>
        <w:pStyle w:val="Heading3"/>
        <w:keepNext w:val="0"/>
        <w:keepLines w:val="0"/>
        <w:numPr>
          <w:ilvl w:val="0"/>
          <w:numId w:val="43"/>
        </w:numPr>
        <w:spacing w:after="160"/>
        <w:ind w:left="426" w:hanging="426"/>
        <w:contextualSpacing/>
        <w:rPr>
          <w:color w:val="FF0000"/>
          <w:lang w:val="en-ID"/>
        </w:rPr>
      </w:pPr>
      <w:bookmarkStart w:id="43" w:name="_Toc532465149"/>
      <w:bookmarkStart w:id="44" w:name="_Toc46034394"/>
      <w:r w:rsidRPr="00D8182F">
        <w:rPr>
          <w:lang w:val="en-ID"/>
        </w:rPr>
        <w:t>Rancangan</w:t>
      </w:r>
      <w:r w:rsidRPr="00C274B0">
        <w:rPr>
          <w:lang w:val="en-ID"/>
        </w:rPr>
        <w:t xml:space="preserve"> Interface </w:t>
      </w:r>
      <w:r w:rsidRPr="00D8182F">
        <w:rPr>
          <w:lang w:val="en-ID"/>
        </w:rPr>
        <w:t>Sistem</w:t>
      </w:r>
      <w:bookmarkEnd w:id="43"/>
    </w:p>
    <w:p w14:paraId="6B57422A" w14:textId="3569D53B" w:rsidR="00232863" w:rsidRDefault="008C58FE" w:rsidP="00232863">
      <w:pPr>
        <w:ind w:firstLine="426"/>
      </w:pPr>
      <w:bookmarkStart w:id="45" w:name="_GoBack"/>
      <w:bookmarkEnd w:id="45"/>
      <w:r>
        <w:rPr>
          <w:szCs w:val="24"/>
        </w:rPr>
        <w:t xml:space="preserve">Berikut adalah rancangan </w:t>
      </w:r>
      <w:r>
        <w:rPr>
          <w:i/>
          <w:szCs w:val="24"/>
        </w:rPr>
        <w:t>interface</w:t>
      </w:r>
      <w:r>
        <w:rPr>
          <w:szCs w:val="24"/>
        </w:rPr>
        <w:t xml:space="preserve"> dari </w:t>
      </w:r>
      <w:r w:rsidR="000B448E">
        <w:rPr>
          <w:lang w:val="en-ID"/>
        </w:rPr>
        <w:t>Sistem Informasi Geografis</w:t>
      </w:r>
      <w:r w:rsidR="000B448E">
        <w:rPr>
          <w:szCs w:val="24"/>
        </w:rPr>
        <w:t xml:space="preserve"> Pasar</w:t>
      </w:r>
      <w:r>
        <w:rPr>
          <w:rFonts w:cs="Times New Roman"/>
        </w:rPr>
        <w:t xml:space="preserve">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8371EC7"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sidR="009D6B5D">
        <w:rPr>
          <w:rFonts w:cs="Times New Roman"/>
        </w:rPr>
        <w:t>gambar 3.15</w:t>
      </w:r>
      <w:r>
        <w:rPr>
          <w:rFonts w:cs="Times New Roman"/>
        </w:rPr>
        <w:t>.</w:t>
      </w:r>
    </w:p>
    <w:p w14:paraId="396112E7" w14:textId="0078CB70" w:rsidR="00250854" w:rsidRPr="00853307" w:rsidRDefault="00853307" w:rsidP="00BC0575">
      <w:pPr>
        <w:jc w:val="center"/>
        <w:rPr>
          <w:szCs w:val="24"/>
          <w:lang w:val="en-ID"/>
        </w:rPr>
      </w:pPr>
      <w:r>
        <w:rPr>
          <w:noProof/>
        </w:rPr>
        <w:drawing>
          <wp:inline distT="0" distB="0" distL="0" distR="0" wp14:anchorId="35212549" wp14:editId="378453D5">
            <wp:extent cx="2984360" cy="2660832"/>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92663" cy="2668235"/>
                    </a:xfrm>
                    <a:prstGeom prst="rect">
                      <a:avLst/>
                    </a:prstGeom>
                  </pic:spPr>
                </pic:pic>
              </a:graphicData>
            </a:graphic>
          </wp:inline>
        </w:drawing>
      </w:r>
    </w:p>
    <w:p w14:paraId="5C1EE894" w14:textId="4AE883EF" w:rsidR="00250854" w:rsidRPr="00186048" w:rsidRDefault="00C31865" w:rsidP="00C31865">
      <w:pPr>
        <w:pStyle w:val="Caption"/>
        <w:rPr>
          <w:szCs w:val="24"/>
          <w:lang w:val="en-ID"/>
        </w:rPr>
      </w:pPr>
      <w:r>
        <w:t xml:space="preserve">Gambar 3. </w:t>
      </w:r>
      <w:fldSimple w:instr=" SEQ Gambar_3. \* ARABIC ">
        <w:r w:rsidR="00A57E15">
          <w:rPr>
            <w:noProof/>
          </w:rPr>
          <w:t>15</w:t>
        </w:r>
      </w:fldSimple>
      <w:r>
        <w:t xml:space="preserve"> </w:t>
      </w:r>
      <w:r w:rsidRPr="00402778">
        <w:t xml:space="preserve">Rancangan </w:t>
      </w:r>
      <w:r w:rsidRPr="00C31865">
        <w:rPr>
          <w:i/>
        </w:rPr>
        <w:t>interface</w:t>
      </w:r>
      <w:r w:rsidRPr="00402778">
        <w:t xml:space="preserve"> halaman </w:t>
      </w:r>
      <w:r w:rsidRPr="00C31865">
        <w:rPr>
          <w:i/>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t>Halaman Data Pasar</w:t>
      </w:r>
    </w:p>
    <w:p w14:paraId="7465246D" w14:textId="287ACECD"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w:t>
      </w:r>
      <w:r w:rsidR="00EE6C2B">
        <w:rPr>
          <w:szCs w:val="24"/>
        </w:rPr>
        <w:lastRenderedPageBreak/>
        <w:t>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846B5B">
        <w:rPr>
          <w:rFonts w:cs="Times New Roman"/>
        </w:rPr>
        <w:t>gambar 3.16</w:t>
      </w:r>
      <w:r>
        <w:rPr>
          <w:rFonts w:cs="Times New Roman"/>
        </w:rPr>
        <w:t>.</w:t>
      </w:r>
    </w:p>
    <w:p w14:paraId="2A3C59C6" w14:textId="5FD2E77F" w:rsidR="00250854" w:rsidRDefault="00DA3950" w:rsidP="007844AB">
      <w:pPr>
        <w:pStyle w:val="Caption"/>
        <w:ind w:firstLine="426"/>
        <w:rPr>
          <w:szCs w:val="24"/>
          <w:lang w:val="en-ID"/>
        </w:rPr>
      </w:pPr>
      <w:r>
        <w:rPr>
          <w:noProof/>
        </w:rPr>
        <w:drawing>
          <wp:inline distT="0" distB="0" distL="0" distR="0" wp14:anchorId="7951421A" wp14:editId="4F0696BA">
            <wp:extent cx="3638550" cy="3228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42645" cy="3232546"/>
                    </a:xfrm>
                    <a:prstGeom prst="rect">
                      <a:avLst/>
                    </a:prstGeom>
                  </pic:spPr>
                </pic:pic>
              </a:graphicData>
            </a:graphic>
          </wp:inline>
        </w:drawing>
      </w:r>
      <w:r w:rsidR="00A74555">
        <w:rPr>
          <w:szCs w:val="24"/>
          <w:lang w:val="en-ID"/>
        </w:rPr>
        <w:br/>
      </w:r>
      <w:r w:rsidR="00F57D49">
        <w:t xml:space="preserve">Gambar 3. </w:t>
      </w:r>
      <w:fldSimple w:instr=" SEQ Gambar_3. \* ARABIC ">
        <w:r w:rsidR="00A57E15">
          <w:rPr>
            <w:noProof/>
          </w:rPr>
          <w:t>16</w:t>
        </w:r>
      </w:fldSimple>
      <w:r w:rsidR="00F57D49">
        <w:t xml:space="preserve"> </w:t>
      </w:r>
      <w:r w:rsidR="00F57D49" w:rsidRPr="00965D9A">
        <w:t xml:space="preserve">Rancangan </w:t>
      </w:r>
      <w:r w:rsidR="00F57D49" w:rsidRPr="00F57D49">
        <w:rPr>
          <w:i/>
        </w:rPr>
        <w:t>interface</w:t>
      </w:r>
      <w:r w:rsidR="00F57D49" w:rsidRPr="00965D9A">
        <w:t xml:space="preserve"> halaman Data 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55574483"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sidR="00277282">
        <w:rPr>
          <w:rFonts w:cs="Times New Roman"/>
        </w:rPr>
        <w:t>gambar 3.17</w:t>
      </w:r>
      <w:r>
        <w:rPr>
          <w:rFonts w:cs="Times New Roman"/>
        </w:rPr>
        <w:t>.</w:t>
      </w:r>
    </w:p>
    <w:p w14:paraId="05E3D3D0" w14:textId="7E89702F" w:rsidR="00A807C3" w:rsidRPr="00A807C3" w:rsidRDefault="00591DF2" w:rsidP="000B5735">
      <w:pPr>
        <w:pStyle w:val="Caption"/>
        <w:rPr>
          <w:szCs w:val="24"/>
          <w:lang w:val="en-ID"/>
        </w:rPr>
      </w:pPr>
      <w:r>
        <w:rPr>
          <w:noProof/>
        </w:rPr>
        <w:drawing>
          <wp:inline distT="0" distB="0" distL="0" distR="0" wp14:anchorId="40988570" wp14:editId="153C3058">
            <wp:extent cx="3619500" cy="3219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19500" cy="3219997"/>
                    </a:xfrm>
                    <a:prstGeom prst="rect">
                      <a:avLst/>
                    </a:prstGeom>
                  </pic:spPr>
                </pic:pic>
              </a:graphicData>
            </a:graphic>
          </wp:inline>
        </w:drawing>
      </w:r>
      <w:r w:rsidR="00A807C3">
        <w:rPr>
          <w:szCs w:val="24"/>
          <w:lang w:val="en-ID"/>
        </w:rPr>
        <w:br/>
      </w:r>
      <w:r w:rsidR="000B5735">
        <w:t xml:space="preserve">Gambar 3. </w:t>
      </w:r>
      <w:fldSimple w:instr=" SEQ Gambar_3. \* ARABIC ">
        <w:r w:rsidR="00A57E15">
          <w:rPr>
            <w:noProof/>
          </w:rPr>
          <w:t>17</w:t>
        </w:r>
      </w:fldSimple>
      <w:r w:rsidR="000B5735">
        <w:t xml:space="preserve"> </w:t>
      </w:r>
      <w:r w:rsidR="000B5735" w:rsidRPr="00B12DA2">
        <w:t xml:space="preserve">Rancangan </w:t>
      </w:r>
      <w:r w:rsidR="000B5735" w:rsidRPr="000B5735">
        <w:rPr>
          <w:i/>
        </w:rPr>
        <w:t>interface</w:t>
      </w:r>
      <w:r w:rsidR="000B5735" w:rsidRPr="00B12DA2">
        <w:t xml:space="preserve"> halaman Edit Data Pasar</w:t>
      </w: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Hapus Pasar</w:t>
      </w:r>
    </w:p>
    <w:p w14:paraId="3841BCB2" w14:textId="37AA3F09"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w:t>
      </w:r>
      <w:r w:rsidR="00156DBF">
        <w:rPr>
          <w:rFonts w:cs="Times New Roman"/>
        </w:rPr>
        <w:t xml:space="preserve"> 3.18</w:t>
      </w:r>
      <w:r>
        <w:rPr>
          <w:rFonts w:cs="Times New Roman"/>
        </w:rPr>
        <w:t>.</w:t>
      </w:r>
    </w:p>
    <w:p w14:paraId="41638568" w14:textId="180216F6" w:rsidR="00591DF2" w:rsidRPr="00A807C3" w:rsidRDefault="004B5DAA" w:rsidP="00156DBF">
      <w:pPr>
        <w:pStyle w:val="Caption"/>
        <w:spacing w:after="240"/>
        <w:rPr>
          <w:szCs w:val="24"/>
          <w:lang w:val="en-ID"/>
        </w:rPr>
      </w:pPr>
      <w:r>
        <w:rPr>
          <w:noProof/>
        </w:rPr>
        <w:drawing>
          <wp:inline distT="0" distB="0" distL="0" distR="0" wp14:anchorId="606F20E5" wp14:editId="497CFE4D">
            <wp:extent cx="3324225" cy="29459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24225" cy="2945976"/>
                    </a:xfrm>
                    <a:prstGeom prst="rect">
                      <a:avLst/>
                    </a:prstGeom>
                  </pic:spPr>
                </pic:pic>
              </a:graphicData>
            </a:graphic>
          </wp:inline>
        </w:drawing>
      </w:r>
      <w:r w:rsidR="00591DF2">
        <w:rPr>
          <w:szCs w:val="24"/>
          <w:lang w:val="en-ID"/>
        </w:rPr>
        <w:br/>
      </w:r>
      <w:r w:rsidR="00156DBF">
        <w:t xml:space="preserve">Gambar 3. </w:t>
      </w:r>
      <w:fldSimple w:instr=" SEQ Gambar_3. \* ARABIC ">
        <w:r w:rsidR="00A57E15">
          <w:rPr>
            <w:noProof/>
          </w:rPr>
          <w:t>18</w:t>
        </w:r>
      </w:fldSimple>
      <w:r w:rsidR="00156DBF">
        <w:t xml:space="preserve"> </w:t>
      </w:r>
      <w:r w:rsidR="00156DBF" w:rsidRPr="003D4F75">
        <w:t xml:space="preserve">Rancangan </w:t>
      </w:r>
      <w:r w:rsidR="00156DBF" w:rsidRPr="00156DBF">
        <w:rPr>
          <w:i/>
        </w:rPr>
        <w:t>interface</w:t>
      </w:r>
      <w:r w:rsidR="00156DBF" w:rsidRPr="003D4F75">
        <w:t xml:space="preserve"> halaman 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200F6154"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 xml:space="preserve">gambar </w:t>
      </w:r>
      <w:r w:rsidR="00CE58D6">
        <w:rPr>
          <w:rFonts w:cs="Times New Roman"/>
        </w:rPr>
        <w:t>3.19</w:t>
      </w:r>
      <w:r>
        <w:rPr>
          <w:rFonts w:cs="Times New Roman"/>
        </w:rPr>
        <w:t>.</w:t>
      </w:r>
    </w:p>
    <w:p w14:paraId="1435BA4A" w14:textId="3619E49A" w:rsidR="007A79E0" w:rsidRDefault="0079072E" w:rsidP="00CE58D6">
      <w:pPr>
        <w:pStyle w:val="Caption"/>
        <w:rPr>
          <w:szCs w:val="24"/>
          <w:lang w:val="en-ID"/>
        </w:rPr>
      </w:pPr>
      <w:r>
        <w:rPr>
          <w:noProof/>
        </w:rPr>
        <w:drawing>
          <wp:inline distT="0" distB="0" distL="0" distR="0" wp14:anchorId="29772525" wp14:editId="21C15B1B">
            <wp:extent cx="3323090" cy="296284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4166" cy="2963804"/>
                    </a:xfrm>
                    <a:prstGeom prst="rect">
                      <a:avLst/>
                    </a:prstGeom>
                  </pic:spPr>
                </pic:pic>
              </a:graphicData>
            </a:graphic>
          </wp:inline>
        </w:drawing>
      </w:r>
      <w:r w:rsidR="007A79E0">
        <w:rPr>
          <w:szCs w:val="24"/>
          <w:lang w:val="en-ID"/>
        </w:rPr>
        <w:br/>
      </w:r>
      <w:r w:rsidR="00CE58D6">
        <w:t xml:space="preserve">Gambar 3. </w:t>
      </w:r>
      <w:fldSimple w:instr=" SEQ Gambar_3. \* ARABIC ">
        <w:r w:rsidR="00A57E15">
          <w:rPr>
            <w:noProof/>
          </w:rPr>
          <w:t>19</w:t>
        </w:r>
      </w:fldSimple>
      <w:r w:rsidR="00CE58D6">
        <w:t xml:space="preserve"> </w:t>
      </w:r>
      <w:r w:rsidR="00CE58D6" w:rsidRPr="00D36E5C">
        <w:t xml:space="preserve">Rancangan </w:t>
      </w:r>
      <w:r w:rsidR="00CE58D6" w:rsidRPr="00CE58D6">
        <w:rPr>
          <w:i/>
        </w:rPr>
        <w:t>interface</w:t>
      </w:r>
      <w:r w:rsidR="00CE58D6" w:rsidRPr="00D36E5C">
        <w:t xml:space="preserve"> halaman Tambah Pasar</w:t>
      </w:r>
    </w:p>
    <w:p w14:paraId="15FCA28D" w14:textId="77777777" w:rsidR="007A79E0" w:rsidRDefault="007A79E0" w:rsidP="00A74555">
      <w:pPr>
        <w:spacing w:after="160" w:line="259" w:lineRule="auto"/>
        <w:ind w:firstLine="0"/>
        <w:jc w:val="left"/>
        <w:rPr>
          <w:rFonts w:eastAsiaTheme="majorEastAsia" w:cstheme="majorBidi"/>
          <w:b/>
          <w:caps/>
          <w:szCs w:val="32"/>
        </w:rPr>
      </w:pPr>
    </w:p>
    <w:p w14:paraId="60F98F2D" w14:textId="2B4E01F4" w:rsidR="007D4186" w:rsidRPr="007D4186" w:rsidRDefault="007D4186" w:rsidP="007D4186">
      <w:pPr>
        <w:pStyle w:val="ListParagraph"/>
        <w:numPr>
          <w:ilvl w:val="1"/>
          <w:numId w:val="39"/>
        </w:numPr>
        <w:tabs>
          <w:tab w:val="clear" w:pos="1440"/>
        </w:tabs>
        <w:spacing w:after="160"/>
        <w:ind w:left="709" w:hanging="283"/>
        <w:rPr>
          <w:szCs w:val="24"/>
          <w:lang w:val="en-ID"/>
        </w:rPr>
      </w:pPr>
      <w:r w:rsidRPr="007D4186">
        <w:rPr>
          <w:szCs w:val="24"/>
          <w:lang w:val="en-ID"/>
        </w:rPr>
        <w:lastRenderedPageBreak/>
        <w:t xml:space="preserve">Halaman </w:t>
      </w:r>
      <w:r>
        <w:rPr>
          <w:szCs w:val="24"/>
          <w:lang w:val="en-ID"/>
        </w:rPr>
        <w:t>Validasi Data</w:t>
      </w:r>
      <w:r w:rsidRPr="007D4186">
        <w:rPr>
          <w:szCs w:val="24"/>
          <w:lang w:val="en-ID"/>
        </w:rPr>
        <w:t xml:space="preserve"> Pasar </w:t>
      </w:r>
    </w:p>
    <w:p w14:paraId="3B7064CC" w14:textId="7C83A611" w:rsidR="007D4186" w:rsidRDefault="007D4186" w:rsidP="007D4186">
      <w:pPr>
        <w:pStyle w:val="ListParagraph"/>
        <w:ind w:left="720"/>
        <w:rPr>
          <w:szCs w:val="24"/>
          <w:lang w:val="en-ID"/>
        </w:rPr>
      </w:pPr>
      <w:r w:rsidRPr="007847FB">
        <w:rPr>
          <w:szCs w:val="24"/>
        </w:rPr>
        <w:t xml:space="preserve">Halaman </w:t>
      </w:r>
      <w:r>
        <w:rPr>
          <w:szCs w:val="24"/>
        </w:rPr>
        <w:t>validasi data 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melakukan validasi terhadap data-data pasar yang ditambahkan oleh masyarakat. Validasi data pasar dilakukan </w:t>
      </w:r>
      <w:r w:rsidR="001B3205">
        <w:rPr>
          <w:szCs w:val="24"/>
        </w:rPr>
        <w:t xml:space="preserve">dengan cara menuju langsung ke titik lokasi sesuai yang telah ditambahkan oleh masyarakat. Validasi data dilakukan </w:t>
      </w:r>
      <w:r>
        <w:rPr>
          <w:szCs w:val="24"/>
        </w:rPr>
        <w:t xml:space="preserve">bertujuan untuk </w:t>
      </w:r>
      <w:r w:rsidR="0092651A">
        <w:rPr>
          <w:szCs w:val="24"/>
        </w:rPr>
        <w:t>mengetahui apakah data pasar yang ditambahkan oleh masyarakat memang benar ada atau tidak</w:t>
      </w:r>
      <w:r w:rsidRPr="007847FB">
        <w:rPr>
          <w:rFonts w:cs="Times New Roman"/>
        </w:rPr>
        <w:t xml:space="preserve">. Rancangan </w:t>
      </w:r>
      <w:r w:rsidRPr="007847FB">
        <w:rPr>
          <w:rFonts w:cs="Times New Roman"/>
          <w:i/>
        </w:rPr>
        <w:t>interface</w:t>
      </w:r>
      <w:r w:rsidRPr="007847FB">
        <w:rPr>
          <w:rFonts w:cs="Times New Roman"/>
        </w:rPr>
        <w:t xml:space="preserve"> halaman </w:t>
      </w:r>
      <w:r w:rsidR="003D70BD">
        <w:rPr>
          <w:rFonts w:cs="Times New Roman"/>
        </w:rPr>
        <w:t xml:space="preserve">validasi data </w:t>
      </w:r>
      <w:r>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sidR="00D84536">
        <w:rPr>
          <w:rFonts w:cs="Times New Roman"/>
        </w:rPr>
        <w:t>gambar 3.20</w:t>
      </w:r>
      <w:r>
        <w:rPr>
          <w:rFonts w:cs="Times New Roman"/>
        </w:rPr>
        <w:t>.</w:t>
      </w:r>
    </w:p>
    <w:p w14:paraId="6B45A5C0" w14:textId="24357F97" w:rsidR="007D4186" w:rsidRPr="007D4186" w:rsidRDefault="001D4A49" w:rsidP="001D4A49">
      <w:pPr>
        <w:pStyle w:val="Caption"/>
        <w:tabs>
          <w:tab w:val="num" w:pos="142"/>
        </w:tabs>
        <w:spacing w:after="240"/>
        <w:ind w:left="709" w:hanging="283"/>
      </w:pPr>
      <w:r>
        <w:rPr>
          <w:noProof/>
        </w:rPr>
        <w:drawing>
          <wp:inline distT="0" distB="0" distL="0" distR="0" wp14:anchorId="1385DD3C" wp14:editId="11850E35">
            <wp:extent cx="4333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875" cy="3848100"/>
                    </a:xfrm>
                    <a:prstGeom prst="rect">
                      <a:avLst/>
                    </a:prstGeom>
                  </pic:spPr>
                </pic:pic>
              </a:graphicData>
            </a:graphic>
          </wp:inline>
        </w:drawing>
      </w:r>
      <w:r w:rsidR="007D4186">
        <w:rPr>
          <w:szCs w:val="24"/>
          <w:lang w:val="en-ID"/>
        </w:rPr>
        <w:br/>
      </w:r>
      <w:r w:rsidR="00D84536">
        <w:t xml:space="preserve">Gambar 3. </w:t>
      </w:r>
      <w:fldSimple w:instr=" SEQ Gambar_3. \* ARABIC ">
        <w:r w:rsidR="00A57E15">
          <w:rPr>
            <w:noProof/>
          </w:rPr>
          <w:t>20</w:t>
        </w:r>
      </w:fldSimple>
      <w:r w:rsidR="00D84536">
        <w:t xml:space="preserve"> </w:t>
      </w:r>
      <w:r w:rsidR="00D84536" w:rsidRPr="00F453F9">
        <w:t xml:space="preserve">Rancangan </w:t>
      </w:r>
      <w:r w:rsidR="00D84536" w:rsidRPr="009132BB">
        <w:rPr>
          <w:i/>
        </w:rPr>
        <w:t>interface</w:t>
      </w:r>
      <w:r w:rsidR="00D84536" w:rsidRPr="00F453F9">
        <w:t xml:space="preserve"> halaman </w:t>
      </w:r>
      <w:r w:rsidR="00D84536">
        <w:t>validasi data pasar</w:t>
      </w: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510E6A61" w:rsidR="00740703" w:rsidRPr="00B876D1" w:rsidRDefault="00740703" w:rsidP="00D50F1C">
      <w:pPr>
        <w:pStyle w:val="ListParagraph"/>
        <w:numPr>
          <w:ilvl w:val="1"/>
          <w:numId w:val="40"/>
        </w:numPr>
        <w:tabs>
          <w:tab w:val="clear" w:pos="1440"/>
          <w:tab w:val="num" w:pos="142"/>
        </w:tabs>
        <w:spacing w:after="160"/>
        <w:ind w:left="709" w:hanging="283"/>
        <w:rPr>
          <w:szCs w:val="24"/>
          <w:lang w:val="en-ID"/>
        </w:rPr>
      </w:pPr>
      <w:r>
        <w:rPr>
          <w:szCs w:val="24"/>
          <w:lang w:val="en-ID"/>
        </w:rPr>
        <w:t xml:space="preserve">Halaman </w:t>
      </w:r>
      <w:r w:rsidR="00023F82">
        <w:rPr>
          <w:szCs w:val="24"/>
          <w:lang w:val="en-ID"/>
        </w:rPr>
        <w:t>Rute Lokasi Pasar</w:t>
      </w:r>
    </w:p>
    <w:p w14:paraId="25367D4E" w14:textId="73984CC9" w:rsidR="00740703" w:rsidRDefault="00D50F1C" w:rsidP="00D50F1C">
      <w:pPr>
        <w:pStyle w:val="ListParagraph"/>
        <w:tabs>
          <w:tab w:val="num" w:pos="142"/>
        </w:tabs>
        <w:ind w:left="426" w:firstLine="0"/>
        <w:rPr>
          <w:rFonts w:cs="Times New Roman"/>
        </w:rPr>
      </w:pPr>
      <w:r>
        <w:rPr>
          <w:szCs w:val="24"/>
        </w:rPr>
        <w:tab/>
      </w:r>
      <w:r w:rsidR="00740703" w:rsidRPr="007847FB">
        <w:rPr>
          <w:szCs w:val="24"/>
        </w:rPr>
        <w:t xml:space="preserve">Halaman </w:t>
      </w:r>
      <w:r w:rsidR="00023F82">
        <w:rPr>
          <w:szCs w:val="24"/>
        </w:rPr>
        <w:t xml:space="preserve">rute lokasi pasar </w:t>
      </w:r>
      <w:r w:rsidR="00740703" w:rsidRPr="007847FB">
        <w:rPr>
          <w:szCs w:val="24"/>
        </w:rPr>
        <w:t xml:space="preserve">merupakan halaman yang digunakan </w:t>
      </w:r>
      <w:r w:rsidR="009201D8">
        <w:rPr>
          <w:szCs w:val="24"/>
        </w:rPr>
        <w:t xml:space="preserve">masyarakat maupun admin untuk </w:t>
      </w:r>
      <w:r w:rsidR="00023F82">
        <w:rPr>
          <w:szCs w:val="24"/>
        </w:rPr>
        <w:t xml:space="preserve">dapat </w:t>
      </w:r>
      <w:r w:rsidR="009201D8">
        <w:rPr>
          <w:szCs w:val="24"/>
        </w:rPr>
        <w:t xml:space="preserve">melihat peta lokasi pasar </w:t>
      </w:r>
      <w:r w:rsidR="00023F82">
        <w:rPr>
          <w:szCs w:val="24"/>
        </w:rPr>
        <w:t>yang ada</w:t>
      </w:r>
      <w:r w:rsidR="00832C87">
        <w:rPr>
          <w:szCs w:val="24"/>
        </w:rPr>
        <w:t xml:space="preserve"> pada system</w:t>
      </w:r>
      <w:r w:rsidR="00023F82">
        <w:rPr>
          <w:szCs w:val="24"/>
        </w:rPr>
        <w:t xml:space="preserve"> </w:t>
      </w:r>
      <w:r w:rsidR="009201D8">
        <w:rPr>
          <w:szCs w:val="24"/>
        </w:rPr>
        <w:t xml:space="preserve">serta </w:t>
      </w:r>
      <w:r w:rsidR="00023F82">
        <w:rPr>
          <w:szCs w:val="24"/>
        </w:rPr>
        <w:t xml:space="preserve">dapat melihat </w:t>
      </w:r>
      <w:r w:rsidR="009201D8">
        <w:rPr>
          <w:szCs w:val="24"/>
        </w:rPr>
        <w:t>rute menuju lokasi pasar</w:t>
      </w:r>
      <w:r w:rsidR="00023F82">
        <w:rPr>
          <w:szCs w:val="24"/>
        </w:rPr>
        <w:t xml:space="preserve"> yang diinginkan</w:t>
      </w:r>
      <w:r w:rsidR="00740703" w:rsidRPr="007847FB">
        <w:rPr>
          <w:rFonts w:cs="Times New Roman"/>
        </w:rPr>
        <w:t xml:space="preserve">. Rancangan </w:t>
      </w:r>
      <w:r w:rsidR="00740703" w:rsidRPr="007847FB">
        <w:rPr>
          <w:rFonts w:cs="Times New Roman"/>
          <w:i/>
        </w:rPr>
        <w:t>interface</w:t>
      </w:r>
      <w:r w:rsidR="00740703" w:rsidRPr="007847FB">
        <w:rPr>
          <w:rFonts w:cs="Times New Roman"/>
        </w:rPr>
        <w:t xml:space="preserve"> halaman </w:t>
      </w:r>
      <w:r w:rsidR="008B5CF9">
        <w:rPr>
          <w:szCs w:val="24"/>
          <w:lang w:val="en-ID"/>
        </w:rPr>
        <w:t>Rute Lokasi Pasar</w:t>
      </w:r>
      <w:r w:rsidR="009201D8">
        <w:rPr>
          <w:rFonts w:cs="Times New Roman"/>
          <w:i/>
        </w:rPr>
        <w:t xml:space="preserve"> </w:t>
      </w:r>
      <w:r w:rsidR="00740703">
        <w:rPr>
          <w:rFonts w:cs="Times New Roman"/>
        </w:rPr>
        <w:t xml:space="preserve">dapat dilihat </w:t>
      </w:r>
      <w:r w:rsidR="00740703" w:rsidRPr="007847FB">
        <w:rPr>
          <w:rFonts w:cs="Times New Roman"/>
        </w:rPr>
        <w:t xml:space="preserve">seperti pada </w:t>
      </w:r>
      <w:r w:rsidR="00AF5A1A">
        <w:rPr>
          <w:rFonts w:cs="Times New Roman"/>
        </w:rPr>
        <w:t>gambar 3.21</w:t>
      </w:r>
      <w:r w:rsidR="00740703">
        <w:rPr>
          <w:rFonts w:cs="Times New Roman"/>
        </w:rPr>
        <w:t>.</w:t>
      </w:r>
      <w:r w:rsidR="001534B6">
        <w:rPr>
          <w:rFonts w:cs="Times New Roman"/>
        </w:rPr>
        <w:t xml:space="preserve"> </w:t>
      </w:r>
    </w:p>
    <w:p w14:paraId="3671E65D" w14:textId="4E2B15E7" w:rsidR="00740703" w:rsidRPr="00853307" w:rsidRDefault="000164A7" w:rsidP="00D50F1C">
      <w:pPr>
        <w:tabs>
          <w:tab w:val="num" w:pos="142"/>
        </w:tabs>
        <w:spacing w:line="240" w:lineRule="auto"/>
        <w:ind w:left="709" w:hanging="283"/>
        <w:jc w:val="center"/>
        <w:rPr>
          <w:szCs w:val="24"/>
          <w:lang w:val="en-ID"/>
        </w:rPr>
      </w:pPr>
      <w:r>
        <w:rPr>
          <w:noProof/>
        </w:rPr>
        <w:lastRenderedPageBreak/>
        <w:drawing>
          <wp:inline distT="0" distB="0" distL="0" distR="0" wp14:anchorId="65F40CD7" wp14:editId="4079E280">
            <wp:extent cx="381895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9427" cy="3391315"/>
                    </a:xfrm>
                    <a:prstGeom prst="rect">
                      <a:avLst/>
                    </a:prstGeom>
                  </pic:spPr>
                </pic:pic>
              </a:graphicData>
            </a:graphic>
          </wp:inline>
        </w:drawing>
      </w:r>
    </w:p>
    <w:p w14:paraId="540A3324" w14:textId="2C6FAFD4" w:rsidR="009D4105" w:rsidRDefault="00944083" w:rsidP="00450A52">
      <w:pPr>
        <w:pStyle w:val="Caption"/>
        <w:spacing w:after="240"/>
        <w:rPr>
          <w:i/>
        </w:rPr>
      </w:pPr>
      <w:r>
        <w:t xml:space="preserve">Gambar 3. </w:t>
      </w:r>
      <w:fldSimple w:instr=" SEQ Gambar_3. \* ARABIC ">
        <w:r w:rsidR="00A57E15">
          <w:rPr>
            <w:noProof/>
          </w:rPr>
          <w:t>21</w:t>
        </w:r>
      </w:fldSimple>
      <w:r>
        <w:t xml:space="preserve"> </w:t>
      </w:r>
      <w:r w:rsidR="009132BB" w:rsidRPr="00F453F9">
        <w:t xml:space="preserve">Rancangan </w:t>
      </w:r>
      <w:r w:rsidR="009132BB" w:rsidRPr="009132BB">
        <w:rPr>
          <w:i/>
        </w:rPr>
        <w:t>interface</w:t>
      </w:r>
      <w:r w:rsidR="009132BB" w:rsidRPr="00F453F9">
        <w:t xml:space="preserve"> halaman </w:t>
      </w:r>
      <w:r w:rsidR="009132BB" w:rsidRPr="009132BB">
        <w:rPr>
          <w:i/>
        </w:rPr>
        <w:t>dashboard</w:t>
      </w:r>
    </w:p>
    <w:p w14:paraId="2E05182B" w14:textId="6B39536A" w:rsidR="001D12DC" w:rsidRPr="00E41972" w:rsidRDefault="00D72EA5" w:rsidP="00E41972">
      <w:pPr>
        <w:pStyle w:val="ListParagraph"/>
        <w:numPr>
          <w:ilvl w:val="1"/>
          <w:numId w:val="40"/>
        </w:numPr>
        <w:tabs>
          <w:tab w:val="clear" w:pos="1440"/>
          <w:tab w:val="num" w:pos="142"/>
        </w:tabs>
        <w:spacing w:after="160"/>
        <w:ind w:left="709" w:hanging="283"/>
        <w:rPr>
          <w:szCs w:val="24"/>
          <w:lang w:val="en-ID"/>
        </w:rPr>
      </w:pPr>
      <w:r w:rsidRPr="00D72EA5">
        <w:rPr>
          <w:szCs w:val="24"/>
          <w:lang w:val="en-ID"/>
        </w:rPr>
        <w:t xml:space="preserve">Halaman </w:t>
      </w:r>
      <w:r w:rsidR="009D4105">
        <w:rPr>
          <w:szCs w:val="24"/>
          <w:lang w:val="en-ID"/>
        </w:rPr>
        <w:t>Detail Data Pasar</w:t>
      </w:r>
    </w:p>
    <w:p w14:paraId="51D63DE4" w14:textId="1044E7A2" w:rsidR="00E41972" w:rsidRDefault="00E41972" w:rsidP="00E41972">
      <w:pPr>
        <w:pStyle w:val="ListParagraph"/>
        <w:tabs>
          <w:tab w:val="num" w:pos="142"/>
        </w:tabs>
        <w:ind w:left="426" w:firstLine="0"/>
        <w:rPr>
          <w:rFonts w:cs="Times New Roman"/>
        </w:rPr>
      </w:pPr>
      <w:r>
        <w:rPr>
          <w:szCs w:val="24"/>
        </w:rPr>
        <w:tab/>
      </w:r>
      <w:r w:rsidRPr="007847FB">
        <w:rPr>
          <w:szCs w:val="24"/>
        </w:rPr>
        <w:t xml:space="preserve">Halaman </w:t>
      </w:r>
      <w:r>
        <w:rPr>
          <w:szCs w:val="24"/>
        </w:rPr>
        <w:t xml:space="preserve">detail data pasar </w:t>
      </w:r>
      <w:r w:rsidRPr="007847FB">
        <w:rPr>
          <w:szCs w:val="24"/>
        </w:rPr>
        <w:t xml:space="preserve">merupakan halaman yang digunakan </w:t>
      </w:r>
      <w:r>
        <w:rPr>
          <w:szCs w:val="24"/>
        </w:rPr>
        <w:t xml:space="preserve">masyarakat maupun admin untuk dapat melihat </w:t>
      </w:r>
      <w:r w:rsidR="00643946">
        <w:rPr>
          <w:szCs w:val="24"/>
        </w:rPr>
        <w:t xml:space="preserve">informasi detail mengenai data-data </w:t>
      </w:r>
      <w:r>
        <w:rPr>
          <w:szCs w:val="24"/>
        </w:rPr>
        <w:t>pasar diinginkan</w:t>
      </w:r>
      <w:r w:rsidRPr="007847FB">
        <w:rPr>
          <w:rFonts w:cs="Times New Roman"/>
        </w:rPr>
        <w:t xml:space="preserve">. Rancangan </w:t>
      </w:r>
      <w:r w:rsidRPr="007847FB">
        <w:rPr>
          <w:rFonts w:cs="Times New Roman"/>
          <w:i/>
        </w:rPr>
        <w:t>interface</w:t>
      </w:r>
      <w:r w:rsidRPr="007847FB">
        <w:rPr>
          <w:rFonts w:cs="Times New Roman"/>
        </w:rPr>
        <w:t xml:space="preserve"> halaman </w:t>
      </w:r>
      <w:r w:rsidR="00655329">
        <w:rPr>
          <w:szCs w:val="24"/>
          <w:lang w:val="en-ID"/>
        </w:rPr>
        <w:t>detail data p</w:t>
      </w:r>
      <w:r>
        <w:rPr>
          <w:szCs w:val="24"/>
          <w:lang w:val="en-ID"/>
        </w:rPr>
        <w:t>asar</w:t>
      </w:r>
      <w:r>
        <w:rPr>
          <w:rFonts w:cs="Times New Roman"/>
          <w:i/>
        </w:rPr>
        <w:t xml:space="preserve"> </w:t>
      </w:r>
      <w:r>
        <w:rPr>
          <w:rFonts w:cs="Times New Roman"/>
        </w:rPr>
        <w:t xml:space="preserve">dapat dilihat </w:t>
      </w:r>
      <w:r w:rsidRPr="007847FB">
        <w:rPr>
          <w:rFonts w:cs="Times New Roman"/>
        </w:rPr>
        <w:t xml:space="preserve">seperti pada </w:t>
      </w:r>
      <w:r>
        <w:rPr>
          <w:rFonts w:cs="Times New Roman"/>
        </w:rPr>
        <w:t>gambar 3.2</w:t>
      </w:r>
      <w:r w:rsidR="008815DE">
        <w:rPr>
          <w:rFonts w:cs="Times New Roman"/>
        </w:rPr>
        <w:t>2</w:t>
      </w:r>
      <w:r>
        <w:rPr>
          <w:rFonts w:cs="Times New Roman"/>
        </w:rPr>
        <w:t xml:space="preserve">. </w:t>
      </w:r>
    </w:p>
    <w:p w14:paraId="23112461" w14:textId="72539B10" w:rsidR="00E41972" w:rsidRPr="00853307" w:rsidRDefault="00015BE7" w:rsidP="00E41972">
      <w:pPr>
        <w:tabs>
          <w:tab w:val="num" w:pos="142"/>
        </w:tabs>
        <w:spacing w:line="240" w:lineRule="auto"/>
        <w:ind w:left="709" w:hanging="283"/>
        <w:jc w:val="center"/>
        <w:rPr>
          <w:szCs w:val="24"/>
          <w:lang w:val="en-ID"/>
        </w:rPr>
      </w:pPr>
      <w:r>
        <w:rPr>
          <w:noProof/>
        </w:rPr>
        <w:drawing>
          <wp:inline distT="0" distB="0" distL="0" distR="0" wp14:anchorId="0C70B398" wp14:editId="57692FF0">
            <wp:extent cx="389408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01021" cy="3473280"/>
                    </a:xfrm>
                    <a:prstGeom prst="rect">
                      <a:avLst/>
                    </a:prstGeom>
                  </pic:spPr>
                </pic:pic>
              </a:graphicData>
            </a:graphic>
          </wp:inline>
        </w:drawing>
      </w:r>
    </w:p>
    <w:p w14:paraId="63AD5AD4" w14:textId="3417C804" w:rsidR="00E41972" w:rsidRPr="00450A52" w:rsidRDefault="00834FE9" w:rsidP="00834FE9">
      <w:pPr>
        <w:pStyle w:val="Caption"/>
      </w:pPr>
      <w:r>
        <w:t xml:space="preserve">Gambar 3. </w:t>
      </w:r>
      <w:fldSimple w:instr=" SEQ Gambar_3. \* ARABIC ">
        <w:r w:rsidR="00A57E15">
          <w:rPr>
            <w:noProof/>
          </w:rPr>
          <w:t>22</w:t>
        </w:r>
      </w:fldSimple>
      <w:r w:rsidR="00E41972">
        <w:t xml:space="preserve"> </w:t>
      </w:r>
      <w:r w:rsidR="00E41972" w:rsidRPr="00F453F9">
        <w:t xml:space="preserve">Rancangan </w:t>
      </w:r>
      <w:r w:rsidR="00E41972" w:rsidRPr="009132BB">
        <w:rPr>
          <w:i/>
        </w:rPr>
        <w:t>interface</w:t>
      </w:r>
      <w:r w:rsidR="00E41972" w:rsidRPr="00F453F9">
        <w:t xml:space="preserve"> halaman </w:t>
      </w:r>
      <w:r>
        <w:t>detail data pasar</w:t>
      </w:r>
    </w:p>
    <w:p w14:paraId="754C33D9" w14:textId="251286C5" w:rsidR="009D4105" w:rsidRPr="00D72EA5" w:rsidRDefault="009D4105" w:rsidP="00834FE9">
      <w:pPr>
        <w:pStyle w:val="ListParagraph"/>
        <w:numPr>
          <w:ilvl w:val="1"/>
          <w:numId w:val="40"/>
        </w:numPr>
        <w:tabs>
          <w:tab w:val="clear" w:pos="1440"/>
          <w:tab w:val="num" w:pos="142"/>
        </w:tabs>
        <w:spacing w:before="240" w:after="160"/>
        <w:ind w:left="709" w:hanging="283"/>
        <w:rPr>
          <w:szCs w:val="24"/>
          <w:lang w:val="en-ID"/>
        </w:rPr>
      </w:pPr>
      <w:r w:rsidRPr="00D72EA5">
        <w:rPr>
          <w:szCs w:val="24"/>
          <w:lang w:val="en-ID"/>
        </w:rPr>
        <w:lastRenderedPageBreak/>
        <w:t>Halaman Tambah Pasar</w:t>
      </w:r>
    </w:p>
    <w:p w14:paraId="6A110272" w14:textId="7C014A47" w:rsidR="00D72EA5" w:rsidRDefault="00D50F1C" w:rsidP="00D50F1C">
      <w:pPr>
        <w:pStyle w:val="ListParagraph"/>
        <w:tabs>
          <w:tab w:val="num" w:pos="142"/>
        </w:tabs>
        <w:ind w:left="426" w:firstLine="0"/>
        <w:rPr>
          <w:rFonts w:cs="Times New Roman"/>
        </w:rPr>
      </w:pPr>
      <w:r>
        <w:rPr>
          <w:szCs w:val="24"/>
        </w:rPr>
        <w:tab/>
      </w:r>
      <w:r w:rsidR="00D72EA5" w:rsidRPr="007847FB">
        <w:rPr>
          <w:szCs w:val="24"/>
        </w:rPr>
        <w:t xml:space="preserve">Halaman </w:t>
      </w:r>
      <w:r w:rsidR="000C5BD7">
        <w:rPr>
          <w:szCs w:val="24"/>
        </w:rPr>
        <w:t>Tambah</w:t>
      </w:r>
      <w:r w:rsidR="00D72EA5">
        <w:rPr>
          <w:szCs w:val="24"/>
        </w:rPr>
        <w:t xml:space="preserve"> Pasar</w:t>
      </w:r>
      <w:r w:rsidR="00D72EA5" w:rsidRPr="007847FB">
        <w:rPr>
          <w:szCs w:val="24"/>
        </w:rPr>
        <w:t xml:space="preserve"> merupakan halaman yang digunakan </w:t>
      </w:r>
      <w:r w:rsidR="00E1089D">
        <w:rPr>
          <w:szCs w:val="24"/>
        </w:rPr>
        <w:t>masyarakat</w:t>
      </w:r>
      <w:r w:rsidR="00D72EA5" w:rsidRPr="007847FB">
        <w:rPr>
          <w:szCs w:val="24"/>
        </w:rPr>
        <w:t xml:space="preserve"> untuk </w:t>
      </w:r>
      <w:r w:rsidR="00D72EA5">
        <w:rPr>
          <w:szCs w:val="24"/>
        </w:rPr>
        <w:t>menambah data pasar</w:t>
      </w:r>
      <w:r w:rsidR="00D72EA5"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00D72EA5" w:rsidRPr="007847FB">
        <w:rPr>
          <w:rFonts w:cs="Times New Roman"/>
        </w:rPr>
        <w:t xml:space="preserve">Rancangan </w:t>
      </w:r>
      <w:r w:rsidR="00D72EA5" w:rsidRPr="007847FB">
        <w:rPr>
          <w:rFonts w:cs="Times New Roman"/>
          <w:i/>
        </w:rPr>
        <w:t>interface</w:t>
      </w:r>
      <w:r w:rsidR="00D72EA5" w:rsidRPr="007847FB">
        <w:rPr>
          <w:rFonts w:cs="Times New Roman"/>
        </w:rPr>
        <w:t xml:space="preserve"> halaman </w:t>
      </w:r>
      <w:r w:rsidR="00D72EA5">
        <w:rPr>
          <w:rFonts w:cs="Times New Roman"/>
        </w:rPr>
        <w:t>tambah data pasar</w:t>
      </w:r>
      <w:r w:rsidR="00D72EA5" w:rsidRPr="007847FB">
        <w:rPr>
          <w:rFonts w:cs="Times New Roman"/>
        </w:rPr>
        <w:t xml:space="preserve"> </w:t>
      </w:r>
      <w:r w:rsidR="00D72EA5">
        <w:rPr>
          <w:rFonts w:cs="Times New Roman"/>
        </w:rPr>
        <w:t xml:space="preserve">pada sisi </w:t>
      </w:r>
      <w:r w:rsidR="00E1089D">
        <w:rPr>
          <w:rFonts w:cs="Times New Roman"/>
        </w:rPr>
        <w:t xml:space="preserve">masyarakat </w:t>
      </w:r>
      <w:r w:rsidR="00D72EA5">
        <w:rPr>
          <w:rFonts w:cs="Times New Roman"/>
        </w:rPr>
        <w:t xml:space="preserve">dapat dilihat </w:t>
      </w:r>
      <w:r w:rsidR="00D72EA5" w:rsidRPr="007847FB">
        <w:rPr>
          <w:rFonts w:cs="Times New Roman"/>
        </w:rPr>
        <w:t xml:space="preserve">seperti pada </w:t>
      </w:r>
      <w:r w:rsidR="00E05237">
        <w:rPr>
          <w:rFonts w:cs="Times New Roman"/>
        </w:rPr>
        <w:t>gambar 3.23</w:t>
      </w:r>
      <w:r w:rsidR="00D72EA5">
        <w:rPr>
          <w:rFonts w:cs="Times New Roman"/>
        </w:rPr>
        <w:t>.</w:t>
      </w:r>
    </w:p>
    <w:p w14:paraId="18175068" w14:textId="4D5C21AB" w:rsidR="00D251D8" w:rsidRPr="00E05237" w:rsidRDefault="00E1089D" w:rsidP="00E05237">
      <w:pPr>
        <w:pStyle w:val="Caption"/>
      </w:pPr>
      <w:r>
        <w:rPr>
          <w:noProof/>
        </w:rPr>
        <w:drawing>
          <wp:inline distT="0" distB="0" distL="0" distR="0" wp14:anchorId="42D4AAE0" wp14:editId="57C45C78">
            <wp:extent cx="3600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450" cy="2552700"/>
                    </a:xfrm>
                    <a:prstGeom prst="rect">
                      <a:avLst/>
                    </a:prstGeom>
                  </pic:spPr>
                </pic:pic>
              </a:graphicData>
            </a:graphic>
          </wp:inline>
        </w:drawing>
      </w:r>
      <w:r w:rsidR="00D72EA5">
        <w:rPr>
          <w:szCs w:val="24"/>
          <w:lang w:val="en-ID"/>
        </w:rPr>
        <w:br/>
      </w:r>
      <w:r w:rsidR="00E05237">
        <w:t xml:space="preserve">Gambar 3. </w:t>
      </w:r>
      <w:fldSimple w:instr=" SEQ Gambar_3. \* ARABIC ">
        <w:r w:rsidR="00A57E15">
          <w:rPr>
            <w:noProof/>
          </w:rPr>
          <w:t>23</w:t>
        </w:r>
      </w:fldSimple>
      <w:r w:rsidR="00E05237">
        <w:t xml:space="preserve"> </w:t>
      </w:r>
      <w:r w:rsidR="00E05237" w:rsidRPr="00E607CD">
        <w:t xml:space="preserve">Rancangan </w:t>
      </w:r>
      <w:r w:rsidR="00E05237" w:rsidRPr="00E05237">
        <w:rPr>
          <w:i/>
        </w:rPr>
        <w:t>interface</w:t>
      </w:r>
      <w:r w:rsidR="00E05237" w:rsidRPr="00E607CD">
        <w:t xml:space="preserve"> halaman Tambah Pasar sisi masyarakat</w:t>
      </w:r>
      <w:r w:rsidR="00D251D8">
        <w:br w:type="page"/>
      </w:r>
    </w:p>
    <w:p w14:paraId="5E615095" w14:textId="136801BC" w:rsidR="00C34A14" w:rsidRDefault="00C34A14" w:rsidP="001F1151">
      <w:pPr>
        <w:pStyle w:val="Heading1"/>
      </w:pPr>
      <w:r>
        <w:lastRenderedPageBreak/>
        <w:t>DAFTAR PUSTAKA</w:t>
      </w:r>
      <w:bookmarkEnd w:id="44"/>
    </w:p>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[14]</w:t>
      </w:r>
      <w:r w:rsidRPr="00701839">
        <w:rPr>
          <w:rFonts w:cs="Times New Roman"/>
          <w:noProof/>
          <w:szCs w:val="24"/>
        </w:rPr>
        <w:tab/>
        <w:t xml:space="preserve">Y. Irawan and U. Rahmalisa, “Sistem Database Pemasyarakatan Studi Kasus </w:t>
      </w:r>
      <w:r w:rsidRPr="00701839">
        <w:rPr>
          <w:rFonts w:cs="Times New Roman"/>
          <w:noProof/>
          <w:szCs w:val="24"/>
        </w:rPr>
        <w:lastRenderedPageBreak/>
        <w:t xml:space="preserve">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60"/>
      <w:headerReference w:type="default" r:id="rId61"/>
      <w:footerReference w:type="even" r:id="rId62"/>
      <w:footerReference w:type="default" r:id="rId63"/>
      <w:headerReference w:type="first" r:id="rId64"/>
      <w:footerReference w:type="first" r:id="rId6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DBAB01" w14:textId="77777777" w:rsidR="00DF4540" w:rsidRDefault="00DF4540">
      <w:pPr>
        <w:spacing w:line="240" w:lineRule="auto"/>
      </w:pPr>
      <w:r>
        <w:separator/>
      </w:r>
    </w:p>
  </w:endnote>
  <w:endnote w:type="continuationSeparator" w:id="0">
    <w:p w14:paraId="639A2A2A" w14:textId="77777777" w:rsidR="00DF4540" w:rsidRDefault="00DF4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9A72E3" w:rsidRDefault="009A72E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9A72E3" w:rsidRDefault="009A72E3">
    <w:pPr>
      <w:pStyle w:val="Footer"/>
      <w:jc w:val="center"/>
    </w:pPr>
    <w:r>
      <w:fldChar w:fldCharType="begin"/>
    </w:r>
    <w:r>
      <w:instrText xml:space="preserve"> PAGE </w:instrText>
    </w:r>
    <w:r>
      <w:fldChar w:fldCharType="separate"/>
    </w:r>
    <w:r w:rsidR="004D77AC">
      <w:rPr>
        <w:noProof/>
      </w:rPr>
      <w:t>31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9A72E3" w:rsidRDefault="009A72E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B83C3" w14:textId="77777777" w:rsidR="00DF4540" w:rsidRDefault="00DF4540">
      <w:pPr>
        <w:spacing w:line="240" w:lineRule="auto"/>
      </w:pPr>
      <w:r>
        <w:separator/>
      </w:r>
    </w:p>
  </w:footnote>
  <w:footnote w:type="continuationSeparator" w:id="0">
    <w:p w14:paraId="59E10050" w14:textId="77777777" w:rsidR="00DF4540" w:rsidRDefault="00DF4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9A72E3" w:rsidRDefault="009A72E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9A72E3" w:rsidRDefault="009A72E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9A72E3" w:rsidRDefault="009A72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multilevel"/>
    <w:tmpl w:val="A87C0C64"/>
    <w:lvl w:ilvl="0">
      <w:start w:val="1"/>
      <w:numFmt w:val="decimal"/>
      <w:lvlText w:val="%1."/>
      <w:lvlJc w:val="left"/>
      <w:pPr>
        <w:ind w:left="720" w:hanging="360"/>
      </w:pPr>
    </w:lvl>
    <w:lvl w:ilvl="1">
      <w:start w:val="2"/>
      <w:numFmt w:val="decimal"/>
      <w:isLgl/>
      <w:lvlText w:val="%1.%2"/>
      <w:lvlJc w:val="left"/>
      <w:pPr>
        <w:ind w:left="960" w:hanging="600"/>
      </w:pPr>
      <w:rPr>
        <w:rFonts w:hint="default"/>
        <w:i/>
      </w:rPr>
    </w:lvl>
    <w:lvl w:ilvl="2">
      <w:start w:val="14"/>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multilevel"/>
    <w:tmpl w:val="9C7A7BD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multilevel"/>
    <w:tmpl w:val="08027A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01475BC"/>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8">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1">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3">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40"/>
  </w:num>
  <w:num w:numId="21">
    <w:abstractNumId w:val="34"/>
  </w:num>
  <w:num w:numId="22">
    <w:abstractNumId w:val="41"/>
  </w:num>
  <w:num w:numId="23">
    <w:abstractNumId w:val="7"/>
  </w:num>
  <w:num w:numId="24">
    <w:abstractNumId w:val="42"/>
  </w:num>
  <w:num w:numId="25">
    <w:abstractNumId w:val="25"/>
  </w:num>
  <w:num w:numId="26">
    <w:abstractNumId w:val="21"/>
  </w:num>
  <w:num w:numId="27">
    <w:abstractNumId w:val="39"/>
  </w:num>
  <w:num w:numId="28">
    <w:abstractNumId w:val="36"/>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3"/>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 w:numId="44">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15BE7"/>
    <w:rsid w:val="000164A7"/>
    <w:rsid w:val="00021816"/>
    <w:rsid w:val="00023F8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4C86"/>
    <w:rsid w:val="00085057"/>
    <w:rsid w:val="0009326A"/>
    <w:rsid w:val="000A0276"/>
    <w:rsid w:val="000A2085"/>
    <w:rsid w:val="000B1636"/>
    <w:rsid w:val="000B2ED3"/>
    <w:rsid w:val="000B3065"/>
    <w:rsid w:val="000B448E"/>
    <w:rsid w:val="000B5735"/>
    <w:rsid w:val="000C0E43"/>
    <w:rsid w:val="000C5BD7"/>
    <w:rsid w:val="000D75F1"/>
    <w:rsid w:val="000E5DB9"/>
    <w:rsid w:val="000F0881"/>
    <w:rsid w:val="000F19C1"/>
    <w:rsid w:val="000F317C"/>
    <w:rsid w:val="00107134"/>
    <w:rsid w:val="0011022F"/>
    <w:rsid w:val="00122BAF"/>
    <w:rsid w:val="001318DB"/>
    <w:rsid w:val="00132D2C"/>
    <w:rsid w:val="001410C0"/>
    <w:rsid w:val="001534B6"/>
    <w:rsid w:val="00156DBF"/>
    <w:rsid w:val="0016204F"/>
    <w:rsid w:val="00176D00"/>
    <w:rsid w:val="0019353C"/>
    <w:rsid w:val="001A00EB"/>
    <w:rsid w:val="001A54F6"/>
    <w:rsid w:val="001B2EA0"/>
    <w:rsid w:val="001B3205"/>
    <w:rsid w:val="001C50C6"/>
    <w:rsid w:val="001D12DC"/>
    <w:rsid w:val="001D2555"/>
    <w:rsid w:val="001D4A49"/>
    <w:rsid w:val="001D4C38"/>
    <w:rsid w:val="001E26A0"/>
    <w:rsid w:val="001F09CC"/>
    <w:rsid w:val="001F1151"/>
    <w:rsid w:val="001F552E"/>
    <w:rsid w:val="001F79FB"/>
    <w:rsid w:val="00202BA8"/>
    <w:rsid w:val="002033CB"/>
    <w:rsid w:val="0020414F"/>
    <w:rsid w:val="002046DB"/>
    <w:rsid w:val="002102AF"/>
    <w:rsid w:val="002147A3"/>
    <w:rsid w:val="00222A09"/>
    <w:rsid w:val="00223EF8"/>
    <w:rsid w:val="00232863"/>
    <w:rsid w:val="00250854"/>
    <w:rsid w:val="00252D38"/>
    <w:rsid w:val="00256E61"/>
    <w:rsid w:val="00266ACC"/>
    <w:rsid w:val="00271245"/>
    <w:rsid w:val="00272402"/>
    <w:rsid w:val="00273559"/>
    <w:rsid w:val="00275833"/>
    <w:rsid w:val="00275F5B"/>
    <w:rsid w:val="00277282"/>
    <w:rsid w:val="00285F86"/>
    <w:rsid w:val="002868BA"/>
    <w:rsid w:val="00294C92"/>
    <w:rsid w:val="002A233C"/>
    <w:rsid w:val="002A26FF"/>
    <w:rsid w:val="002B16FA"/>
    <w:rsid w:val="002C07E9"/>
    <w:rsid w:val="002C554D"/>
    <w:rsid w:val="002D08A4"/>
    <w:rsid w:val="002D7A45"/>
    <w:rsid w:val="002E0689"/>
    <w:rsid w:val="002F2CFD"/>
    <w:rsid w:val="002F6E65"/>
    <w:rsid w:val="00302C4E"/>
    <w:rsid w:val="003126EC"/>
    <w:rsid w:val="00314CD0"/>
    <w:rsid w:val="00322270"/>
    <w:rsid w:val="00324EA3"/>
    <w:rsid w:val="00325C61"/>
    <w:rsid w:val="00326A10"/>
    <w:rsid w:val="0033288E"/>
    <w:rsid w:val="00336CCE"/>
    <w:rsid w:val="0034004B"/>
    <w:rsid w:val="0034007F"/>
    <w:rsid w:val="00343CFB"/>
    <w:rsid w:val="0034405C"/>
    <w:rsid w:val="003505A7"/>
    <w:rsid w:val="00354915"/>
    <w:rsid w:val="00355B3F"/>
    <w:rsid w:val="00355FE1"/>
    <w:rsid w:val="00363DA8"/>
    <w:rsid w:val="0036451A"/>
    <w:rsid w:val="00366CA5"/>
    <w:rsid w:val="00370A54"/>
    <w:rsid w:val="00375645"/>
    <w:rsid w:val="00380CC4"/>
    <w:rsid w:val="003818B9"/>
    <w:rsid w:val="00391D11"/>
    <w:rsid w:val="003944EF"/>
    <w:rsid w:val="003956BC"/>
    <w:rsid w:val="003A2C1B"/>
    <w:rsid w:val="003B0355"/>
    <w:rsid w:val="003B4CCE"/>
    <w:rsid w:val="003B5D1A"/>
    <w:rsid w:val="003B651F"/>
    <w:rsid w:val="003B7F68"/>
    <w:rsid w:val="003C22DE"/>
    <w:rsid w:val="003D70BD"/>
    <w:rsid w:val="003F182F"/>
    <w:rsid w:val="00403B6F"/>
    <w:rsid w:val="004050CA"/>
    <w:rsid w:val="00405EDE"/>
    <w:rsid w:val="00407A5E"/>
    <w:rsid w:val="00412200"/>
    <w:rsid w:val="004128D1"/>
    <w:rsid w:val="00421E65"/>
    <w:rsid w:val="004237E0"/>
    <w:rsid w:val="004267DF"/>
    <w:rsid w:val="00434EB2"/>
    <w:rsid w:val="0043744B"/>
    <w:rsid w:val="00450A52"/>
    <w:rsid w:val="00466544"/>
    <w:rsid w:val="004840A5"/>
    <w:rsid w:val="00484216"/>
    <w:rsid w:val="00485D22"/>
    <w:rsid w:val="00485DFB"/>
    <w:rsid w:val="004A2028"/>
    <w:rsid w:val="004B1254"/>
    <w:rsid w:val="004B1D63"/>
    <w:rsid w:val="004B4DA7"/>
    <w:rsid w:val="004B5DAA"/>
    <w:rsid w:val="004D2296"/>
    <w:rsid w:val="004D77AC"/>
    <w:rsid w:val="004E2658"/>
    <w:rsid w:val="004E5AA0"/>
    <w:rsid w:val="004E6E1F"/>
    <w:rsid w:val="004F362C"/>
    <w:rsid w:val="004F4855"/>
    <w:rsid w:val="004F4E91"/>
    <w:rsid w:val="004F7345"/>
    <w:rsid w:val="00500580"/>
    <w:rsid w:val="00503126"/>
    <w:rsid w:val="00503902"/>
    <w:rsid w:val="00507D7A"/>
    <w:rsid w:val="00510C19"/>
    <w:rsid w:val="005264DF"/>
    <w:rsid w:val="00530BC3"/>
    <w:rsid w:val="00531FC6"/>
    <w:rsid w:val="00544E27"/>
    <w:rsid w:val="0055189E"/>
    <w:rsid w:val="00553370"/>
    <w:rsid w:val="005653D6"/>
    <w:rsid w:val="0056795F"/>
    <w:rsid w:val="005720FA"/>
    <w:rsid w:val="005733C4"/>
    <w:rsid w:val="00577A38"/>
    <w:rsid w:val="00577EF4"/>
    <w:rsid w:val="00582C24"/>
    <w:rsid w:val="005840A5"/>
    <w:rsid w:val="0058638B"/>
    <w:rsid w:val="00591DF2"/>
    <w:rsid w:val="00595B8C"/>
    <w:rsid w:val="00596097"/>
    <w:rsid w:val="005A2575"/>
    <w:rsid w:val="005A3098"/>
    <w:rsid w:val="005B3E27"/>
    <w:rsid w:val="005B7160"/>
    <w:rsid w:val="005C1B94"/>
    <w:rsid w:val="005C1F0B"/>
    <w:rsid w:val="005C6700"/>
    <w:rsid w:val="005C70D0"/>
    <w:rsid w:val="005C73D2"/>
    <w:rsid w:val="005D2C72"/>
    <w:rsid w:val="005E0D09"/>
    <w:rsid w:val="005E24C7"/>
    <w:rsid w:val="005E674D"/>
    <w:rsid w:val="0060646C"/>
    <w:rsid w:val="00614D8F"/>
    <w:rsid w:val="00616C52"/>
    <w:rsid w:val="00622135"/>
    <w:rsid w:val="00624897"/>
    <w:rsid w:val="00634D0A"/>
    <w:rsid w:val="0063696E"/>
    <w:rsid w:val="00643946"/>
    <w:rsid w:val="006529F6"/>
    <w:rsid w:val="00654E12"/>
    <w:rsid w:val="00655329"/>
    <w:rsid w:val="006558F0"/>
    <w:rsid w:val="00657780"/>
    <w:rsid w:val="00670630"/>
    <w:rsid w:val="006756AB"/>
    <w:rsid w:val="0067747F"/>
    <w:rsid w:val="00677B63"/>
    <w:rsid w:val="006828CB"/>
    <w:rsid w:val="00687C44"/>
    <w:rsid w:val="00691F0E"/>
    <w:rsid w:val="006A10EB"/>
    <w:rsid w:val="006A1B03"/>
    <w:rsid w:val="006A2EE2"/>
    <w:rsid w:val="006A6616"/>
    <w:rsid w:val="006B5D74"/>
    <w:rsid w:val="006B767F"/>
    <w:rsid w:val="006C745D"/>
    <w:rsid w:val="006E0384"/>
    <w:rsid w:val="006E0A52"/>
    <w:rsid w:val="006E1D04"/>
    <w:rsid w:val="006F1BE9"/>
    <w:rsid w:val="00701839"/>
    <w:rsid w:val="00701E2C"/>
    <w:rsid w:val="00704297"/>
    <w:rsid w:val="00706BC5"/>
    <w:rsid w:val="00711076"/>
    <w:rsid w:val="00714C03"/>
    <w:rsid w:val="00720B24"/>
    <w:rsid w:val="007223BF"/>
    <w:rsid w:val="00722B63"/>
    <w:rsid w:val="00734BD9"/>
    <w:rsid w:val="00734DC5"/>
    <w:rsid w:val="00740703"/>
    <w:rsid w:val="007520CD"/>
    <w:rsid w:val="00765B0B"/>
    <w:rsid w:val="007709D3"/>
    <w:rsid w:val="00776B6B"/>
    <w:rsid w:val="007776AD"/>
    <w:rsid w:val="007844AB"/>
    <w:rsid w:val="0079072E"/>
    <w:rsid w:val="007948C1"/>
    <w:rsid w:val="0079658B"/>
    <w:rsid w:val="00797078"/>
    <w:rsid w:val="007A2FEB"/>
    <w:rsid w:val="007A66C3"/>
    <w:rsid w:val="007A78F9"/>
    <w:rsid w:val="007A79E0"/>
    <w:rsid w:val="007B63F2"/>
    <w:rsid w:val="007C2860"/>
    <w:rsid w:val="007C3702"/>
    <w:rsid w:val="007C4381"/>
    <w:rsid w:val="007D18E8"/>
    <w:rsid w:val="007D4186"/>
    <w:rsid w:val="007D77E2"/>
    <w:rsid w:val="007E365B"/>
    <w:rsid w:val="007E49E9"/>
    <w:rsid w:val="007E5B47"/>
    <w:rsid w:val="007F6444"/>
    <w:rsid w:val="007F7AEF"/>
    <w:rsid w:val="0080055C"/>
    <w:rsid w:val="00806ECF"/>
    <w:rsid w:val="00807818"/>
    <w:rsid w:val="00813108"/>
    <w:rsid w:val="00816D22"/>
    <w:rsid w:val="00821BA4"/>
    <w:rsid w:val="008224B8"/>
    <w:rsid w:val="008238A5"/>
    <w:rsid w:val="00823C0C"/>
    <w:rsid w:val="00832C87"/>
    <w:rsid w:val="00834FE9"/>
    <w:rsid w:val="00840B3C"/>
    <w:rsid w:val="00842239"/>
    <w:rsid w:val="00844060"/>
    <w:rsid w:val="00846B5B"/>
    <w:rsid w:val="008508A3"/>
    <w:rsid w:val="008510DD"/>
    <w:rsid w:val="00853307"/>
    <w:rsid w:val="008558C7"/>
    <w:rsid w:val="00862314"/>
    <w:rsid w:val="00862E23"/>
    <w:rsid w:val="00870BF0"/>
    <w:rsid w:val="008744A1"/>
    <w:rsid w:val="00874A19"/>
    <w:rsid w:val="00880CC7"/>
    <w:rsid w:val="008815DE"/>
    <w:rsid w:val="00884D5E"/>
    <w:rsid w:val="00885D90"/>
    <w:rsid w:val="00890DDE"/>
    <w:rsid w:val="008B19F6"/>
    <w:rsid w:val="008B1E85"/>
    <w:rsid w:val="008B2008"/>
    <w:rsid w:val="008B3207"/>
    <w:rsid w:val="008B5268"/>
    <w:rsid w:val="008B5CF9"/>
    <w:rsid w:val="008C03C2"/>
    <w:rsid w:val="008C1FA5"/>
    <w:rsid w:val="008C58FE"/>
    <w:rsid w:val="008D0800"/>
    <w:rsid w:val="008D0AE4"/>
    <w:rsid w:val="008D145C"/>
    <w:rsid w:val="008D39C2"/>
    <w:rsid w:val="008D51EF"/>
    <w:rsid w:val="008D5D3F"/>
    <w:rsid w:val="008E2C99"/>
    <w:rsid w:val="008F3114"/>
    <w:rsid w:val="008F3ACA"/>
    <w:rsid w:val="00903E9C"/>
    <w:rsid w:val="00911513"/>
    <w:rsid w:val="009132BB"/>
    <w:rsid w:val="00914417"/>
    <w:rsid w:val="009201D8"/>
    <w:rsid w:val="009249BE"/>
    <w:rsid w:val="00925526"/>
    <w:rsid w:val="0092651A"/>
    <w:rsid w:val="00926947"/>
    <w:rsid w:val="00932BD9"/>
    <w:rsid w:val="0093592B"/>
    <w:rsid w:val="00941037"/>
    <w:rsid w:val="009436AC"/>
    <w:rsid w:val="00943D27"/>
    <w:rsid w:val="00944083"/>
    <w:rsid w:val="00950008"/>
    <w:rsid w:val="009540B0"/>
    <w:rsid w:val="009644B9"/>
    <w:rsid w:val="00964F2B"/>
    <w:rsid w:val="009672E7"/>
    <w:rsid w:val="00970DB4"/>
    <w:rsid w:val="00972846"/>
    <w:rsid w:val="00976C18"/>
    <w:rsid w:val="00976F6B"/>
    <w:rsid w:val="009811C0"/>
    <w:rsid w:val="0098476C"/>
    <w:rsid w:val="00987D35"/>
    <w:rsid w:val="00987FC5"/>
    <w:rsid w:val="009A72E3"/>
    <w:rsid w:val="009B699C"/>
    <w:rsid w:val="009C48AC"/>
    <w:rsid w:val="009D099E"/>
    <w:rsid w:val="009D0AD6"/>
    <w:rsid w:val="009D116F"/>
    <w:rsid w:val="009D250C"/>
    <w:rsid w:val="009D4105"/>
    <w:rsid w:val="009D6B5D"/>
    <w:rsid w:val="009D7C49"/>
    <w:rsid w:val="009E2A18"/>
    <w:rsid w:val="00A06A30"/>
    <w:rsid w:val="00A3229C"/>
    <w:rsid w:val="00A41D89"/>
    <w:rsid w:val="00A44EF5"/>
    <w:rsid w:val="00A5017E"/>
    <w:rsid w:val="00A57E15"/>
    <w:rsid w:val="00A621A1"/>
    <w:rsid w:val="00A65F1F"/>
    <w:rsid w:val="00A74555"/>
    <w:rsid w:val="00A807C3"/>
    <w:rsid w:val="00A86ECC"/>
    <w:rsid w:val="00A910DD"/>
    <w:rsid w:val="00A93261"/>
    <w:rsid w:val="00AA4C8B"/>
    <w:rsid w:val="00AD3030"/>
    <w:rsid w:val="00AD5126"/>
    <w:rsid w:val="00AD5743"/>
    <w:rsid w:val="00AE090A"/>
    <w:rsid w:val="00AE34B0"/>
    <w:rsid w:val="00AF0363"/>
    <w:rsid w:val="00AF3292"/>
    <w:rsid w:val="00AF5A1A"/>
    <w:rsid w:val="00B00B3B"/>
    <w:rsid w:val="00B02609"/>
    <w:rsid w:val="00B07236"/>
    <w:rsid w:val="00B07D87"/>
    <w:rsid w:val="00B10A7B"/>
    <w:rsid w:val="00B122B2"/>
    <w:rsid w:val="00B22A2D"/>
    <w:rsid w:val="00B23507"/>
    <w:rsid w:val="00B33F7E"/>
    <w:rsid w:val="00B42634"/>
    <w:rsid w:val="00B458EF"/>
    <w:rsid w:val="00B45B70"/>
    <w:rsid w:val="00B47AE2"/>
    <w:rsid w:val="00B601BA"/>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1865"/>
    <w:rsid w:val="00C31BB6"/>
    <w:rsid w:val="00C34A14"/>
    <w:rsid w:val="00C40610"/>
    <w:rsid w:val="00C431EC"/>
    <w:rsid w:val="00C43BD6"/>
    <w:rsid w:val="00C5530A"/>
    <w:rsid w:val="00C577F2"/>
    <w:rsid w:val="00C66691"/>
    <w:rsid w:val="00C71633"/>
    <w:rsid w:val="00C71961"/>
    <w:rsid w:val="00C85BFA"/>
    <w:rsid w:val="00C87186"/>
    <w:rsid w:val="00C93A28"/>
    <w:rsid w:val="00C96D88"/>
    <w:rsid w:val="00C97C50"/>
    <w:rsid w:val="00CA40DB"/>
    <w:rsid w:val="00CA75F5"/>
    <w:rsid w:val="00CB06A9"/>
    <w:rsid w:val="00CB5512"/>
    <w:rsid w:val="00CB62BA"/>
    <w:rsid w:val="00CB7D87"/>
    <w:rsid w:val="00CC19A6"/>
    <w:rsid w:val="00CD1CD8"/>
    <w:rsid w:val="00CD7F45"/>
    <w:rsid w:val="00CE1A06"/>
    <w:rsid w:val="00CE58D6"/>
    <w:rsid w:val="00CE5AF5"/>
    <w:rsid w:val="00D175FA"/>
    <w:rsid w:val="00D251D8"/>
    <w:rsid w:val="00D26BF2"/>
    <w:rsid w:val="00D3039E"/>
    <w:rsid w:val="00D32996"/>
    <w:rsid w:val="00D35CA7"/>
    <w:rsid w:val="00D37BF1"/>
    <w:rsid w:val="00D434E2"/>
    <w:rsid w:val="00D43B7B"/>
    <w:rsid w:val="00D50F1C"/>
    <w:rsid w:val="00D55D48"/>
    <w:rsid w:val="00D6172E"/>
    <w:rsid w:val="00D62FA6"/>
    <w:rsid w:val="00D6383E"/>
    <w:rsid w:val="00D64B27"/>
    <w:rsid w:val="00D72EA5"/>
    <w:rsid w:val="00D75604"/>
    <w:rsid w:val="00D76690"/>
    <w:rsid w:val="00D8040E"/>
    <w:rsid w:val="00D84536"/>
    <w:rsid w:val="00D973BB"/>
    <w:rsid w:val="00DA27A7"/>
    <w:rsid w:val="00DA3950"/>
    <w:rsid w:val="00DB12B4"/>
    <w:rsid w:val="00DB2577"/>
    <w:rsid w:val="00DB2D27"/>
    <w:rsid w:val="00DB6ADC"/>
    <w:rsid w:val="00DB6E66"/>
    <w:rsid w:val="00DC09F3"/>
    <w:rsid w:val="00DC0E92"/>
    <w:rsid w:val="00DC4BD1"/>
    <w:rsid w:val="00DE0751"/>
    <w:rsid w:val="00DE35B2"/>
    <w:rsid w:val="00DE655C"/>
    <w:rsid w:val="00DF4540"/>
    <w:rsid w:val="00DF6288"/>
    <w:rsid w:val="00DF6AF1"/>
    <w:rsid w:val="00E00A2E"/>
    <w:rsid w:val="00E028C9"/>
    <w:rsid w:val="00E05237"/>
    <w:rsid w:val="00E0710E"/>
    <w:rsid w:val="00E1089D"/>
    <w:rsid w:val="00E246F8"/>
    <w:rsid w:val="00E41972"/>
    <w:rsid w:val="00E46CB1"/>
    <w:rsid w:val="00E57DBC"/>
    <w:rsid w:val="00E659BF"/>
    <w:rsid w:val="00E717DC"/>
    <w:rsid w:val="00E760B9"/>
    <w:rsid w:val="00E816C5"/>
    <w:rsid w:val="00E85E34"/>
    <w:rsid w:val="00E86A04"/>
    <w:rsid w:val="00E876AE"/>
    <w:rsid w:val="00E937CE"/>
    <w:rsid w:val="00E93F11"/>
    <w:rsid w:val="00E95754"/>
    <w:rsid w:val="00EA32AF"/>
    <w:rsid w:val="00EA53D0"/>
    <w:rsid w:val="00EA5E3C"/>
    <w:rsid w:val="00EB0677"/>
    <w:rsid w:val="00EB09E3"/>
    <w:rsid w:val="00EB5A31"/>
    <w:rsid w:val="00EB7598"/>
    <w:rsid w:val="00EC0232"/>
    <w:rsid w:val="00EC1A31"/>
    <w:rsid w:val="00EC1EFA"/>
    <w:rsid w:val="00EC43CE"/>
    <w:rsid w:val="00EC4DBE"/>
    <w:rsid w:val="00EC51A1"/>
    <w:rsid w:val="00EC7312"/>
    <w:rsid w:val="00EE22E7"/>
    <w:rsid w:val="00EE6C2B"/>
    <w:rsid w:val="00EF0190"/>
    <w:rsid w:val="00EF1C43"/>
    <w:rsid w:val="00EF2075"/>
    <w:rsid w:val="00EF2893"/>
    <w:rsid w:val="00EF56DB"/>
    <w:rsid w:val="00F06FF2"/>
    <w:rsid w:val="00F13CCB"/>
    <w:rsid w:val="00F16C1B"/>
    <w:rsid w:val="00F2296C"/>
    <w:rsid w:val="00F2417A"/>
    <w:rsid w:val="00F256DA"/>
    <w:rsid w:val="00F40AF0"/>
    <w:rsid w:val="00F41101"/>
    <w:rsid w:val="00F43F44"/>
    <w:rsid w:val="00F45616"/>
    <w:rsid w:val="00F47595"/>
    <w:rsid w:val="00F51537"/>
    <w:rsid w:val="00F52EDC"/>
    <w:rsid w:val="00F56472"/>
    <w:rsid w:val="00F57D49"/>
    <w:rsid w:val="00F6420A"/>
    <w:rsid w:val="00F643F6"/>
    <w:rsid w:val="00F666A2"/>
    <w:rsid w:val="00F71E88"/>
    <w:rsid w:val="00F7509B"/>
    <w:rsid w:val="00F7589E"/>
    <w:rsid w:val="00F835F5"/>
    <w:rsid w:val="00F875F9"/>
    <w:rsid w:val="00F92712"/>
    <w:rsid w:val="00FA5114"/>
    <w:rsid w:val="00FB0E90"/>
    <w:rsid w:val="00FB3E8C"/>
    <w:rsid w:val="00FC25AC"/>
    <w:rsid w:val="00FD1C34"/>
    <w:rsid w:val="00FD1FE1"/>
    <w:rsid w:val="00FD6D56"/>
    <w:rsid w:val="00FD73CB"/>
    <w:rsid w:val="00FE2C1A"/>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1F1151"/>
    <w:pPr>
      <w:keepNext/>
      <w:keepLine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151"/>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header" Target="header1.xml"/><Relationship Id="rId65"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4DCAE-507F-433F-B36C-115ED00D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416</TotalTime>
  <Pages>38</Pages>
  <Words>10921</Words>
  <Characters>62250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MACAN</cp:lastModifiedBy>
  <cp:revision>219</cp:revision>
  <cp:lastPrinted>2022-02-23T13:56:00Z</cp:lastPrinted>
  <dcterms:created xsi:type="dcterms:W3CDTF">2022-01-28T03:44:00Z</dcterms:created>
  <dcterms:modified xsi:type="dcterms:W3CDTF">2022-03-23T15:49:00Z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