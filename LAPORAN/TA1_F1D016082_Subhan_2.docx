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741CD32" w14:textId="73C9C18B" w:rsidR="00252D38" w:rsidRDefault="00B84B38" w:rsidP="003B651F">
      <w:r>
        <w:t xml:space="preserve">Kota Mataram adalah </w:t>
      </w:r>
      <w:proofErr w:type="gramStart"/>
      <w:r>
        <w:t>ko</w:t>
      </w:r>
      <w:r w:rsidR="00A621A1">
        <w:t>ta</w:t>
      </w:r>
      <w:proofErr w:type="gramEnd"/>
      <w:r w:rsidR="00A621A1">
        <w:t xml:space="preserve">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roofErr w:type="gramStart"/>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proofErr w:type="gramEnd"/>
      <w:r w:rsidR="001F79FB">
        <w:t xml:space="preserve"> </w:t>
      </w:r>
      <w:proofErr w:type="gramStart"/>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w:t>
      </w:r>
      <w:proofErr w:type="gramEnd"/>
      <w:r w:rsidR="009436AC">
        <w:t xml:space="preserve"> </w:t>
      </w:r>
    </w:p>
    <w:p w14:paraId="46A5C21A" w14:textId="01654886" w:rsidR="002102AF" w:rsidRDefault="002102AF" w:rsidP="002102AF">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roofErr w:type="gramEnd"/>
    </w:p>
    <w:p w14:paraId="447C4637" w14:textId="44DD8FF3" w:rsidR="00A621A1" w:rsidRDefault="00252D38" w:rsidP="00720B24">
      <w:proofErr w:type="gramStart"/>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w:t>
      </w:r>
      <w:proofErr w:type="gramEnd"/>
      <w:r w:rsidR="003B651F">
        <w:t xml:space="preserve">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w:t>
      </w:r>
      <w:proofErr w:type="gramStart"/>
      <w:r w:rsidR="00914417">
        <w:t>akan</w:t>
      </w:r>
      <w:proofErr w:type="gramEnd"/>
      <w:r w:rsidR="00914417">
        <w:t xml:space="preserve">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detail pasar </w:t>
      </w:r>
      <w:r w:rsidR="002102AF">
        <w:t xml:space="preserve">seperti nama pasar, alamat </w:t>
      </w:r>
      <w:r w:rsidR="00914417">
        <w:t xml:space="preserve">serta deskripsi </w:t>
      </w:r>
      <w:r w:rsidR="002102AF">
        <w:t xml:space="preserve">lainnya sesuai dengan data pasar yang ada </w:t>
      </w:r>
      <w:r w:rsidR="00596097">
        <w:t xml:space="preserve">pada </w:t>
      </w:r>
      <w:r w:rsidR="002102AF">
        <w:t xml:space="preserve">Dinas Perdagangan </w:t>
      </w:r>
      <w:r w:rsidR="00596097">
        <w:t>Provinsi NTB</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 xml:space="preserve">produk </w:t>
      </w:r>
      <w:proofErr w:type="gramStart"/>
      <w:r w:rsidR="00EB7598">
        <w:t>apa</w:t>
      </w:r>
      <w:proofErr w:type="gramEnd"/>
      <w:r w:rsidR="00EB7598">
        <w:t xml:space="preserve">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21E8FBB5" w:rsidR="00903E9C" w:rsidRDefault="00903E9C" w:rsidP="00862E23">
      <w:pPr>
        <w:pStyle w:val="ListParagraph"/>
        <w:numPr>
          <w:ilvl w:val="0"/>
          <w:numId w:val="4"/>
        </w:numPr>
        <w:ind w:left="360"/>
      </w:pPr>
      <w:r>
        <w:t xml:space="preserve">Pembuatan peta lokasi rute/jalur perjalanannya menggunakan </w:t>
      </w:r>
      <w:r w:rsidRPr="00084C86">
        <w:rPr>
          <w:i/>
          <w:iCs/>
        </w:rPr>
        <w:t>Google Maps</w:t>
      </w:r>
      <w:r>
        <w:t>.</w:t>
      </w:r>
      <w:r w:rsidR="00084C86">
        <w:t xml:space="preserve"> Berbeda dengan </w:t>
      </w:r>
      <w:r w:rsidR="00084C86" w:rsidRPr="00084C86">
        <w:rPr>
          <w:i/>
          <w:iCs/>
        </w:rPr>
        <w:t>Google Maps</w:t>
      </w:r>
      <w:r w:rsidR="00084C86">
        <w:t xml:space="preserve">, sistem yang </w:t>
      </w:r>
      <w:proofErr w:type="gramStart"/>
      <w:r w:rsidR="00084C86">
        <w:t>akan</w:t>
      </w:r>
      <w:proofErr w:type="gramEnd"/>
      <w:r w:rsidR="00084C86">
        <w:t xml:space="preserve">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443A3" w:rsidR="004E2658" w:rsidRDefault="004E2658" w:rsidP="00862E23">
      <w:pPr>
        <w:pStyle w:val="ListParagraph"/>
        <w:numPr>
          <w:ilvl w:val="0"/>
          <w:numId w:val="2"/>
        </w:numPr>
        <w:ind w:left="360"/>
      </w:pPr>
      <w:r>
        <w:t xml:space="preserve">Dapat membantu </w:t>
      </w:r>
      <w:proofErr w:type="gramStart"/>
      <w:r>
        <w:t>dinas</w:t>
      </w:r>
      <w:proofErr w:type="gramEnd"/>
      <w:r w:rsidR="00256E61">
        <w:t xml:space="preserve"> perdagangan</w:t>
      </w:r>
      <w:r>
        <w:t xml:space="preserve"> terkait </w:t>
      </w:r>
      <w:r w:rsidR="004128D1">
        <w:t>dengan</w:t>
      </w:r>
      <w:r>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599B06C"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lastRenderedPageBreak/>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proofErr w:type="gramStart"/>
      <w:r>
        <w:t xml:space="preserve">Bab ini membahas kesimpulan dan saran dari hasil penelitian yang telah dilakukan </w:t>
      </w:r>
      <w:r w:rsidR="00890DDE" w:rsidRPr="0000279A">
        <w:t>Tuliskan sistematika penulisan laporan penelitian yang dimulai dari 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5251B600" w:rsidR="00EC0232" w:rsidRDefault="00EC0232" w:rsidP="00EC0232">
      <w:proofErr w:type="gramStart"/>
      <w:r>
        <w:t>Murinto (2012), pernah melakukan penelitian dengan judul Pemanfaatan Sistem Informasi Geografis Berbasis Web Untuk Pemetaan Lokasi Pasar Dan Pusat Perbelanjaan Di Kota Solo.</w:t>
      </w:r>
      <w:proofErr w:type="gramEnd"/>
      <w:r>
        <w:t xml:space="preserve"> Penelitian ini menggunakan metode pengumpulan data dengan </w:t>
      </w:r>
      <w:proofErr w:type="gramStart"/>
      <w:r>
        <w:t>cara</w:t>
      </w:r>
      <w:proofErr w:type="gramEnd"/>
      <w:r>
        <w:t xml:space="preserve">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w:t>
      </w:r>
      <w:proofErr w:type="gramStart"/>
      <w:r>
        <w:t>Untuk melakukan evaluasi terhadap aplikasi ini dilakukan dengan metode black box test dan alpha test.</w:t>
      </w:r>
      <w:proofErr w:type="gramEnd"/>
      <w:r>
        <w:t xml:space="preserve">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r w:rsidR="00A3626C">
        <w:fldChar w:fldCharType="begin" w:fldLock="1"/>
      </w:r>
      <w:r w:rsidR="00D64526">
        <w:instrText>ADDIN CSL_CITATION {"citationItems":[{"id":"ITEM-1","itemData":{"abstract":"ABSTRAK Perlindungan terhadap keselamatan dan kesehatan kerja masih jauh dari yang diharapkan karena masih banyak terjadi kecelakaan kerja serta potensi bahaya kerja yang dapat membahayakan tenaga kerja. Penera pkan sistem manajeman keselamatan dan kesehatan kerja (SMK3) perlu dilakukan secara optimal. Penerapan SMK3 di perusahaan belum tentu berbanding lurus terhadap potensi bahaya (hazard) yang ada di lingkungan sekitar perusahaan. Penelitian ini bertujuan untu k mengetahui nilai risiko potensi bahaya kerja dan kategori potensi bahaya kerja di perusahaan serta mengetahui faktor penyebab terbesar terjadinya kecelakaan kerja di perusahaan. Penelitian ini menggunakan pendekatan metode HIRA dan FTA. Hasil yang dipero leh menunjukkan bahwa penerapan SMK3 telah sesuai dengan undang-Undang yang berlaku, namun nilai resiko potensi bahaya bagian fluid utility menunjukkan tingkat keparahan bahaya kerja kecil dan kemungkinan terjadinya potensi bahaya kerja juga kecil, nilai kategori potensi bahaya kerja perlu dikendalikan dengan prosedur rutin. Faktor penyebab potensial terjadinya potensi bahaya adalah suara mesin bising, Standard Operational procedure (SOP) belum terpasang secara ergonomis, terdapat benda asing yang menghalangi jalan, temperatur ruangan meningkat 5 0 C dari temperatur normal","author":[{"dropping-particle":"","family":"Murinto","given":"","non-dropping-particle":"","parse-names":false,"suffix":""},{"dropping-particle":"","family":"B","given":"Arya Yugi","non-dropping-particle":"","parse-names":false,"suffix":""}],"container-title":"Spektrum Industri","id":"ITEM-1","issued":{"date-parts":[["2012"]]},"title":"Pemanfaatan Sistem Informasi Geografis Berbasis Web Untuk Pemetaan Lokasi Pasar Dan Pusat Perbelanjaan Di Kota Solo","type":"article-journal","volume":"10"},"uris":["http://www.mendeley.com/documents/?uuid=6ea3c21e-7a72-48e2-b578-d01657859d14"]}],"mendeley":{"formattedCitation":"[1]","plainTextFormattedCitation":"[1]","previouslyFormattedCitation":"[1]"},"properties":{"noteIndex":0},"schema":"https://github.com/citation-style-language/schema/raw/master/csl-citation.json"}</w:instrText>
      </w:r>
      <w:r w:rsidR="00A3626C">
        <w:fldChar w:fldCharType="separate"/>
      </w:r>
      <w:r w:rsidR="00A3626C" w:rsidRPr="00A3626C">
        <w:rPr>
          <w:noProof/>
        </w:rPr>
        <w:t>[1]</w:t>
      </w:r>
      <w:r w:rsidR="00A3626C">
        <w:fldChar w:fldCharType="end"/>
      </w:r>
      <w:r>
        <w:t>.</w:t>
      </w:r>
    </w:p>
    <w:p w14:paraId="55E4A957" w14:textId="367A405F" w:rsidR="008510DD" w:rsidRDefault="00EC0232" w:rsidP="00EC0232">
      <w:proofErr w:type="gramStart"/>
      <w:r>
        <w:t>Penelitian selanjutnya dilakukan oleh Ervan Heri Jatmika (2014) dengan judul Sistem Informasi Geografis Pemetaan Pasar Parangtritis Kabupaten Bantul Berbasis Web.</w:t>
      </w:r>
      <w:proofErr w:type="gramEnd"/>
      <w:r>
        <w:t xml:space="preserve"> Metode pengumpulan data dilakukan dengan </w:t>
      </w:r>
      <w:proofErr w:type="gramStart"/>
      <w:r>
        <w:t>cara</w:t>
      </w:r>
      <w:proofErr w:type="gramEnd"/>
      <w:r>
        <w:t xml:space="preserve"> wawancara, kuisioner, serta kajian pustaka. Untuk mempertimbangkan kelayakan sistem yang </w:t>
      </w:r>
      <w:proofErr w:type="gramStart"/>
      <w:r>
        <w:t>akan</w:t>
      </w:r>
      <w:proofErr w:type="gramEnd"/>
      <w:r>
        <w:t xml:space="preserve">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r w:rsidR="00D64526">
        <w:fldChar w:fldCharType="begin" w:fldLock="1"/>
      </w:r>
      <w:r w:rsidR="00647511">
        <w:instrText>ADDIN CSL_CITATION {"citationItems":[{"id":"ITEM-1","itemData":{"author":[{"dropping-particle":"","family":"Mulyono","given":"Yusuf","non-dropping-particle":"","parse-names":false,"suffix":""},{"dropping-particle":"","family":"Sari","given":"Marti Widya","non-dropping-particle":"","parse-names":false,"suffix":""},{"dropping-particle":"","family":"Fairuzabadi","given":"M","non-dropping-particle":"","parse-names":false,"suffix":""}],"container-title":"Seminar Nasional Dinamika Informatika 2017 Universitas PGRI Yogyakarta","id":"ITEM-1","issued":{"date-parts":[["2017"]]},"page":"253-259","title":"Sistem Informasi Geografis Pasar Tradisional Di Kabupaten Kulon Progo Berbasis Web","type":"article-journal"},"uris":["http://www.mendeley.com/documents/?uuid=63cc4bed-7bbe-4bfe-8fa5-5683d372115d"]}],"mendeley":{"formattedCitation":"[2]","plainTextFormattedCitation":"[2]","previouslyFormattedCitation":"[2]"},"properties":{"noteIndex":0},"schema":"https://github.com/citation-style-language/schema/raw/master/csl-citation.json"}</w:instrText>
      </w:r>
      <w:r w:rsidR="00D64526">
        <w:fldChar w:fldCharType="separate"/>
      </w:r>
      <w:r w:rsidR="00D64526" w:rsidRPr="00D64526">
        <w:rPr>
          <w:noProof/>
        </w:rPr>
        <w:t>[2]</w:t>
      </w:r>
      <w:r w:rsidR="00D64526">
        <w:fldChar w:fldCharType="end"/>
      </w:r>
      <w:r>
        <w:t>.</w:t>
      </w:r>
    </w:p>
    <w:p w14:paraId="244E38A4" w14:textId="487A19F4" w:rsidR="00EC0232" w:rsidRDefault="00EC0232" w:rsidP="00EC0232">
      <w:proofErr w:type="gramStart"/>
      <w:r>
        <w:t>Vandha Pradwiyasma Widartha (2013) melakukan penelitian dengan judul Sistem Informasi Geografis untuk Perencanaan Penempatan Toko Modern di Kota Jember Menggunakan Metode AHP.</w:t>
      </w:r>
      <w:proofErr w:type="gramEnd"/>
      <w:r>
        <w:t xml:space="preserve"> Penelitian tersebut menggunakan 2 metode </w:t>
      </w:r>
    </w:p>
    <w:p w14:paraId="126D99AF" w14:textId="4F78DAFD" w:rsidR="00EC0232" w:rsidRDefault="00EC0232" w:rsidP="00EC0232">
      <w:pPr>
        <w:ind w:firstLine="0"/>
      </w:pPr>
      <w:r>
        <w:lastRenderedPageBreak/>
        <w:t xml:space="preserve"> </w:t>
      </w:r>
      <w:proofErr w:type="gramStart"/>
      <w:r>
        <w:t>yakni</w:t>
      </w:r>
      <w:proofErr w:type="gramEnd"/>
      <w:r>
        <w:t xml:space="preserve">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r w:rsidR="00647511">
        <w:fldChar w:fldCharType="begin" w:fldLock="1"/>
      </w:r>
      <w:r w:rsidR="00647511">
        <w:instrText>ADDIN CSL_CITATION {"citationItems":[{"id":"ITEM-1","itemData":{"abstract":"Toko modern merupakan toko yang menerapkan sistem penjualan dan pelayanan mandiri. Bentuk toko modern diantaranya adalah minimarket, supermarket, department store, dan hypermarket (Peraturan Menteri Perdagangan RI No. 53/M-Dag/Per/12/2008). Dinas …","author":[{"dropping-particle":"","family":"Widartha","given":"Vandha Pradwiyasma","non-dropping-particle":"","parse-names":false,"suffix":""},{"dropping-particle":"","family":"Bukhori","given":"Saiful","non-dropping-particle":"","parse-names":false,"suffix":""},{"dropping-particle":"","family":"Adiwijaya","given":"Nelly Oktavia","non-dropping-particle":"","parse-names":false,"suffix":""}],"container-title":"Jurnal Sainstek Unej","id":"ITEM-1","issue":"1","issued":{"date-parts":[["2013"]]},"page":"836-844","title":"Sistem Informasi Geografis untuk Perencanaan Penempatan Toko Modern di Kota Jember dengan Menggunakan Metode AHP (Geographic Information System for Planning Location Modern Store in Jember City by Using AHP Method )","type":"article-journal","volume":"1"},"uris":["http://www.mendeley.com/documents/?uuid=e8a78cf6-372e-4f05-9eeb-b62f6d90ac55"]}],"mendeley":{"formattedCitation":"[3]","plainTextFormattedCitation":"[3]"},"properties":{"noteIndex":0},"schema":"https://github.com/citation-style-language/schema/raw/master/csl-citation.json"}</w:instrText>
      </w:r>
      <w:r w:rsidR="00647511">
        <w:fldChar w:fldCharType="separate"/>
      </w:r>
      <w:r w:rsidR="00647511" w:rsidRPr="00647511">
        <w:rPr>
          <w:noProof/>
        </w:rPr>
        <w:t>[3]</w:t>
      </w:r>
      <w:r w:rsidR="00647511">
        <w:fldChar w:fldCharType="end"/>
      </w:r>
      <w:r>
        <w:t>.</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w:t>
      </w:r>
      <w:proofErr w:type="gramStart"/>
      <w:r>
        <w:t>Metode penguumpulan data yang dilakukan mengguunakan metode observasi, wawancara, dan studi pustaka.</w:t>
      </w:r>
      <w:proofErr w:type="gramEnd"/>
      <w:r>
        <w:t xml:space="preserve"> Hasil dari penelitian yang </w:t>
      </w:r>
      <w:proofErr w:type="gramStart"/>
      <w:r>
        <w:t>akan</w:t>
      </w:r>
      <w:proofErr w:type="gramEnd"/>
      <w:r>
        <w:t xml:space="preserve">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0" w:name="_Toc76613824"/>
      <w:r w:rsidRPr="00A621A1">
        <w:rPr>
          <w:rFonts w:cs="Times New Roman"/>
          <w:b/>
          <w:szCs w:val="24"/>
        </w:rPr>
        <w:t>Google Maps API</w:t>
      </w:r>
      <w:bookmarkEnd w:id="10"/>
    </w:p>
    <w:p w14:paraId="7680CF82" w14:textId="23DFC8E7"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3C6CAF">
        <w:rPr>
          <w:rFonts w:cs="Times New Roman"/>
          <w:bCs/>
        </w:rPr>
        <w:fldChar w:fldCharType="separate"/>
      </w:r>
      <w:r w:rsidR="00647511" w:rsidRPr="00647511">
        <w:rPr>
          <w:rFonts w:cs="Times New Roman"/>
          <w:bCs/>
          <w:noProof/>
        </w:rPr>
        <w:t>[4]</w:t>
      </w:r>
      <w:r w:rsidRPr="003C6CAF">
        <w:rPr>
          <w:rFonts w:cs="Times New Roman"/>
          <w:bCs/>
        </w:rPr>
        <w:fldChar w:fldCharType="end"/>
      </w:r>
      <w:r w:rsidRPr="003C6CAF">
        <w:rPr>
          <w:rFonts w:cs="Times New Roman"/>
          <w:bCs/>
        </w:rPr>
        <w:t xml:space="preserve">. </w:t>
      </w:r>
    </w:p>
    <w:p w14:paraId="46A595DA" w14:textId="384E70E8"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647511">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[5]","plainTextFormattedCitation":"[5]","previouslyFormattedCitation":"[4]"},"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[5]</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1" w:name="_Toc76613825"/>
      <w:r w:rsidRPr="00A621A1">
        <w:rPr>
          <w:rFonts w:cs="Times New Roman"/>
          <w:b/>
        </w:rPr>
        <w:t>GPS</w:t>
      </w:r>
      <w:bookmarkEnd w:id="11"/>
    </w:p>
    <w:p w14:paraId="1F8EEAFA" w14:textId="437769A5"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[4]</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2" w:name="_Toc76613826"/>
      <w:r w:rsidRPr="00A621A1">
        <w:rPr>
          <w:rFonts w:cs="Times New Roman"/>
          <w:b/>
          <w:i/>
          <w:iCs/>
        </w:rPr>
        <w:t>Website</w:t>
      </w:r>
      <w:bookmarkEnd w:id="12"/>
    </w:p>
    <w:p w14:paraId="50BE57AD" w14:textId="7D165436"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[6]</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3" w:name="_Toc76613827"/>
      <w:r w:rsidRPr="00A621A1">
        <w:rPr>
          <w:rFonts w:cs="Times New Roman"/>
          <w:b/>
        </w:rPr>
        <w:t>Sistem Informasi</w:t>
      </w:r>
      <w:bookmarkEnd w:id="13"/>
    </w:p>
    <w:p w14:paraId="6A5A9FCE" w14:textId="6D38580F" w:rsidR="00C87186" w:rsidRPr="00BF24C9" w:rsidRDefault="00C87186" w:rsidP="00C87186">
      <w:pPr>
        <w:rPr>
          <w:rFonts w:cs="Times New Roman"/>
          <w:bCs/>
        </w:rPr>
      </w:pPr>
      <w:r w:rsidRPr="00BF24C9">
        <w:rPr>
          <w:rFonts w:cs="Times New Roman"/>
          <w:bCs/>
        </w:rPr>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647511">
        <w:rPr>
          <w:rFonts w:cs="Times New Roman"/>
          <w:bCs/>
        </w:rPr>
        <w:instrText>ADDIN CSL_CITATION {"citationItems":[{"id":"ITEM-1","itemData":{"author":[{"dropping-particle":"","family":"Arifin","given":"Muhammad","non-dropping-particle":"","parse-names":false,"suffix":""},{"dropping-particle":"","family":"Hs","given":"R Hendy Hendro","non-dropping-particle":"","parse-names":false,"suffix":""}],"id":"ITEM-1","issue":"2","issued":{"date-parts":[["2017"]]},"page":"42-49","title":"PERANCANGAN SISTEM INFORMASI PUSAT KARIR SEBAGAI UPAYA MENINGKATKAN RELEVANSI ANTARA LULUSAN DENGAN DUNIA KERJA MENGGUNAKAN UML","type":"article-journal","volume":"XII"},"uris":["http://www.mendeley.com/documents/?uuid=a6676804-ce40-440a-a8ac-c37158e5b873"]}],"mendeley":{"formattedCitation":"[7]","plainTextFormattedCitation":"[7]","previouslyFormattedCitation":"[6]"},"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[7]</w:t>
      </w:r>
      <w:r w:rsidRPr="00BF24C9">
        <w:rPr>
          <w:rFonts w:cs="Times New Roman"/>
          <w:bCs/>
        </w:rPr>
        <w:fldChar w:fldCharType="end"/>
      </w:r>
      <w:r w:rsidRPr="00BF24C9">
        <w:rPr>
          <w:rFonts w:cs="Times New Roman"/>
          <w:bCs/>
        </w:rPr>
        <w:t>.</w:t>
      </w:r>
    </w:p>
    <w:p w14:paraId="31B186D7" w14:textId="0FD83702"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647511">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[8]","plainTextFormattedCitation":"[8]","previouslyFormattedCitation":"[7]"},"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[8]</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4" w:name="_Toc76613828"/>
      <w:r w:rsidRPr="00A621A1">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B3A6B28"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647511">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[9]","plainTextFormattedCitation":"[9]","previouslyFormattedCitation":"[8]"},"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[9]</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5" w:name="_Toc76613829"/>
      <w:r w:rsidRPr="00A621A1">
        <w:rPr>
          <w:rFonts w:cs="Times New Roman"/>
          <w:b/>
          <w:i/>
        </w:rPr>
        <w:t>Framework CodeIgniter</w:t>
      </w:r>
      <w:bookmarkEnd w:id="15"/>
      <w:r w:rsidRPr="00A621A1">
        <w:rPr>
          <w:rFonts w:cs="Times New Roman"/>
          <w:b/>
        </w:rPr>
        <w:t xml:space="preserve"> </w:t>
      </w:r>
    </w:p>
    <w:p w14:paraId="73AF4479" w14:textId="11B5179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[6]</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6" w:name="_Toc76613830"/>
      <w:r w:rsidRPr="00A621A1">
        <w:rPr>
          <w:rFonts w:cs="Times New Roman"/>
          <w:b/>
        </w:rPr>
        <w:t>PHP</w:t>
      </w:r>
      <w:bookmarkEnd w:id="16"/>
    </w:p>
    <w:p w14:paraId="0A589368" w14:textId="5A724D7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[10]</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7" w:name="_Toc76613831"/>
      <w:r w:rsidRPr="00A621A1">
        <w:rPr>
          <w:rFonts w:cs="Times New Roman"/>
          <w:b/>
        </w:rPr>
        <w:t>XAMPP</w:t>
      </w:r>
      <w:bookmarkEnd w:id="17"/>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8" w:name="_Toc76613832"/>
      <w:r w:rsidRPr="00A621A1">
        <w:rPr>
          <w:rFonts w:cs="Times New Roman"/>
          <w:b/>
          <w:i/>
          <w:iCs/>
          <w:szCs w:val="24"/>
        </w:rPr>
        <w:lastRenderedPageBreak/>
        <w:t>Apache</w:t>
      </w:r>
      <w:bookmarkEnd w:id="18"/>
    </w:p>
    <w:p w14:paraId="0A18C620" w14:textId="2904F27F"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[11]</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19" w:name="_Toc76613833"/>
      <w:r w:rsidRPr="00A621A1">
        <w:rPr>
          <w:rFonts w:cs="Times New Roman"/>
          <w:b/>
          <w:i/>
          <w:iCs/>
          <w:szCs w:val="24"/>
        </w:rPr>
        <w:t>Web server</w:t>
      </w:r>
      <w:bookmarkEnd w:id="19"/>
    </w:p>
    <w:p w14:paraId="616F4EA3" w14:textId="3A4135DC"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71e79120-1902-41b8-a5d5-d936e00794b7"]}],"mendeley":{"formattedCitation":"[12]","plainTextFormattedCitation":"[12]","previouslyFormattedCitation":"[11]"},"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[12]</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0"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0"/>
    </w:p>
    <w:p w14:paraId="62C149DB" w14:textId="016FCF4B"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647511">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6010dc09-c929-4bba-a0b4-a5c7f1475311"]}],"mendeley":{"formattedCitation":"[13]","plainTextFormattedCitation":"[13]","previouslyFormattedCitation":"[12]"},"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[13]</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1" w:name="_Toc76613835"/>
      <w:r w:rsidRPr="00A621A1">
        <w:rPr>
          <w:rFonts w:cs="Times New Roman"/>
          <w:b/>
          <w:szCs w:val="24"/>
        </w:rPr>
        <w:t>MySQL</w:t>
      </w:r>
      <w:bookmarkEnd w:id="21"/>
    </w:p>
    <w:p w14:paraId="76CABE91" w14:textId="50E71B48"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E70A5F">
        <w:rPr>
          <w:rFonts w:cs="Times New Roman"/>
          <w:bCs/>
        </w:rPr>
        <w:fldChar w:fldCharType="separate"/>
      </w:r>
      <w:r w:rsidR="00647511" w:rsidRPr="00647511">
        <w:rPr>
          <w:rFonts w:cs="Times New Roman"/>
          <w:bCs/>
          <w:noProof/>
        </w:rPr>
        <w:t>[10]</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647511">
        <w:rPr>
          <w:rFonts w:cs="Times New Roman"/>
          <w:bCs/>
          <w:i/>
          <w:iCs/>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bCs/>
          <w:i/>
          <w:iCs/>
        </w:rPr>
        <w:fldChar w:fldCharType="separate"/>
      </w:r>
      <w:r w:rsidR="00647511" w:rsidRPr="00647511">
        <w:rPr>
          <w:rFonts w:cs="Times New Roman"/>
          <w:bCs/>
          <w:iCs/>
          <w:noProof/>
        </w:rPr>
        <w:t>[11]</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2" w:name="_Toc76613836"/>
      <w:r w:rsidRPr="00A621A1">
        <w:rPr>
          <w:rFonts w:cs="Times New Roman"/>
          <w:b/>
          <w:i/>
          <w:szCs w:val="24"/>
        </w:rPr>
        <w:t>Visual Studio Code</w:t>
      </w:r>
      <w:bookmarkEnd w:id="22"/>
    </w:p>
    <w:p w14:paraId="533C50BA" w14:textId="0E1925B7"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647511">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[14]","plainTextFormattedCitation":"[14]","previouslyFormattedCitation":"[13]"},"properties":{"noteIndex":0},"schema":"https://github.com/citation-style-language/schema/raw/master/csl-citation.json"}</w:instrText>
      </w:r>
      <w:r w:rsidRPr="00E70A5F">
        <w:rPr>
          <w:rFonts w:cs="Times New Roman"/>
          <w:szCs w:val="24"/>
        </w:rPr>
        <w:fldChar w:fldCharType="separate"/>
      </w:r>
      <w:r w:rsidR="00647511" w:rsidRPr="00647511">
        <w:rPr>
          <w:rFonts w:cs="Times New Roman"/>
          <w:noProof/>
          <w:szCs w:val="24"/>
        </w:rPr>
        <w:t>[14]</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3" w:name="_Toc76613837"/>
      <w:r w:rsidRPr="00A621A1">
        <w:rPr>
          <w:rFonts w:cs="Times New Roman"/>
          <w:b/>
          <w:szCs w:val="24"/>
        </w:rPr>
        <w:lastRenderedPageBreak/>
        <w:t>UML</w:t>
      </w:r>
      <w:bookmarkEnd w:id="23"/>
      <w:r w:rsidRPr="00A621A1">
        <w:rPr>
          <w:rFonts w:cs="Times New Roman"/>
          <w:b/>
          <w:szCs w:val="24"/>
        </w:rPr>
        <w:t xml:space="preserve"> </w:t>
      </w:r>
    </w:p>
    <w:p w14:paraId="36D680EE" w14:textId="4F1AB694"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647511">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[15]","plainTextFormattedCitation":"[15]","previouslyFormattedCitation":"[14]"},"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[15]</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1E7B69" w:rsidRDefault="001E7B69"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1E7B69" w:rsidRDefault="001E7B69"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2DADCF04"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647511">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[16]","plainTextFormattedCitation":"[16]","previouslyFormattedCitation":"[15]"},"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[16]</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26D432C3"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51E451AB"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4479DB7C"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2"/>
      <w:bookmarkEnd w:id="3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1E7B69" w:rsidRDefault="001E7B69"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1E7B69" w:rsidRDefault="001E7B69"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1E7B69" w:rsidRDefault="001E7B69"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1E7B69" w:rsidRDefault="001E7B69"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0E08CF72" w:rsidR="00C87186" w:rsidRDefault="00C87186" w:rsidP="00C87186">
      <w:pPr>
        <w:jc w:val="center"/>
        <w:rPr>
          <w:rFonts w:cs="Times New Roman"/>
          <w:szCs w:val="24"/>
        </w:rPr>
      </w:pPr>
      <w:proofErr w:type="gramStart"/>
      <w:r>
        <w:rPr>
          <w:rFonts w:cs="Times New Roman"/>
          <w:szCs w:val="24"/>
        </w:rPr>
        <w:lastRenderedPageBreak/>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8" w:name="_Toc76613838"/>
      <w:r w:rsidRPr="006A1B03">
        <w:rPr>
          <w:rFonts w:cs="Times New Roman"/>
          <w:b/>
          <w:i/>
          <w:szCs w:val="24"/>
        </w:rPr>
        <w:t>Black Box Testing</w:t>
      </w:r>
      <w:bookmarkEnd w:id="38"/>
    </w:p>
    <w:p w14:paraId="74E389DA" w14:textId="4A2407ED" w:rsidR="00880CC7" w:rsidRDefault="00C87186" w:rsidP="006A1B03">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647511">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[18]","plainTextFormattedCitation":"[18]","previouslyFormattedCitation":"[17]"},"properties":{"noteIndex":0},"schema":"https://github.com/citation-style-language/schema/raw/master/csl-citation.json"}</w:instrText>
      </w:r>
      <w:r w:rsidRPr="00E70A5F">
        <w:rPr>
          <w:rFonts w:cs="Times New Roman"/>
          <w:i/>
        </w:rPr>
        <w:fldChar w:fldCharType="separate"/>
      </w:r>
      <w:r w:rsidR="00647511" w:rsidRPr="00647511">
        <w:rPr>
          <w:rFonts w:cs="Times New Roman"/>
          <w:noProof/>
        </w:rPr>
        <w:t>[18]</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45476E50"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sidR="00647511">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sidR="00647511">
        <w:rPr>
          <w:rFonts w:ascii="MS Gothic" w:eastAsia="MS Gothic" w:hAnsi="MS Gothic" w:cs="MS Gothic" w:hint="eastAsia"/>
          <w:iCs/>
          <w:szCs w:val="24"/>
        </w:rPr>
        <w:instrText>済無</w:instrText>
      </w:r>
      <w:r w:rsidR="00647511">
        <w:rPr>
          <w:rFonts w:cs="Times New Roman"/>
          <w:iCs/>
          <w:szCs w:val="24"/>
        </w:rPr>
        <w:instrText>No Title No Title","type":"article-journal","volume":"53"},"uris":["http://www.mendeley.com/documents/?uuid=d88745df-a9fd-45cc-83d7-a6418f166988","http://www.mendeley.com/documents/?uuid=019f2e53-e800-4b99-96b4-7ac8efa636d3"]}],"mendeley":{"formattedCitation":"[19]","plainTextFormattedCitation":"[19]","previouslyFormattedCitation":"[18]"},"properties":{"noteIndex":0},"schema":"https://github.com/citation-style-language/schema/raw/master/csl-citation.json"}</w:instrText>
      </w:r>
      <w:r>
        <w:rPr>
          <w:rFonts w:cs="Times New Roman"/>
          <w:iCs/>
          <w:szCs w:val="24"/>
        </w:rPr>
        <w:fldChar w:fldCharType="separate"/>
      </w:r>
      <w:r w:rsidR="00647511" w:rsidRPr="00647511">
        <w:rPr>
          <w:rFonts w:cs="Times New Roman"/>
          <w:iCs/>
          <w:noProof/>
          <w:szCs w:val="24"/>
        </w:rPr>
        <w:t>[19]</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roofErr w:type="gramEnd"/>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proofErr w:type="gramStart"/>
      <w:r w:rsidRPr="00FC25AC">
        <w:rPr>
          <w:rFonts w:cs="Times New Roman"/>
          <w:szCs w:val="24"/>
        </w:rPr>
        <w:t>Pembuatan sistem dengan menggunakan metode DSDM terdiri dari 3 tahap utama yaitu pra proyek, siklus hidup dan post proyek.</w:t>
      </w:r>
      <w:proofErr w:type="gramEnd"/>
      <w:r w:rsidRPr="00FC25AC">
        <w:rPr>
          <w:rFonts w:cs="Times New Roman"/>
          <w:szCs w:val="24"/>
        </w:rPr>
        <w:t xml:space="preserve"> </w:t>
      </w:r>
      <w:proofErr w:type="gramStart"/>
      <w:r w:rsidRPr="00FC25AC">
        <w:rPr>
          <w:rFonts w:cs="Times New Roman"/>
          <w:szCs w:val="24"/>
        </w:rPr>
        <w:t>Pada tahap pra proyek, semua data, anggaran dan komitmen proyek sudah terjamin.</w:t>
      </w:r>
      <w:proofErr w:type="gramEnd"/>
      <w:r w:rsidRPr="00FC25AC">
        <w:rPr>
          <w:rFonts w:cs="Times New Roman"/>
          <w:szCs w:val="24"/>
        </w:rPr>
        <w:t xml:space="preserve"> </w:t>
      </w:r>
      <w:proofErr w:type="gramStart"/>
      <w:r w:rsidRPr="00FC25AC">
        <w:rPr>
          <w:rFonts w:cs="Times New Roman"/>
          <w:szCs w:val="24"/>
        </w:rPr>
        <w:t>Sehingga dapat mengatasi masalah pada tahap akhir proyek.</w:t>
      </w:r>
      <w:proofErr w:type="gramEnd"/>
      <w:r w:rsidRPr="00FC25AC">
        <w:rPr>
          <w:rFonts w:cs="Times New Roman"/>
          <w:szCs w:val="24"/>
        </w:rPr>
        <w:t xml:space="preserve">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3D4AE27B" w:rsidR="0011022F" w:rsidRPr="00FC25AC" w:rsidRDefault="00BC56F4" w:rsidP="00B74E23">
      <w:pPr>
        <w:pStyle w:val="Caption"/>
        <w:spacing w:after="240"/>
        <w:rPr>
          <w:b/>
        </w:rPr>
      </w:pPr>
      <w:proofErr w:type="gramStart"/>
      <w:r w:rsidRPr="00B74E23">
        <w:t>Gambar 3.</w:t>
      </w:r>
      <w:proofErr w:type="gramEnd"/>
      <w:r w:rsidR="002770A5">
        <w:fldChar w:fldCharType="begin"/>
      </w:r>
      <w:r w:rsidR="002770A5">
        <w:instrText xml:space="preserve"> SEQ Gambar_3. \* ARABIC </w:instrText>
      </w:r>
      <w:r w:rsidR="002770A5">
        <w:fldChar w:fldCharType="separate"/>
      </w:r>
      <w:r w:rsidR="007B1336">
        <w:rPr>
          <w:noProof/>
        </w:rPr>
        <w:t>1</w:t>
      </w:r>
      <w:r w:rsidR="002770A5">
        <w:rPr>
          <w:noProof/>
        </w:rPr>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10989CF"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w:t>
      </w:r>
      <w:r w:rsidR="003A10E2">
        <w:rPr>
          <w:rFonts w:cs="Times New Roman"/>
          <w:szCs w:val="24"/>
        </w:rPr>
        <w:t xml:space="preserve">lokasi </w:t>
      </w:r>
      <w:r w:rsidR="003B005A">
        <w:rPr>
          <w:rFonts w:cs="Times New Roman"/>
          <w:szCs w:val="24"/>
        </w:rPr>
        <w:t>dari titik pengguna berada menuju</w:t>
      </w:r>
      <w:r w:rsidR="002D08A4">
        <w:rPr>
          <w:rFonts w:cs="Times New Roman"/>
          <w:szCs w:val="24"/>
        </w:rPr>
        <w:t xml:space="preserve"> ke lokasi </w:t>
      </w:r>
      <w:r w:rsidR="003A10E2">
        <w:rPr>
          <w:rFonts w:cs="Times New Roman"/>
          <w:szCs w:val="24"/>
        </w:rPr>
        <w:t xml:space="preserve">pasar yang dituju </w:t>
      </w:r>
      <w:r w:rsidR="002D08A4">
        <w:rPr>
          <w:rFonts w:cs="Times New Roman"/>
          <w:szCs w:val="24"/>
        </w:rPr>
        <w:t xml:space="preserve">dan mendata informasi-informasi </w:t>
      </w:r>
      <w:r w:rsidR="003A10E2">
        <w:rPr>
          <w:rFonts w:cs="Times New Roman"/>
          <w:szCs w:val="24"/>
        </w:rPr>
        <w:t xml:space="preserve">mengenai pasar yang ada di </w:t>
      </w:r>
      <w:r w:rsidR="003A10E2">
        <w:rPr>
          <w:rFonts w:cs="Times New Roman"/>
          <w:szCs w:val="24"/>
        </w:rPr>
        <w:lastRenderedPageBreak/>
        <w:t xml:space="preserve">Kota Mataram </w:t>
      </w:r>
      <w:r w:rsidRPr="00E80112">
        <w:rPr>
          <w:rFonts w:cs="Times New Roman"/>
          <w:szCs w:val="24"/>
        </w:rPr>
        <w:t xml:space="preserve">dengan </w:t>
      </w:r>
      <w:r w:rsidR="00941037">
        <w:rPr>
          <w:rFonts w:cs="Times New Roman"/>
          <w:szCs w:val="24"/>
        </w:rPr>
        <w:t xml:space="preserve">cara mendatangi pasar </w:t>
      </w:r>
      <w:r w:rsidR="004346F4">
        <w:rPr>
          <w:rFonts w:cs="Times New Roman"/>
          <w:szCs w:val="24"/>
        </w:rPr>
        <w:t xml:space="preserve">secara </w:t>
      </w:r>
      <w:proofErr w:type="gramStart"/>
      <w:r w:rsidR="004346F4">
        <w:rPr>
          <w:rFonts w:cs="Times New Roman"/>
          <w:szCs w:val="24"/>
        </w:rPr>
        <w:t>langsung  untuk</w:t>
      </w:r>
      <w:proofErr w:type="gramEnd"/>
      <w:r w:rsidR="004346F4">
        <w:rPr>
          <w:rFonts w:cs="Times New Roman"/>
          <w:szCs w:val="24"/>
        </w:rPr>
        <w:t xml:space="preserve"> mendapatkan data titik koordinat pasar </w:t>
      </w:r>
      <w:r w:rsidR="00941037">
        <w:rPr>
          <w:rFonts w:cs="Times New Roman"/>
          <w:szCs w:val="24"/>
        </w:rPr>
        <w:t xml:space="preserve">dan </w:t>
      </w:r>
      <w:r w:rsidRPr="00E80112">
        <w:rPr>
          <w:rFonts w:cs="Times New Roman"/>
          <w:szCs w:val="24"/>
        </w:rPr>
        <w:t xml:space="preserve">mewawancarai </w:t>
      </w:r>
      <w:r w:rsidR="004346F4">
        <w:rPr>
          <w:rFonts w:cs="Times New Roman"/>
          <w:szCs w:val="24"/>
        </w:rPr>
        <w:t xml:space="preserve">pihak Dinas Perdagangan guna untuk mendapatkan </w:t>
      </w:r>
      <w:r w:rsidR="00756B61">
        <w:rPr>
          <w:rFonts w:cs="Times New Roman"/>
          <w:szCs w:val="24"/>
        </w:rPr>
        <w:t xml:space="preserve">gambaran system yang akan dibuat serta </w:t>
      </w:r>
      <w:r w:rsidR="004346F4">
        <w:rPr>
          <w:rFonts w:cs="Times New Roman"/>
          <w:szCs w:val="24"/>
        </w:rPr>
        <w:t>data detail mengenai pasar yang ada di Kota Mataram</w:t>
      </w:r>
      <w:r>
        <w:rPr>
          <w:rFonts w:cs="Times New Roman"/>
          <w:szCs w:val="24"/>
        </w:rPr>
        <w:t xml:space="preserve">. Hal ini dilakukan agar proyek yang </w:t>
      </w:r>
      <w:proofErr w:type="gramStart"/>
      <w:r>
        <w:rPr>
          <w:rFonts w:cs="Times New Roman"/>
          <w:szCs w:val="24"/>
        </w:rPr>
        <w:t>akan</w:t>
      </w:r>
      <w:proofErr w:type="gramEnd"/>
      <w:r>
        <w:rPr>
          <w:rFonts w:cs="Times New Roman"/>
          <w:szCs w:val="24"/>
        </w:rPr>
        <w:t xml:space="preserve">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294AFB6B" w:rsidR="0011022F" w:rsidRDefault="00F256DA" w:rsidP="00050CDB">
      <w:pPr>
        <w:tabs>
          <w:tab w:val="left" w:pos="720"/>
        </w:tabs>
        <w:ind w:firstLine="0"/>
        <w:rPr>
          <w:rFonts w:cs="Times New Roman"/>
          <w:szCs w:val="24"/>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xml:space="preserve">. Hal ini bertujuan agar peneliti dapat mengetahui secara rinci tentang arsitektur sistem yang </w:t>
      </w:r>
      <w:proofErr w:type="gramStart"/>
      <w:r w:rsidR="0011022F" w:rsidRPr="00F256DA">
        <w:rPr>
          <w:rFonts w:cs="Times New Roman"/>
          <w:szCs w:val="24"/>
        </w:rPr>
        <w:t>akan</w:t>
      </w:r>
      <w:proofErr w:type="gramEnd"/>
      <w:r w:rsidR="0011022F" w:rsidRPr="00F256DA">
        <w:rPr>
          <w:rFonts w:cs="Times New Roman"/>
          <w:szCs w:val="24"/>
        </w:rPr>
        <w:t xml:space="preserve"> dibuat, kebutuhan-kebutuhan apa saja yang dibutuhkan serta dasar-dasar </w:t>
      </w:r>
      <w:r w:rsidR="00FA228C">
        <w:rPr>
          <w:rFonts w:cs="Times New Roman"/>
          <w:szCs w:val="24"/>
        </w:rPr>
        <w:t>untuk rencana pengembangannya.</w:t>
      </w:r>
    </w:p>
    <w:p w14:paraId="173882A2" w14:textId="484E6B38" w:rsidR="00D1377C" w:rsidRPr="00D1377C" w:rsidRDefault="00D1377C" w:rsidP="00D1377C">
      <w:pPr>
        <w:pStyle w:val="ListParagraph"/>
        <w:numPr>
          <w:ilvl w:val="0"/>
          <w:numId w:val="46"/>
        </w:numPr>
        <w:tabs>
          <w:tab w:val="left" w:pos="-1418"/>
        </w:tabs>
        <w:ind w:left="851" w:hanging="851"/>
        <w:rPr>
          <w:b/>
        </w:rPr>
      </w:pPr>
      <w:r>
        <w:rPr>
          <w:b/>
        </w:rPr>
        <w:t>Alat dan Bahan</w:t>
      </w:r>
    </w:p>
    <w:p w14:paraId="52BDAD70" w14:textId="3A6050CC" w:rsidR="00D1377C" w:rsidRDefault="00D1377C" w:rsidP="00D1377C">
      <w:pPr>
        <w:tabs>
          <w:tab w:val="left" w:pos="-1418"/>
        </w:tabs>
        <w:rPr>
          <w:rFonts w:cs="Times New Roman"/>
          <w:szCs w:val="24"/>
        </w:rPr>
      </w:pPr>
      <w:proofErr w:type="gramStart"/>
      <w:r>
        <w:rPr>
          <w:rFonts w:cs="Times New Roman"/>
          <w:szCs w:val="24"/>
        </w:rPr>
        <w:t xml:space="preserve">Alat dan bahan pada penelitian yang dilakukan berupa </w:t>
      </w:r>
      <w:r w:rsidRPr="00B33E94">
        <w:rPr>
          <w:rFonts w:cs="Times New Roman"/>
          <w:i/>
          <w:iCs/>
          <w:szCs w:val="24"/>
        </w:rPr>
        <w:t>software</w:t>
      </w:r>
      <w:r>
        <w:rPr>
          <w:rFonts w:cs="Times New Roman"/>
          <w:szCs w:val="24"/>
        </w:rPr>
        <w:t xml:space="preserve"> dan</w:t>
      </w:r>
      <w:r>
        <w:rPr>
          <w:rFonts w:cs="Times New Roman"/>
          <w:szCs w:val="24"/>
        </w:rPr>
        <w:t xml:space="preserve"> </w:t>
      </w:r>
      <w:r w:rsidRPr="00D1377C">
        <w:rPr>
          <w:rFonts w:cs="Times New Roman"/>
          <w:i/>
          <w:szCs w:val="24"/>
        </w:rPr>
        <w:t>hardware</w:t>
      </w:r>
      <w:r>
        <w:rPr>
          <w:rFonts w:cs="Times New Roman"/>
          <w:i/>
          <w:szCs w:val="24"/>
        </w:rPr>
        <w:t xml:space="preserve"> </w:t>
      </w:r>
      <w:r w:rsidRPr="00D1377C">
        <w:rPr>
          <w:rFonts w:cs="Times New Roman"/>
          <w:szCs w:val="24"/>
        </w:rPr>
        <w:t>serta</w:t>
      </w:r>
      <w:r>
        <w:rPr>
          <w:rFonts w:cs="Times New Roman"/>
          <w:i/>
          <w:szCs w:val="24"/>
        </w:rPr>
        <w:t xml:space="preserve"> </w:t>
      </w:r>
      <w:r>
        <w:rPr>
          <w:rFonts w:cs="Times New Roman"/>
          <w:szCs w:val="24"/>
        </w:rPr>
        <w:t>data dan informasi yang dibutuhkan selama kegiatan berlangsung</w:t>
      </w:r>
      <w:r>
        <w:rPr>
          <w:rFonts w:cs="Times New Roman"/>
          <w:szCs w:val="24"/>
        </w:rPr>
        <w:t>.</w:t>
      </w:r>
      <w:proofErr w:type="gramEnd"/>
    </w:p>
    <w:p w14:paraId="148E7D20" w14:textId="626C34BF" w:rsidR="00D1377C" w:rsidRDefault="00D1377C" w:rsidP="00FB49E1">
      <w:pPr>
        <w:pStyle w:val="ListParagraph"/>
        <w:numPr>
          <w:ilvl w:val="0"/>
          <w:numId w:val="47"/>
        </w:numPr>
        <w:tabs>
          <w:tab w:val="left" w:pos="-1418"/>
        </w:tabs>
        <w:ind w:left="426" w:hanging="426"/>
      </w:pPr>
      <w:r w:rsidRPr="00D1377C">
        <w:t>Al</w:t>
      </w:r>
      <w:r>
        <w:t>at</w:t>
      </w:r>
    </w:p>
    <w:p w14:paraId="5F33B2B6" w14:textId="3CF9155B" w:rsidR="005C4408" w:rsidRDefault="00FB49E1" w:rsidP="00FB49E1">
      <w:pPr>
        <w:tabs>
          <w:tab w:val="left" w:pos="426"/>
        </w:tabs>
        <w:ind w:firstLine="0"/>
        <w:rPr>
          <w:rFonts w:cs="Times New Roman"/>
          <w:szCs w:val="24"/>
        </w:rPr>
      </w:pPr>
      <w:r>
        <w:rPr>
          <w:rFonts w:cs="Times New Roman"/>
          <w:szCs w:val="24"/>
        </w:rPr>
        <w:tab/>
      </w:r>
      <w:r w:rsidR="005C4408">
        <w:rPr>
          <w:rFonts w:cs="Times New Roman"/>
          <w:szCs w:val="24"/>
        </w:rPr>
        <w:t xml:space="preserve">Berikut adalah alat-alat yang digunakan dalam melakukan pembuatan sistem informasi geografis </w:t>
      </w:r>
      <w:proofErr w:type="gramStart"/>
      <w:r w:rsidR="005C4408">
        <w:rPr>
          <w:rFonts w:cs="Times New Roman"/>
          <w:szCs w:val="24"/>
        </w:rPr>
        <w:t xml:space="preserve">pasar </w:t>
      </w:r>
      <w:r w:rsidR="005C4408">
        <w:rPr>
          <w:rFonts w:cs="Times New Roman"/>
          <w:szCs w:val="24"/>
        </w:rPr>
        <w:t>:</w:t>
      </w:r>
      <w:proofErr w:type="gramEnd"/>
    </w:p>
    <w:p w14:paraId="5D5BCF6D" w14:textId="77777777" w:rsidR="005C4408" w:rsidRDefault="005C4408" w:rsidP="00FB49E1">
      <w:pPr>
        <w:pStyle w:val="ListParagraph"/>
        <w:numPr>
          <w:ilvl w:val="1"/>
          <w:numId w:val="48"/>
        </w:numPr>
        <w:tabs>
          <w:tab w:val="left" w:pos="426"/>
        </w:tabs>
        <w:ind w:left="567" w:hanging="540"/>
        <w:rPr>
          <w:rFonts w:cs="Times New Roman"/>
          <w:szCs w:val="24"/>
        </w:rPr>
      </w:pPr>
      <w:r>
        <w:rPr>
          <w:rFonts w:cs="Times New Roman"/>
          <w:szCs w:val="24"/>
        </w:rPr>
        <w:t xml:space="preserve">Laptop Asus </w:t>
      </w:r>
      <w:r w:rsidRPr="005A0B3A">
        <w:rPr>
          <w:rFonts w:cs="Times New Roman"/>
          <w:szCs w:val="24"/>
        </w:rPr>
        <w:t>Intel(R) Core(TM) i5-3317U CPU @ 1.70GHz</w:t>
      </w:r>
    </w:p>
    <w:p w14:paraId="2631643D" w14:textId="340F2B3F"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 xml:space="preserve">Sistem Operasi Windows 10 </w:t>
      </w:r>
      <w:r w:rsidR="00903AAE">
        <w:rPr>
          <w:rFonts w:cs="Times New Roman"/>
          <w:szCs w:val="24"/>
        </w:rPr>
        <w:t>Pro</w:t>
      </w:r>
    </w:p>
    <w:p w14:paraId="40717430"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MySQL,</w:t>
      </w:r>
    </w:p>
    <w:p w14:paraId="5B832CA7"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Apache,</w:t>
      </w:r>
    </w:p>
    <w:p w14:paraId="5F69E274" w14:textId="55C6FA97" w:rsidR="005C4408" w:rsidRDefault="00FB49E1" w:rsidP="00FB49E1">
      <w:pPr>
        <w:pStyle w:val="ListParagraph"/>
        <w:numPr>
          <w:ilvl w:val="1"/>
          <w:numId w:val="48"/>
        </w:numPr>
        <w:tabs>
          <w:tab w:val="left" w:pos="426"/>
        </w:tabs>
        <w:ind w:left="567" w:hanging="540"/>
        <w:rPr>
          <w:rFonts w:cs="Times New Roman"/>
          <w:szCs w:val="24"/>
        </w:rPr>
      </w:pPr>
      <w:r>
        <w:rPr>
          <w:rFonts w:cs="Times New Roman"/>
          <w:szCs w:val="24"/>
        </w:rPr>
        <w:t>Sublime Text</w:t>
      </w:r>
      <w:r w:rsidR="005C4408" w:rsidRPr="00FD3FD1">
        <w:rPr>
          <w:rFonts w:cs="Times New Roman"/>
          <w:szCs w:val="24"/>
        </w:rPr>
        <w:t>,</w:t>
      </w:r>
    </w:p>
    <w:p w14:paraId="3962F5D0" w14:textId="7C215D18" w:rsidR="00D1377C" w:rsidRPr="005C4408" w:rsidRDefault="005C4408" w:rsidP="00FB49E1">
      <w:pPr>
        <w:pStyle w:val="ListParagraph"/>
        <w:numPr>
          <w:ilvl w:val="1"/>
          <w:numId w:val="48"/>
        </w:numPr>
        <w:tabs>
          <w:tab w:val="left" w:pos="426"/>
        </w:tabs>
        <w:ind w:left="567" w:hanging="540"/>
        <w:rPr>
          <w:rFonts w:cs="Times New Roman"/>
          <w:szCs w:val="24"/>
        </w:rPr>
      </w:pPr>
      <w:r w:rsidRPr="005C4408">
        <w:rPr>
          <w:rFonts w:cs="Times New Roman"/>
          <w:szCs w:val="24"/>
        </w:rPr>
        <w:t>Xampp</w:t>
      </w:r>
    </w:p>
    <w:p w14:paraId="145CC890" w14:textId="2F3FDE12" w:rsidR="007149B6" w:rsidRDefault="00D1377C" w:rsidP="007149B6">
      <w:pPr>
        <w:pStyle w:val="ListParagraph"/>
        <w:numPr>
          <w:ilvl w:val="0"/>
          <w:numId w:val="47"/>
        </w:numPr>
        <w:tabs>
          <w:tab w:val="left" w:pos="-1418"/>
        </w:tabs>
        <w:ind w:left="426" w:hanging="426"/>
      </w:pPr>
      <w:r>
        <w:t>Bahan</w:t>
      </w:r>
    </w:p>
    <w:p w14:paraId="636C93B2" w14:textId="77777777" w:rsidR="00205B98" w:rsidRDefault="007149B6" w:rsidP="007149B6">
      <w:pPr>
        <w:tabs>
          <w:tab w:val="left" w:pos="-1418"/>
        </w:tabs>
        <w:ind w:firstLine="426"/>
        <w:rPr>
          <w:rFonts w:cs="Times New Roman"/>
          <w:szCs w:val="24"/>
        </w:rPr>
      </w:pPr>
      <w:r w:rsidRPr="007149B6">
        <w:rPr>
          <w:rFonts w:cs="Times New Roman"/>
          <w:szCs w:val="24"/>
        </w:rPr>
        <w:t xml:space="preserve">Bahan-bahan yang </w:t>
      </w:r>
      <w:proofErr w:type="gramStart"/>
      <w:r w:rsidRPr="007149B6">
        <w:rPr>
          <w:rFonts w:cs="Times New Roman"/>
          <w:szCs w:val="24"/>
        </w:rPr>
        <w:t>akan</w:t>
      </w:r>
      <w:proofErr w:type="gramEnd"/>
      <w:r w:rsidRPr="007149B6">
        <w:rPr>
          <w:rFonts w:cs="Times New Roman"/>
          <w:szCs w:val="24"/>
        </w:rPr>
        <w:t xml:space="preserve"> digunakan dalam pembuatan sistem informasi geografis ini adalah literatur-literatur dari jurnal, buku, penelitian sebelumnya. Selain itu, bahan lain yang didapatkan adalah</w:t>
      </w:r>
      <w:r w:rsidR="00205B98">
        <w:rPr>
          <w:rFonts w:cs="Times New Roman"/>
          <w:szCs w:val="24"/>
        </w:rPr>
        <w:t xml:space="preserve"> </w:t>
      </w:r>
    </w:p>
    <w:p w14:paraId="2FA386E7" w14:textId="42C43970" w:rsidR="00205B98" w:rsidRDefault="00205B98" w:rsidP="00205B98">
      <w:pPr>
        <w:pStyle w:val="ListParagraph"/>
        <w:numPr>
          <w:ilvl w:val="3"/>
          <w:numId w:val="48"/>
        </w:numPr>
        <w:tabs>
          <w:tab w:val="left" w:pos="-1418"/>
        </w:tabs>
        <w:ind w:left="426" w:hanging="426"/>
      </w:pPr>
      <w:r>
        <w:t>Data informasi detail pasar yang didapat dari Dinas Perdagangan</w:t>
      </w:r>
    </w:p>
    <w:p w14:paraId="3F3BA663" w14:textId="0E953787" w:rsidR="00D1377C" w:rsidRPr="00B85D78" w:rsidRDefault="00205B98" w:rsidP="00B85D78">
      <w:pPr>
        <w:pStyle w:val="ListParagraph"/>
        <w:numPr>
          <w:ilvl w:val="3"/>
          <w:numId w:val="48"/>
        </w:numPr>
        <w:tabs>
          <w:tab w:val="left" w:pos="-1418"/>
        </w:tabs>
        <w:ind w:left="426" w:hanging="426"/>
      </w:pPr>
      <w:r>
        <w:t>Data titik koordinat pasar yang didapat dari Google Maps</w:t>
      </w:r>
    </w:p>
    <w:p w14:paraId="6E6AFEB3" w14:textId="77777777" w:rsidR="00D1377C" w:rsidRDefault="00D1377C" w:rsidP="00050CDB">
      <w:pPr>
        <w:tabs>
          <w:tab w:val="left" w:pos="720"/>
        </w:tabs>
        <w:ind w:firstLine="0"/>
        <w:rPr>
          <w:b/>
        </w:rPr>
      </w:pPr>
    </w:p>
    <w:p w14:paraId="19BA17F5" w14:textId="77777777" w:rsidR="00D1377C" w:rsidRPr="00F256DA" w:rsidRDefault="00D1377C" w:rsidP="00050CDB">
      <w:pPr>
        <w:tabs>
          <w:tab w:val="left" w:pos="720"/>
        </w:tabs>
        <w:ind w:firstLine="0"/>
        <w:rPr>
          <w:b/>
        </w:rPr>
      </w:pPr>
    </w:p>
    <w:p w14:paraId="70342C3F" w14:textId="77777777" w:rsidR="00B85D78" w:rsidRDefault="00B85D78">
      <w:pPr>
        <w:spacing w:after="160" w:line="259" w:lineRule="auto"/>
        <w:ind w:firstLine="0"/>
        <w:jc w:val="left"/>
        <w:rPr>
          <w:b/>
          <w:i/>
          <w:iCs/>
        </w:rPr>
      </w:pPr>
      <w:r>
        <w:rPr>
          <w:b/>
          <w:i/>
          <w:iCs/>
        </w:rPr>
        <w:br w:type="page"/>
      </w:r>
    </w:p>
    <w:p w14:paraId="63812694" w14:textId="062C653B" w:rsidR="00FC25AC" w:rsidRDefault="00FC25AC" w:rsidP="0011022F">
      <w:pPr>
        <w:pStyle w:val="ListParagraph"/>
        <w:numPr>
          <w:ilvl w:val="0"/>
          <w:numId w:val="42"/>
        </w:numPr>
        <w:ind w:left="720" w:hanging="720"/>
        <w:rPr>
          <w:b/>
          <w:i/>
          <w:iCs/>
        </w:rPr>
      </w:pPr>
      <w:r w:rsidRPr="00FC25AC">
        <w:rPr>
          <w:b/>
          <w:i/>
          <w:iCs/>
        </w:rPr>
        <w:lastRenderedPageBreak/>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5"/>
      </w:tblGrid>
      <w:tr w:rsidR="00EF0190" w14:paraId="09CC137C" w14:textId="77777777" w:rsidTr="000022FD">
        <w:tc>
          <w:tcPr>
            <w:tcW w:w="8613" w:type="dxa"/>
          </w:tcPr>
          <w:p w14:paraId="421DBC42" w14:textId="5448973A" w:rsidR="00EF0190" w:rsidRDefault="0021573E" w:rsidP="000E236F">
            <w:pPr>
              <w:ind w:firstLine="0"/>
              <w:jc w:val="center"/>
            </w:pPr>
            <w:r>
              <w:object w:dxaOrig="15855" w:dyaOrig="9270" w14:anchorId="2B92E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5.25pt;height:248.25pt" o:ole="">
                  <v:imagedata r:id="rId25" o:title=""/>
                </v:shape>
                <o:OLEObject Type="Embed" ProgID="Visio.Drawing.15" ShapeID="_x0000_i1036" DrawAspect="Content" ObjectID="_1709948903" r:id="rId26"/>
              </w:object>
            </w:r>
          </w:p>
        </w:tc>
      </w:tr>
    </w:tbl>
    <w:p w14:paraId="751437E9" w14:textId="0BE4CED0" w:rsidR="00EF0190" w:rsidRDefault="00485D22" w:rsidP="00911513">
      <w:pPr>
        <w:pStyle w:val="Caption"/>
        <w:spacing w:after="240"/>
      </w:pPr>
      <w:proofErr w:type="gramStart"/>
      <w:r>
        <w:t>Gambar 3.</w:t>
      </w:r>
      <w:proofErr w:type="gramEnd"/>
      <w:r>
        <w:t xml:space="preserve"> </w:t>
      </w:r>
      <w:fldSimple w:instr=" SEQ Gambar_3. \* ARABIC ">
        <w:r w:rsidR="007B1336">
          <w:rPr>
            <w:noProof/>
          </w:rPr>
          <w:t>2</w:t>
        </w:r>
      </w:fldSimple>
      <w:r>
        <w:t xml:space="preserve"> </w:t>
      </w:r>
      <w:r w:rsidRPr="004348A6">
        <w:t>Use case diagram S</w:t>
      </w:r>
      <w:r w:rsidR="00B87FA2">
        <w:t xml:space="preserve">istem </w:t>
      </w:r>
      <w:r w:rsidRPr="004348A6">
        <w:t>I</w:t>
      </w:r>
      <w:r w:rsidR="00B87FA2">
        <w:t xml:space="preserve">nformasi </w:t>
      </w:r>
      <w:r w:rsidRPr="004348A6">
        <w:t>G</w:t>
      </w:r>
      <w:r w:rsidR="00B87FA2">
        <w:t>eografis</w:t>
      </w:r>
      <w:r w:rsidRPr="004348A6">
        <w:t xml:space="preserve">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 Pasar Kota Mataram</w:t>
      </w:r>
      <w:r w:rsidRPr="00C75562">
        <w:rPr>
          <w:szCs w:val="24"/>
          <w:lang w:val="en-ID"/>
        </w:rPr>
        <w:t>.</w:t>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498DAFAB" w14:textId="02ACB651" w:rsidR="00EF0190" w:rsidRDefault="000E5DB9" w:rsidP="000E5DB9">
      <w:pPr>
        <w:pStyle w:val="Caption"/>
        <w:rPr>
          <w:szCs w:val="24"/>
          <w:lang w:val="en-ID"/>
        </w:rPr>
      </w:pPr>
      <w:proofErr w:type="gramStart"/>
      <w:r>
        <w:t>Tabel 3.</w:t>
      </w:r>
      <w:proofErr w:type="gramEnd"/>
      <w:r>
        <w:t xml:space="preserve"> </w:t>
      </w:r>
      <w:fldSimple w:instr=" SEQ Tabel_3. \* ARABIC ">
        <w:r w:rsidR="001E7B69">
          <w:rPr>
            <w:noProof/>
          </w:rPr>
          <w:t>1</w:t>
        </w:r>
      </w:fldSimple>
      <w:r>
        <w:t xml:space="preserve"> </w:t>
      </w:r>
      <w:r w:rsidRPr="000E5DB9">
        <w:rPr>
          <w:i/>
        </w:rPr>
        <w:t>Use Specification Case</w:t>
      </w:r>
      <w:r w:rsidRPr="00137354">
        <w:t xml:space="preserve"> pada Administrator</w:t>
      </w:r>
    </w:p>
    <w:tbl>
      <w:tblPr>
        <w:tblStyle w:val="TableGrid"/>
        <w:tblW w:w="8505" w:type="dxa"/>
        <w:tblInd w:w="108" w:type="dxa"/>
        <w:tblLook w:val="04A0" w:firstRow="1" w:lastRow="0" w:firstColumn="1" w:lastColumn="0" w:noHBand="0" w:noVBand="1"/>
      </w:tblPr>
      <w:tblGrid>
        <w:gridCol w:w="1418"/>
        <w:gridCol w:w="7087"/>
      </w:tblGrid>
      <w:tr w:rsidR="00EF0190" w14:paraId="3CE92027"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677AFF">
            <w:pPr>
              <w:pStyle w:val="ListParagraph"/>
              <w:ind w:firstLine="0"/>
              <w:jc w:val="left"/>
              <w:rPr>
                <w:b/>
                <w:szCs w:val="24"/>
              </w:rPr>
            </w:pPr>
            <w:r>
              <w:rPr>
                <w:b/>
                <w:szCs w:val="24"/>
              </w:rPr>
              <w:t>Aktifitas</w:t>
            </w:r>
          </w:p>
        </w:tc>
        <w:tc>
          <w:tcPr>
            <w:tcW w:w="7087"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677AFF">
            <w:pPr>
              <w:ind w:firstLine="0"/>
              <w:jc w:val="left"/>
              <w:rPr>
                <w:i/>
                <w:szCs w:val="24"/>
              </w:rPr>
            </w:pPr>
            <w:r w:rsidRPr="004F4E91">
              <w:rPr>
                <w:i/>
                <w:szCs w:val="24"/>
              </w:rPr>
              <w:t>Login</w:t>
            </w:r>
          </w:p>
        </w:tc>
        <w:tc>
          <w:tcPr>
            <w:tcW w:w="7087"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41D40">
        <w:tc>
          <w:tcPr>
            <w:tcW w:w="1418"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677AFF">
            <w:pPr>
              <w:pStyle w:val="ListParagraph"/>
              <w:ind w:firstLine="0"/>
              <w:jc w:val="left"/>
              <w:rPr>
                <w:i/>
                <w:szCs w:val="24"/>
              </w:rPr>
            </w:pPr>
            <w:r>
              <w:rPr>
                <w:szCs w:val="24"/>
              </w:rPr>
              <w:t>Tambah Data Pasar</w:t>
            </w:r>
          </w:p>
        </w:tc>
        <w:tc>
          <w:tcPr>
            <w:tcW w:w="7087" w:type="dxa"/>
            <w:tcBorders>
              <w:top w:val="single" w:sz="4" w:space="0" w:color="auto"/>
              <w:left w:val="single" w:sz="4" w:space="0" w:color="auto"/>
              <w:bottom w:val="single" w:sz="4" w:space="0" w:color="auto"/>
              <w:right w:val="single" w:sz="4" w:space="0" w:color="auto"/>
            </w:tcBorders>
          </w:tcPr>
          <w:p w14:paraId="15E6CA0D" w14:textId="4BD793E2" w:rsidR="00EF0190" w:rsidRDefault="00EF0190" w:rsidP="00005F63">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 xml:space="preserve">pasar. Hal ini menandakan bahwa aktifitas tambah data </w:t>
            </w:r>
            <w:r w:rsidR="00005F63">
              <w:rPr>
                <w:szCs w:val="24"/>
              </w:rPr>
              <w:t>pasar</w:t>
            </w:r>
            <w:r>
              <w:rPr>
                <w:szCs w:val="24"/>
              </w:rPr>
              <w:t xml:space="preserve">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677AFF">
            <w:pPr>
              <w:pStyle w:val="ListParagraph"/>
              <w:ind w:firstLine="0"/>
              <w:jc w:val="left"/>
              <w:rPr>
                <w:szCs w:val="24"/>
              </w:rPr>
            </w:pPr>
            <w:r>
              <w:rPr>
                <w:szCs w:val="24"/>
              </w:rPr>
              <w:t xml:space="preserve">Hapus Data </w:t>
            </w:r>
            <w:r>
              <w:rPr>
                <w:szCs w:val="24"/>
              </w:rPr>
              <w:lastRenderedPageBreak/>
              <w:t>Pasar</w:t>
            </w:r>
          </w:p>
        </w:tc>
        <w:tc>
          <w:tcPr>
            <w:tcW w:w="7087"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lastRenderedPageBreak/>
              <w:t xml:space="preserve">Aktifitas untuk menghapus data pasar merupakan suatu </w:t>
            </w:r>
            <w:r>
              <w:rPr>
                <w:szCs w:val="24"/>
              </w:rPr>
              <w:lastRenderedPageBreak/>
              <w:t xml:space="preserve">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677AFF">
            <w:pPr>
              <w:pStyle w:val="ListParagraph"/>
              <w:ind w:firstLine="0"/>
              <w:jc w:val="left"/>
              <w:rPr>
                <w:szCs w:val="24"/>
              </w:rPr>
            </w:pPr>
            <w:r>
              <w:rPr>
                <w:szCs w:val="24"/>
              </w:rPr>
              <w:lastRenderedPageBreak/>
              <w:t>Edit Data Pasar</w:t>
            </w:r>
          </w:p>
        </w:tc>
        <w:tc>
          <w:tcPr>
            <w:tcW w:w="7087"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3C9D4C2A" w14:textId="77777777" w:rsidTr="00441D40">
        <w:tc>
          <w:tcPr>
            <w:tcW w:w="1418" w:type="dxa"/>
            <w:tcBorders>
              <w:top w:val="single" w:sz="4" w:space="0" w:color="auto"/>
              <w:left w:val="single" w:sz="4" w:space="0" w:color="auto"/>
              <w:bottom w:val="single" w:sz="4" w:space="0" w:color="auto"/>
              <w:right w:val="single" w:sz="4" w:space="0" w:color="auto"/>
            </w:tcBorders>
          </w:tcPr>
          <w:p w14:paraId="79F7A26C" w14:textId="1A031257" w:rsidR="00EF0190" w:rsidRDefault="00D92890" w:rsidP="00677AFF">
            <w:pPr>
              <w:pStyle w:val="ListParagraph"/>
              <w:ind w:firstLine="0"/>
              <w:jc w:val="left"/>
              <w:rPr>
                <w:szCs w:val="24"/>
              </w:rPr>
            </w:pPr>
            <w:r>
              <w:rPr>
                <w:szCs w:val="24"/>
              </w:rPr>
              <w:t>Lihat Detail Data</w:t>
            </w:r>
            <w:r w:rsidR="00EF0190">
              <w:rPr>
                <w:szCs w:val="24"/>
              </w:rPr>
              <w:t xml:space="preserve"> </w:t>
            </w:r>
            <w:r>
              <w:rPr>
                <w:szCs w:val="24"/>
              </w:rPr>
              <w:t xml:space="preserve">dan </w:t>
            </w:r>
            <w:r w:rsidR="00EF0190">
              <w:rPr>
                <w:szCs w:val="24"/>
              </w:rPr>
              <w:t xml:space="preserve">Rute Lokasi Pasar </w:t>
            </w:r>
          </w:p>
        </w:tc>
        <w:tc>
          <w:tcPr>
            <w:tcW w:w="7087" w:type="dxa"/>
            <w:tcBorders>
              <w:top w:val="single" w:sz="4" w:space="0" w:color="auto"/>
              <w:left w:val="single" w:sz="4" w:space="0" w:color="auto"/>
              <w:bottom w:val="single" w:sz="4" w:space="0" w:color="auto"/>
              <w:right w:val="single" w:sz="4" w:space="0" w:color="auto"/>
            </w:tcBorders>
          </w:tcPr>
          <w:p w14:paraId="2C1F0205" w14:textId="62DE2579" w:rsidR="00EF0190" w:rsidRDefault="00EF0190" w:rsidP="00D92890">
            <w:pPr>
              <w:pStyle w:val="ListParagraph"/>
              <w:rPr>
                <w:szCs w:val="24"/>
              </w:rPr>
            </w:pPr>
            <w:r>
              <w:rPr>
                <w:szCs w:val="24"/>
              </w:rPr>
              <w:t>Akti</w:t>
            </w:r>
            <w:r w:rsidR="00D92890">
              <w:rPr>
                <w:szCs w:val="24"/>
              </w:rPr>
              <w:t>fitas untuk melihat detail data</w:t>
            </w:r>
            <w:r>
              <w:rPr>
                <w:szCs w:val="24"/>
              </w:rPr>
              <w:t xml:space="preserve"> </w:t>
            </w:r>
            <w:r w:rsidR="00D92890">
              <w:rPr>
                <w:szCs w:val="24"/>
              </w:rPr>
              <w:t xml:space="preserve">dan </w:t>
            </w:r>
            <w:r>
              <w:rPr>
                <w:szCs w:val="24"/>
              </w:rPr>
              <w:t xml:space="preserve">rute lokasi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w:t>
            </w:r>
            <w:r w:rsidR="00D92890">
              <w:rPr>
                <w:szCs w:val="24"/>
              </w:rPr>
              <w:t xml:space="preserve"> aktifitas melihat detail data dan </w:t>
            </w:r>
            <w:r>
              <w:rPr>
                <w:szCs w:val="24"/>
              </w:rPr>
              <w:t>rute lokasi pasar ini administrator harus melakukan aktifitas tambah data pasar.</w:t>
            </w:r>
          </w:p>
        </w:tc>
      </w:tr>
      <w:tr w:rsidR="00005F63" w14:paraId="64A4E13C" w14:textId="77777777" w:rsidTr="00441D40">
        <w:tc>
          <w:tcPr>
            <w:tcW w:w="1418" w:type="dxa"/>
            <w:tcBorders>
              <w:top w:val="single" w:sz="4" w:space="0" w:color="auto"/>
              <w:left w:val="single" w:sz="4" w:space="0" w:color="auto"/>
              <w:bottom w:val="single" w:sz="4" w:space="0" w:color="auto"/>
              <w:right w:val="single" w:sz="4" w:space="0" w:color="auto"/>
            </w:tcBorders>
          </w:tcPr>
          <w:p w14:paraId="4FCCFE02" w14:textId="755E94A5" w:rsidR="00005F63" w:rsidRDefault="00005F63" w:rsidP="00677AFF">
            <w:pPr>
              <w:pStyle w:val="ListParagraph"/>
              <w:ind w:firstLine="0"/>
              <w:jc w:val="left"/>
              <w:rPr>
                <w:i/>
                <w:szCs w:val="24"/>
              </w:rPr>
            </w:pPr>
            <w:r>
              <w:rPr>
                <w:szCs w:val="24"/>
              </w:rPr>
              <w:t xml:space="preserve">Tambah Data Produk </w:t>
            </w:r>
          </w:p>
        </w:tc>
        <w:tc>
          <w:tcPr>
            <w:tcW w:w="7087" w:type="dxa"/>
            <w:tcBorders>
              <w:top w:val="single" w:sz="4" w:space="0" w:color="auto"/>
              <w:left w:val="single" w:sz="4" w:space="0" w:color="auto"/>
              <w:bottom w:val="single" w:sz="4" w:space="0" w:color="auto"/>
              <w:right w:val="single" w:sz="4" w:space="0" w:color="auto"/>
            </w:tcBorders>
          </w:tcPr>
          <w:p w14:paraId="063970B1" w14:textId="6022A582" w:rsidR="00005F63" w:rsidRDefault="00005F63" w:rsidP="00005F63">
            <w:pPr>
              <w:pStyle w:val="ListParagraph"/>
              <w:rPr>
                <w:szCs w:val="24"/>
              </w:rPr>
            </w:pPr>
            <w:r>
              <w:rPr>
                <w:szCs w:val="24"/>
              </w:rPr>
              <w:t>Aktifitas</w:t>
            </w:r>
            <w:r>
              <w:rPr>
                <w:i/>
                <w:szCs w:val="24"/>
              </w:rPr>
              <w:t xml:space="preserve"> </w:t>
            </w:r>
            <w:r>
              <w:rPr>
                <w:szCs w:val="24"/>
              </w:rPr>
              <w:t xml:space="preserve">tambah data produk ini merupakan aktifitas yang hanya bisa dilakukan setelah administrator melakukan aktifitas </w:t>
            </w:r>
            <w:r>
              <w:rPr>
                <w:i/>
                <w:szCs w:val="24"/>
              </w:rPr>
              <w:t>Login</w:t>
            </w:r>
            <w:r>
              <w:rPr>
                <w:szCs w:val="24"/>
              </w:rPr>
              <w:t xml:space="preserve"> pada </w:t>
            </w:r>
            <w:r>
              <w:t>Sistem Informasi Geografis</w:t>
            </w:r>
            <w:r>
              <w:rPr>
                <w:szCs w:val="24"/>
              </w:rPr>
              <w:t xml:space="preserve"> pasar. Hal ini menandakan bahwa aktifitas tambah data produk merupakan “</w:t>
            </w:r>
            <w:r>
              <w:rPr>
                <w:i/>
                <w:szCs w:val="24"/>
              </w:rPr>
              <w:t>include</w:t>
            </w:r>
            <w:r>
              <w:rPr>
                <w:szCs w:val="24"/>
              </w:rPr>
              <w:t xml:space="preserve">” dari aktifitas </w:t>
            </w:r>
            <w:r>
              <w:rPr>
                <w:i/>
                <w:szCs w:val="24"/>
              </w:rPr>
              <w:t>Login</w:t>
            </w:r>
            <w:r>
              <w:rPr>
                <w:szCs w:val="24"/>
              </w:rPr>
              <w:t xml:space="preserve">. </w:t>
            </w:r>
          </w:p>
        </w:tc>
      </w:tr>
      <w:tr w:rsidR="00005F63" w14:paraId="2F128D5F"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246197B6" w14:textId="3FA370A7" w:rsidR="00005F63" w:rsidRPr="00A76FB5" w:rsidRDefault="00005F63" w:rsidP="00677AFF">
            <w:pPr>
              <w:pStyle w:val="ListParagraph"/>
              <w:ind w:firstLine="0"/>
              <w:jc w:val="left"/>
              <w:rPr>
                <w:szCs w:val="24"/>
              </w:rPr>
            </w:pPr>
            <w:r>
              <w:rPr>
                <w:szCs w:val="24"/>
              </w:rPr>
              <w:lastRenderedPageBreak/>
              <w:t xml:space="preserve">Hapus Data </w:t>
            </w:r>
            <w:r w:rsidR="002E7378">
              <w:rPr>
                <w:szCs w:val="24"/>
              </w:rPr>
              <w:t>Produk</w:t>
            </w:r>
          </w:p>
        </w:tc>
        <w:tc>
          <w:tcPr>
            <w:tcW w:w="7087" w:type="dxa"/>
            <w:tcBorders>
              <w:top w:val="single" w:sz="4" w:space="0" w:color="auto"/>
              <w:left w:val="single" w:sz="4" w:space="0" w:color="auto"/>
              <w:bottom w:val="single" w:sz="4" w:space="0" w:color="auto"/>
              <w:right w:val="single" w:sz="4" w:space="0" w:color="auto"/>
            </w:tcBorders>
            <w:hideMark/>
          </w:tcPr>
          <w:p w14:paraId="4F05DD95" w14:textId="24FA0AF5" w:rsidR="00005F63" w:rsidRDefault="00005F63" w:rsidP="001E7B69">
            <w:pPr>
              <w:pStyle w:val="ListParagraph"/>
              <w:rPr>
                <w:szCs w:val="24"/>
              </w:rPr>
            </w:pPr>
            <w:r>
              <w:rPr>
                <w:szCs w:val="24"/>
              </w:rPr>
              <w:t xml:space="preserve">Aktifitas untuk menghapus data </w:t>
            </w:r>
            <w:r w:rsidR="002E7378">
              <w:rPr>
                <w:szCs w:val="24"/>
              </w:rPr>
              <w:t xml:space="preserve">produk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menghapus data </w:t>
            </w:r>
            <w:r w:rsidR="002B6476">
              <w:rPr>
                <w:szCs w:val="24"/>
              </w:rPr>
              <w:t xml:space="preserve">produk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3.2) aktifitas menghapus data </w:t>
            </w:r>
            <w:r w:rsidR="002B6476">
              <w:rPr>
                <w:szCs w:val="24"/>
              </w:rPr>
              <w:t xml:space="preserve">produk </w:t>
            </w:r>
            <w:r>
              <w:rPr>
                <w:szCs w:val="24"/>
              </w:rPr>
              <w:t>ini juga merupakan “</w:t>
            </w:r>
            <w:r>
              <w:rPr>
                <w:i/>
                <w:szCs w:val="24"/>
              </w:rPr>
              <w:t>extend</w:t>
            </w:r>
            <w:r>
              <w:rPr>
                <w:szCs w:val="24"/>
              </w:rPr>
              <w:t xml:space="preserve">” dari aktifitas tambah data </w:t>
            </w:r>
            <w:r w:rsidR="002B6476">
              <w:rPr>
                <w:szCs w:val="24"/>
              </w:rPr>
              <w:t>produk</w:t>
            </w:r>
            <w:r>
              <w:rPr>
                <w:szCs w:val="24"/>
              </w:rPr>
              <w:t xml:space="preserve">, artinya untuk melakukan aktifitas menghapus data </w:t>
            </w:r>
            <w:r w:rsidR="002B6476">
              <w:rPr>
                <w:szCs w:val="24"/>
              </w:rPr>
              <w:t xml:space="preserve">produk </w:t>
            </w:r>
            <w:r>
              <w:rPr>
                <w:szCs w:val="24"/>
              </w:rPr>
              <w:t xml:space="preserve">ini administrator harus melakukan aktifitas tambah data </w:t>
            </w:r>
            <w:r w:rsidR="002B6476">
              <w:rPr>
                <w:szCs w:val="24"/>
              </w:rPr>
              <w:t>produk</w:t>
            </w:r>
            <w:r>
              <w:rPr>
                <w:szCs w:val="24"/>
              </w:rPr>
              <w:t>.</w:t>
            </w:r>
          </w:p>
        </w:tc>
      </w:tr>
      <w:tr w:rsidR="00005F63" w14:paraId="3704FB12"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5C65318" w14:textId="44583028" w:rsidR="00005F63" w:rsidRPr="007467E7" w:rsidRDefault="00005F63" w:rsidP="00677AFF">
            <w:pPr>
              <w:pStyle w:val="ListParagraph"/>
              <w:ind w:firstLine="0"/>
              <w:jc w:val="left"/>
              <w:rPr>
                <w:szCs w:val="24"/>
              </w:rPr>
            </w:pPr>
            <w:r>
              <w:rPr>
                <w:szCs w:val="24"/>
              </w:rPr>
              <w:t xml:space="preserve">Edit Data </w:t>
            </w:r>
            <w:r w:rsidR="00FC046C">
              <w:rPr>
                <w:szCs w:val="24"/>
              </w:rPr>
              <w:t>Produk</w:t>
            </w:r>
          </w:p>
        </w:tc>
        <w:tc>
          <w:tcPr>
            <w:tcW w:w="7087" w:type="dxa"/>
            <w:tcBorders>
              <w:top w:val="single" w:sz="4" w:space="0" w:color="auto"/>
              <w:left w:val="single" w:sz="4" w:space="0" w:color="auto"/>
              <w:bottom w:val="single" w:sz="4" w:space="0" w:color="auto"/>
              <w:right w:val="single" w:sz="4" w:space="0" w:color="auto"/>
            </w:tcBorders>
            <w:hideMark/>
          </w:tcPr>
          <w:p w14:paraId="546EBAE6" w14:textId="240B0143" w:rsidR="00005F63" w:rsidRDefault="00005F63" w:rsidP="001E7B69">
            <w:pPr>
              <w:pStyle w:val="ListParagraph"/>
              <w:rPr>
                <w:szCs w:val="24"/>
              </w:rPr>
            </w:pPr>
            <w:r>
              <w:rPr>
                <w:szCs w:val="24"/>
              </w:rPr>
              <w:t xml:space="preserve">Aktifitas untuk mengedit data </w:t>
            </w:r>
            <w:r w:rsidR="00FC046C">
              <w:rPr>
                <w:szCs w:val="24"/>
              </w:rPr>
              <w:t xml:space="preserve">produk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mengedit data </w:t>
            </w:r>
            <w:r w:rsidR="00FC046C">
              <w:rPr>
                <w:szCs w:val="24"/>
              </w:rPr>
              <w:t xml:space="preserve">produk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3.2) aktifitas mengedit data program ini juga merupakan “</w:t>
            </w:r>
            <w:r>
              <w:rPr>
                <w:i/>
                <w:szCs w:val="24"/>
              </w:rPr>
              <w:t>extend</w:t>
            </w:r>
            <w:r>
              <w:rPr>
                <w:szCs w:val="24"/>
              </w:rPr>
              <w:t xml:space="preserve">” dari aktifitas tambah data </w:t>
            </w:r>
            <w:r w:rsidR="00FC046C">
              <w:rPr>
                <w:szCs w:val="24"/>
              </w:rPr>
              <w:t>produk</w:t>
            </w:r>
            <w:r>
              <w:rPr>
                <w:szCs w:val="24"/>
              </w:rPr>
              <w:t xml:space="preserve">, artinya untuk melakukan aktifitas mengedit data </w:t>
            </w:r>
            <w:r w:rsidR="00FC046C">
              <w:rPr>
                <w:szCs w:val="24"/>
              </w:rPr>
              <w:t xml:space="preserve">produk </w:t>
            </w:r>
            <w:r>
              <w:rPr>
                <w:szCs w:val="24"/>
              </w:rPr>
              <w:t xml:space="preserve">ini administrator harus melakukan aktifitas tambah data </w:t>
            </w:r>
            <w:r w:rsidR="00FC046C">
              <w:rPr>
                <w:szCs w:val="24"/>
              </w:rPr>
              <w:t>produk</w:t>
            </w:r>
            <w:r>
              <w:rPr>
                <w:szCs w:val="24"/>
              </w:rPr>
              <w:t>.</w:t>
            </w:r>
          </w:p>
        </w:tc>
      </w:tr>
      <w:tr w:rsidR="00EF0190" w14:paraId="7843C9AD"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677AFF">
            <w:pPr>
              <w:pStyle w:val="ListParagraph"/>
              <w:ind w:firstLine="0"/>
              <w:jc w:val="left"/>
              <w:rPr>
                <w:szCs w:val="24"/>
              </w:rPr>
            </w:pPr>
            <w:r>
              <w:rPr>
                <w:i/>
                <w:szCs w:val="24"/>
              </w:rPr>
              <w:t>Logout</w:t>
            </w:r>
          </w:p>
        </w:tc>
        <w:tc>
          <w:tcPr>
            <w:tcW w:w="7087"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proofErr w:type="gramStart"/>
      <w:r>
        <w:t>Tabel 3.</w:t>
      </w:r>
      <w:proofErr w:type="gramEnd"/>
      <w:r>
        <w:t xml:space="preserve"> </w:t>
      </w:r>
      <w:fldSimple w:instr=" SEQ Tabel_3. \* ARABIC ">
        <w:r w:rsidR="001E7B69">
          <w:rPr>
            <w:noProof/>
          </w:rPr>
          <w:t>2</w:t>
        </w:r>
      </w:fldSimple>
      <w:r>
        <w:t xml:space="preserve"> </w:t>
      </w:r>
      <w:r w:rsidRPr="003126EC">
        <w:rPr>
          <w:i/>
        </w:rPr>
        <w:t xml:space="preserve">Use Specification Case </w:t>
      </w:r>
      <w:r w:rsidRPr="00C978DD">
        <w:t>pada Masyarakat</w:t>
      </w:r>
    </w:p>
    <w:tbl>
      <w:tblPr>
        <w:tblStyle w:val="TableGrid"/>
        <w:tblW w:w="8505" w:type="dxa"/>
        <w:tblInd w:w="108" w:type="dxa"/>
        <w:tblLook w:val="04A0" w:firstRow="1" w:lastRow="0" w:firstColumn="1" w:lastColumn="0" w:noHBand="0" w:noVBand="1"/>
      </w:tblPr>
      <w:tblGrid>
        <w:gridCol w:w="1418"/>
        <w:gridCol w:w="7087"/>
      </w:tblGrid>
      <w:tr w:rsidR="00EF0190" w14:paraId="680CCE51"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677AFF">
            <w:pPr>
              <w:ind w:firstLine="0"/>
              <w:jc w:val="left"/>
              <w:rPr>
                <w:b/>
                <w:szCs w:val="24"/>
              </w:rPr>
            </w:pPr>
            <w:r w:rsidRPr="004F4E91">
              <w:rPr>
                <w:b/>
                <w:szCs w:val="24"/>
              </w:rPr>
              <w:t>Aktifitas</w:t>
            </w:r>
          </w:p>
        </w:tc>
        <w:tc>
          <w:tcPr>
            <w:tcW w:w="708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4E53FB20" w14:textId="1A11E051" w:rsidR="00EF0190" w:rsidRPr="00CE16BA" w:rsidRDefault="00EF0190" w:rsidP="00677AFF">
            <w:pPr>
              <w:pStyle w:val="ListParagraph"/>
              <w:ind w:firstLine="0"/>
              <w:jc w:val="left"/>
              <w:rPr>
                <w:szCs w:val="24"/>
              </w:rPr>
            </w:pPr>
            <w:r>
              <w:rPr>
                <w:szCs w:val="24"/>
              </w:rPr>
              <w:t xml:space="preserve">Lihat Data Pasar </w:t>
            </w:r>
          </w:p>
        </w:tc>
        <w:tc>
          <w:tcPr>
            <w:tcW w:w="7087" w:type="dxa"/>
            <w:tcBorders>
              <w:top w:val="single" w:sz="4" w:space="0" w:color="auto"/>
              <w:left w:val="single" w:sz="4" w:space="0" w:color="auto"/>
              <w:bottom w:val="single" w:sz="4" w:space="0" w:color="auto"/>
              <w:right w:val="single" w:sz="4" w:space="0" w:color="auto"/>
            </w:tcBorders>
            <w:hideMark/>
          </w:tcPr>
          <w:p w14:paraId="06D5E494" w14:textId="6955F7C3" w:rsidR="00EF0190" w:rsidRDefault="009F5C50" w:rsidP="008C6A90">
            <w:pPr>
              <w:pStyle w:val="ListParagraph"/>
              <w:rPr>
                <w:szCs w:val="24"/>
              </w:rPr>
            </w:pPr>
            <w:r>
              <w:rPr>
                <w:szCs w:val="24"/>
              </w:rPr>
              <w:t>Aktifitas lihat d</w:t>
            </w:r>
            <w:r w:rsidR="00EF0190">
              <w:rPr>
                <w:szCs w:val="24"/>
              </w:rPr>
              <w:t xml:space="preserve">ata pasar merupakan suatu aktifitas yang dilakukan dari sisi masyarakat dan juga administrator tanpa harus melakukan </w:t>
            </w:r>
            <w:r w:rsidR="00EF0190" w:rsidRPr="00595B8C">
              <w:rPr>
                <w:i/>
                <w:szCs w:val="24"/>
              </w:rPr>
              <w:t>login</w:t>
            </w:r>
            <w:r w:rsidR="00EF0190">
              <w:rPr>
                <w:i/>
                <w:szCs w:val="24"/>
              </w:rPr>
              <w:t xml:space="preserve">. </w:t>
            </w:r>
            <w:r w:rsidR="00EF0190">
              <w:rPr>
                <w:szCs w:val="24"/>
              </w:rPr>
              <w:t xml:space="preserve">Pada aktifitas ini administrator maupun masyarakat dapat melihat detail data pasar </w:t>
            </w:r>
            <w:r w:rsidR="008C6A90">
              <w:rPr>
                <w:szCs w:val="24"/>
              </w:rPr>
              <w:t>yang ada pada system informasi geografis</w:t>
            </w:r>
            <w:r w:rsidR="00065B2F">
              <w:rPr>
                <w:szCs w:val="24"/>
              </w:rPr>
              <w:t xml:space="preserve"> pasar</w:t>
            </w:r>
            <w:r w:rsidR="00EF0190">
              <w:rPr>
                <w:szCs w:val="24"/>
              </w:rPr>
              <w:t>.</w:t>
            </w:r>
          </w:p>
        </w:tc>
      </w:tr>
      <w:tr w:rsidR="009F5C50" w14:paraId="3788A1E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3548D0A0" w14:textId="031A713E" w:rsidR="009F5C50" w:rsidRPr="00CE16BA" w:rsidRDefault="009F5C50" w:rsidP="00677AFF">
            <w:pPr>
              <w:pStyle w:val="ListParagraph"/>
              <w:ind w:firstLine="0"/>
              <w:jc w:val="left"/>
              <w:rPr>
                <w:szCs w:val="24"/>
              </w:rPr>
            </w:pPr>
            <w:r>
              <w:rPr>
                <w:szCs w:val="24"/>
              </w:rPr>
              <w:lastRenderedPageBreak/>
              <w:t xml:space="preserve">Lihat Data Produk </w:t>
            </w:r>
          </w:p>
        </w:tc>
        <w:tc>
          <w:tcPr>
            <w:tcW w:w="7087" w:type="dxa"/>
            <w:tcBorders>
              <w:top w:val="single" w:sz="4" w:space="0" w:color="auto"/>
              <w:left w:val="single" w:sz="4" w:space="0" w:color="auto"/>
              <w:bottom w:val="single" w:sz="4" w:space="0" w:color="auto"/>
              <w:right w:val="single" w:sz="4" w:space="0" w:color="auto"/>
            </w:tcBorders>
            <w:hideMark/>
          </w:tcPr>
          <w:p w14:paraId="45786A09" w14:textId="2708ECD5" w:rsidR="009F5C50" w:rsidRDefault="009F5C50" w:rsidP="009F5C50">
            <w:pPr>
              <w:pStyle w:val="ListParagraph"/>
              <w:rPr>
                <w:szCs w:val="24"/>
              </w:rPr>
            </w:pPr>
            <w:r>
              <w:rPr>
                <w:szCs w:val="24"/>
              </w:rPr>
              <w:t xml:space="preserve">Aktifitas lihat data produk merupakan aktifitas yang dilakukan dari sisi masyarakat dan juga administrator tanpa harus melakukan </w:t>
            </w:r>
            <w:r w:rsidRPr="00595B8C">
              <w:rPr>
                <w:i/>
                <w:szCs w:val="24"/>
              </w:rPr>
              <w:t>login</w:t>
            </w:r>
            <w:r>
              <w:rPr>
                <w:i/>
                <w:szCs w:val="24"/>
              </w:rPr>
              <w:t xml:space="preserve">. </w:t>
            </w:r>
            <w:r>
              <w:rPr>
                <w:szCs w:val="24"/>
              </w:rPr>
              <w:t>Pada aktifitas ini administrator dan masyarakat dapat melihat detail data produk apa saja yang ada pada suatu pasar yang ada pada system informasi geografis pasar.</w:t>
            </w:r>
          </w:p>
        </w:tc>
      </w:tr>
      <w:tr w:rsidR="00677AFF" w14:paraId="6AE82F6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12950A0" w14:textId="33CC1EE0" w:rsidR="00677AFF" w:rsidRPr="00CE16BA" w:rsidRDefault="00677AFF" w:rsidP="00677AFF">
            <w:pPr>
              <w:pStyle w:val="ListParagraph"/>
              <w:ind w:firstLine="0"/>
              <w:jc w:val="left"/>
              <w:rPr>
                <w:szCs w:val="24"/>
              </w:rPr>
            </w:pPr>
            <w:r>
              <w:rPr>
                <w:szCs w:val="24"/>
              </w:rPr>
              <w:t xml:space="preserve">Lihat Rute Lokasi Pasar </w:t>
            </w:r>
          </w:p>
        </w:tc>
        <w:tc>
          <w:tcPr>
            <w:tcW w:w="7087" w:type="dxa"/>
            <w:tcBorders>
              <w:top w:val="single" w:sz="4" w:space="0" w:color="auto"/>
              <w:left w:val="single" w:sz="4" w:space="0" w:color="auto"/>
              <w:bottom w:val="single" w:sz="4" w:space="0" w:color="auto"/>
              <w:right w:val="single" w:sz="4" w:space="0" w:color="auto"/>
            </w:tcBorders>
            <w:hideMark/>
          </w:tcPr>
          <w:p w14:paraId="0906F4C0" w14:textId="4A1956CE" w:rsidR="00677AFF" w:rsidRDefault="004A2EEB" w:rsidP="004A2EEB">
            <w:pPr>
              <w:pStyle w:val="ListParagraph"/>
              <w:rPr>
                <w:szCs w:val="24"/>
              </w:rPr>
            </w:pPr>
            <w:r>
              <w:rPr>
                <w:szCs w:val="24"/>
              </w:rPr>
              <w:t xml:space="preserve">Aktifitas lihat rute lokasi </w:t>
            </w:r>
            <w:r w:rsidR="00677AFF">
              <w:rPr>
                <w:szCs w:val="24"/>
              </w:rPr>
              <w:t xml:space="preserve">pasar merupakan suatu aktifitas yang dilakukan dari sisi masyarakat dan juga administrator tanpa harus melakukan </w:t>
            </w:r>
            <w:r w:rsidR="00677AFF" w:rsidRPr="00595B8C">
              <w:rPr>
                <w:i/>
                <w:szCs w:val="24"/>
              </w:rPr>
              <w:t>login</w:t>
            </w:r>
            <w:r w:rsidR="00677AFF">
              <w:rPr>
                <w:i/>
                <w:szCs w:val="24"/>
              </w:rPr>
              <w:t xml:space="preserve">. </w:t>
            </w:r>
            <w:r w:rsidR="00677AFF">
              <w:rPr>
                <w:szCs w:val="24"/>
              </w:rPr>
              <w:t xml:space="preserve">Pada aktifitas ini administrator </w:t>
            </w:r>
            <w:r>
              <w:rPr>
                <w:szCs w:val="24"/>
              </w:rPr>
              <w:t xml:space="preserve">dan </w:t>
            </w:r>
            <w:r w:rsidR="00677AFF">
              <w:rPr>
                <w:szCs w:val="24"/>
              </w:rPr>
              <w:t xml:space="preserve">masyarakat dapat melihat </w:t>
            </w:r>
            <w:r>
              <w:rPr>
                <w:szCs w:val="24"/>
              </w:rPr>
              <w:t xml:space="preserve">rute lokasi </w:t>
            </w:r>
            <w:r w:rsidR="00677AFF">
              <w:rPr>
                <w:szCs w:val="24"/>
              </w:rPr>
              <w:t xml:space="preserve">pasar yang </w:t>
            </w:r>
            <w:r>
              <w:rPr>
                <w:szCs w:val="24"/>
              </w:rPr>
              <w:t xml:space="preserve">tersaji dalam bentuk peta atau map digital </w:t>
            </w:r>
            <w:r w:rsidR="00677AFF">
              <w:rPr>
                <w:szCs w:val="24"/>
              </w:rPr>
              <w:t>pada system informasi geografis pasar.</w:t>
            </w:r>
          </w:p>
        </w:tc>
      </w:tr>
    </w:tbl>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0A2C35FB" w:rsidR="00EF0190" w:rsidRPr="00EA0B28" w:rsidRDefault="008C203A" w:rsidP="007D4186">
            <w:pPr>
              <w:pStyle w:val="Caption"/>
              <w:rPr>
                <w:sz w:val="12"/>
                <w:bdr w:val="single" w:sz="4" w:space="0" w:color="auto"/>
              </w:rPr>
            </w:pPr>
            <w:r>
              <w:rPr>
                <w:lang w:val="en-US"/>
              </w:rPr>
              <w:object w:dxaOrig="21840" w:dyaOrig="15750" w14:anchorId="7868C92F">
                <v:shape id="_x0000_i1025" type="#_x0000_t75" style="width:373.5pt;height:270pt" o:ole="">
                  <v:imagedata r:id="rId27" o:title=""/>
                </v:shape>
                <o:OLEObject Type="Embed" ProgID="Visio.Drawing.15" ShapeID="_x0000_i1025" DrawAspect="Content" ObjectID="_1709948904"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proofErr w:type="gramStart"/>
      <w:r>
        <w:t>Gambar 3.</w:t>
      </w:r>
      <w:proofErr w:type="gramEnd"/>
      <w:r>
        <w:t xml:space="preserve"> </w:t>
      </w:r>
      <w:fldSimple w:instr=" SEQ Gambar_3. \* ARABIC ">
        <w:r w:rsidR="007B1336">
          <w:rPr>
            <w:noProof/>
          </w:rPr>
          <w:t>3</w:t>
        </w:r>
      </w:fldSimple>
      <w:r>
        <w:t xml:space="preserve"> </w:t>
      </w:r>
      <w:r w:rsidRPr="007776AD">
        <w:rPr>
          <w:i/>
        </w:rPr>
        <w:t>Class diagram</w:t>
      </w:r>
      <w:r w:rsidRPr="00BB39EC">
        <w:t xml:space="preserve"> keseluruhan sistem</w:t>
      </w:r>
      <w:bookmarkStart w:id="40" w:name="_GoBack"/>
      <w:bookmarkEnd w:id="40"/>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proofErr w:type="gramStart"/>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w:t>
      </w:r>
      <w:proofErr w:type="gramEnd"/>
      <w:r w:rsidR="00CC19A6">
        <w:rPr>
          <w:szCs w:val="24"/>
        </w:rPr>
        <w:t xml:space="preserve">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6" type="#_x0000_t75" style="width:235.5pt;height:332.25pt" o:ole="">
            <v:imagedata r:id="rId29" o:title=""/>
          </v:shape>
          <o:OLEObject Type="Embed" ProgID="Visio.Drawing.15" ShapeID="_x0000_i1026" DrawAspect="Content" ObjectID="_1709948905" r:id="rId30"/>
        </w:object>
      </w:r>
    </w:p>
    <w:p w14:paraId="6F1AF66E" w14:textId="4E5E01E7" w:rsidR="00EF0190" w:rsidRPr="002E4626" w:rsidRDefault="00275833" w:rsidP="00275833">
      <w:pPr>
        <w:pStyle w:val="Caption"/>
        <w:rPr>
          <w:rFonts w:cs="Times New Roman"/>
          <w:b/>
          <w:i/>
          <w:sz w:val="22"/>
          <w:szCs w:val="24"/>
          <w:lang w:val="en-ID"/>
        </w:rPr>
      </w:pPr>
      <w:proofErr w:type="gramStart"/>
      <w:r>
        <w:t>Gambar 3.</w:t>
      </w:r>
      <w:proofErr w:type="gramEnd"/>
      <w:r>
        <w:t xml:space="preserve"> </w:t>
      </w:r>
      <w:fldSimple w:instr=" SEQ Gambar_3. \* ARABIC ">
        <w:r w:rsidR="007B1336">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proofErr w:type="gramStart"/>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proofErr w:type="gramEnd"/>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7" type="#_x0000_t75" style="width:295.5pt;height:354.75pt" o:ole="">
            <v:imagedata r:id="rId31" o:title=""/>
          </v:shape>
          <o:OLEObject Type="Embed" ProgID="Visio.Drawing.15" ShapeID="_x0000_i1027" DrawAspect="Content" ObjectID="_1709948906" r:id="rId32"/>
        </w:object>
      </w:r>
    </w:p>
    <w:p w14:paraId="6D087FC7" w14:textId="2B711B96" w:rsidR="00EF0190" w:rsidRPr="002E4626" w:rsidRDefault="00EC1A31" w:rsidP="008238A5">
      <w:pPr>
        <w:pStyle w:val="Caption"/>
        <w:spacing w:after="240"/>
        <w:rPr>
          <w:rFonts w:cs="Times New Roman"/>
          <w:b/>
          <w:i/>
        </w:rPr>
      </w:pPr>
      <w:proofErr w:type="gramStart"/>
      <w:r>
        <w:t>Gambar 3.</w:t>
      </w:r>
      <w:proofErr w:type="gramEnd"/>
      <w:r>
        <w:t xml:space="preserve"> </w:t>
      </w:r>
      <w:fldSimple w:instr=" SEQ Gambar_3. \* ARABIC ">
        <w:r w:rsidR="007B1336">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proofErr w:type="gramStart"/>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w:t>
      </w:r>
      <w:proofErr w:type="gramEnd"/>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w:t>
      </w:r>
      <w:proofErr w:type="gramStart"/>
      <w:r w:rsidRPr="00407A5E">
        <w:rPr>
          <w:szCs w:val="24"/>
        </w:rPr>
        <w:t>akan</w:t>
      </w:r>
      <w:proofErr w:type="gramEnd"/>
      <w:r w:rsidRPr="00407A5E">
        <w:rPr>
          <w:szCs w:val="24"/>
        </w:rPr>
        <w:t xml:space="preserve"> dikirim ke </w:t>
      </w:r>
      <w:r w:rsidRPr="00407A5E">
        <w:rPr>
          <w:i/>
          <w:szCs w:val="24"/>
        </w:rPr>
        <w:t>database</w:t>
      </w:r>
      <w:r w:rsidRPr="00407A5E">
        <w:rPr>
          <w:szCs w:val="24"/>
        </w:rPr>
        <w:t xml:space="preserve">. </w:t>
      </w:r>
      <w:proofErr w:type="gramStart"/>
      <w:r w:rsidRPr="00407A5E">
        <w:rPr>
          <w:szCs w:val="24"/>
        </w:rPr>
        <w:t xml:space="preserve">Setelah itu data </w:t>
      </w:r>
      <w:r>
        <w:rPr>
          <w:szCs w:val="24"/>
        </w:rPr>
        <w:t>pasar</w:t>
      </w:r>
      <w:r w:rsidRPr="00407A5E">
        <w:rPr>
          <w:szCs w:val="24"/>
        </w:rPr>
        <w:t xml:space="preserve"> diperbarui di </w:t>
      </w:r>
      <w:r w:rsidRPr="00407A5E">
        <w:rPr>
          <w:i/>
          <w:szCs w:val="24"/>
        </w:rPr>
        <w:t>database</w:t>
      </w:r>
      <w:r w:rsidRPr="00407A5E">
        <w:rPr>
          <w:szCs w:val="24"/>
        </w:rPr>
        <w:t>.</w:t>
      </w:r>
      <w:proofErr w:type="gramEnd"/>
    </w:p>
    <w:p w14:paraId="041A80D9" w14:textId="6BCD24BE" w:rsidR="00EF0190" w:rsidRDefault="00EF0190" w:rsidP="006E1D04">
      <w:pPr>
        <w:spacing w:line="240" w:lineRule="auto"/>
        <w:ind w:firstLine="0"/>
        <w:jc w:val="center"/>
      </w:pPr>
      <w:r>
        <w:object w:dxaOrig="7725" w:dyaOrig="7635" w14:anchorId="11BE82BA">
          <v:shape id="_x0000_i1028" type="#_x0000_t75" style="width:239.25pt;height:238.5pt" o:ole="">
            <v:imagedata r:id="rId33" o:title=""/>
          </v:shape>
          <o:OLEObject Type="Embed" ProgID="Visio.Drawing.15" ShapeID="_x0000_i1028" DrawAspect="Content" ObjectID="_1709948907" r:id="rId34"/>
        </w:object>
      </w:r>
      <w:r>
        <w:t>.</w:t>
      </w:r>
    </w:p>
    <w:p w14:paraId="07CDB983" w14:textId="3C301C6E" w:rsidR="00EF0190" w:rsidRPr="005B6A45" w:rsidRDefault="00926947" w:rsidP="00926947">
      <w:pPr>
        <w:pStyle w:val="Caption"/>
        <w:rPr>
          <w:rFonts w:cs="Times New Roman"/>
          <w:i/>
          <w:sz w:val="22"/>
        </w:rPr>
      </w:pPr>
      <w:proofErr w:type="gramStart"/>
      <w:r>
        <w:t>Gambar 3.</w:t>
      </w:r>
      <w:proofErr w:type="gramEnd"/>
      <w:r>
        <w:t xml:space="preserve"> </w:t>
      </w:r>
      <w:fldSimple w:instr=" SEQ Gambar_3. \* ARABIC ">
        <w:r w:rsidR="007B1336">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proofErr w:type="gramStart"/>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w:t>
      </w:r>
      <w:proofErr w:type="gramEnd"/>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pasar diperbarui di </w:t>
      </w:r>
      <w:r>
        <w:rPr>
          <w:i/>
          <w:szCs w:val="24"/>
        </w:rPr>
        <w:t>database</w:t>
      </w:r>
      <w:r>
        <w:rPr>
          <w:szCs w:val="24"/>
        </w:rPr>
        <w:t>.</w:t>
      </w:r>
      <w:proofErr w:type="gramEnd"/>
    </w:p>
    <w:p w14:paraId="47DFE5F8" w14:textId="7D8C41BE" w:rsidR="00EF0190" w:rsidRDefault="00EF0190" w:rsidP="00C71633">
      <w:pPr>
        <w:spacing w:line="240" w:lineRule="auto"/>
        <w:ind w:firstLine="0"/>
        <w:jc w:val="center"/>
      </w:pPr>
      <w:r>
        <w:object w:dxaOrig="7725" w:dyaOrig="7635" w14:anchorId="54A9DB95">
          <v:shape id="_x0000_i1029" type="#_x0000_t75" style="width:249pt;height:244.5pt" o:ole="">
            <v:imagedata r:id="rId35" o:title=""/>
          </v:shape>
          <o:OLEObject Type="Embed" ProgID="Visio.Drawing.15" ShapeID="_x0000_i1029" DrawAspect="Content" ObjectID="_1709948908" r:id="rId36"/>
        </w:object>
      </w:r>
      <w:r>
        <w:t>.</w:t>
      </w:r>
    </w:p>
    <w:p w14:paraId="73863288" w14:textId="5CCB316A" w:rsidR="00EF0190" w:rsidRDefault="00C71633" w:rsidP="00C71633">
      <w:pPr>
        <w:pStyle w:val="Caption"/>
        <w:rPr>
          <w:szCs w:val="24"/>
          <w:lang w:val="en-ID"/>
        </w:rPr>
      </w:pPr>
      <w:bookmarkStart w:id="41" w:name="_Toc534216712"/>
      <w:proofErr w:type="gramStart"/>
      <w:r>
        <w:t>Gambar 3.</w:t>
      </w:r>
      <w:proofErr w:type="gramEnd"/>
      <w:r>
        <w:t xml:space="preserve"> </w:t>
      </w:r>
      <w:fldSimple w:instr=" SEQ Gambar_3. \* ARABIC ">
        <w:r w:rsidR="007B1336">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1"/>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0" type="#_x0000_t75" style="width:265.5pt;height:250.5pt" o:ole="">
            <v:imagedata r:id="rId37" o:title=""/>
          </v:shape>
          <o:OLEObject Type="Embed" ProgID="Visio.Drawing.15" ShapeID="_x0000_i1030" DrawAspect="Content" ObjectID="_1709948909" r:id="rId38"/>
        </w:object>
      </w:r>
    </w:p>
    <w:p w14:paraId="0F57C7A1" w14:textId="50D64458" w:rsidR="00EF0190" w:rsidRDefault="00A910DD" w:rsidP="00A910DD">
      <w:pPr>
        <w:pStyle w:val="Caption"/>
        <w:rPr>
          <w:szCs w:val="24"/>
          <w:lang w:val="en-ID"/>
        </w:rPr>
      </w:pPr>
      <w:proofErr w:type="gramStart"/>
      <w:r>
        <w:t>Gambar 3.</w:t>
      </w:r>
      <w:proofErr w:type="gramEnd"/>
      <w:r>
        <w:t xml:space="preserve"> </w:t>
      </w:r>
      <w:fldSimple w:instr=" SEQ Gambar_3. \* ARABIC ">
        <w:r w:rsidR="007B1336">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2" w:name="_Toc532465147"/>
      <w:r w:rsidRPr="00C274B0">
        <w:rPr>
          <w:lang w:val="en-ID"/>
        </w:rPr>
        <w:t>Sequence Diagram</w:t>
      </w:r>
      <w:bookmarkEnd w:id="42"/>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w:t>
      </w:r>
      <w:proofErr w:type="gramStart"/>
      <w:r>
        <w:rPr>
          <w:rFonts w:cs="Times New Roman"/>
          <w:szCs w:val="24"/>
        </w:rPr>
        <w:t>akan</w:t>
      </w:r>
      <w:proofErr w:type="gramEnd"/>
      <w:r>
        <w:rPr>
          <w:rFonts w:cs="Times New Roman"/>
          <w:szCs w:val="24"/>
        </w:rPr>
        <w:t xml:space="preserve">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1" type="#_x0000_t75" style="width:398.25pt;height:215.25pt" o:ole="">
                  <v:imagedata r:id="rId39" o:title=""/>
                </v:shape>
                <o:OLEObject Type="Embed" ProgID="Visio.Drawing.15" ShapeID="_x0000_i1031" DrawAspect="Content" ObjectID="_1709948910" r:id="rId40"/>
              </w:object>
            </w:r>
          </w:p>
        </w:tc>
      </w:tr>
    </w:tbl>
    <w:p w14:paraId="738CA598" w14:textId="019BBCF1" w:rsidR="00EF0190" w:rsidRPr="006A2EE2" w:rsidRDefault="005E24C7" w:rsidP="005E24C7">
      <w:pPr>
        <w:pStyle w:val="Caption"/>
        <w:rPr>
          <w:rFonts w:cs="Times New Roman"/>
        </w:rPr>
      </w:pPr>
      <w:proofErr w:type="gramStart"/>
      <w:r>
        <w:t>Gambar 3.</w:t>
      </w:r>
      <w:proofErr w:type="gramEnd"/>
      <w:r>
        <w:t xml:space="preserve"> </w:t>
      </w:r>
      <w:fldSimple w:instr=" SEQ Gambar_3. \* ARABIC ">
        <w:r w:rsidR="007B1336">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2" type="#_x0000_t75" style="width:398.25pt;height:189pt" o:ole="">
                  <v:imagedata r:id="rId41" o:title=""/>
                </v:shape>
                <o:OLEObject Type="Embed" ProgID="Visio.Drawing.15" ShapeID="_x0000_i1032" DrawAspect="Content" ObjectID="_1709948911"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fldSimple w:instr=" SEQ Gambar_3. \* ARABIC ">
        <w:r w:rsidR="007B1336">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w:t>
      </w:r>
      <w:proofErr w:type="gramStart"/>
      <w:r>
        <w:rPr>
          <w:rFonts w:cs="Times New Roman"/>
          <w:szCs w:val="24"/>
        </w:rPr>
        <w:t>akan</w:t>
      </w:r>
      <w:proofErr w:type="gramEnd"/>
      <w:r>
        <w:rPr>
          <w:rFonts w:cs="Times New Roman"/>
          <w:szCs w:val="24"/>
        </w:rPr>
        <w:t xml:space="preserve">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3" type="#_x0000_t75" style="width:397.5pt;height:202.5pt" o:ole="">
                  <v:imagedata r:id="rId43" o:title=""/>
                </v:shape>
                <o:OLEObject Type="Embed" ProgID="Visio.Drawing.15" ShapeID="_x0000_i1033" DrawAspect="Content" ObjectID="_1709948912" r:id="rId44"/>
              </w:object>
            </w:r>
          </w:p>
        </w:tc>
      </w:tr>
    </w:tbl>
    <w:p w14:paraId="0A7479C4" w14:textId="74399181" w:rsidR="00EF0190" w:rsidRPr="00132D2C" w:rsidRDefault="002147A3" w:rsidP="008B5268">
      <w:pPr>
        <w:pStyle w:val="Caption"/>
        <w:spacing w:after="240"/>
        <w:rPr>
          <w:rFonts w:cs="Times New Roman"/>
        </w:rPr>
      </w:pPr>
      <w:proofErr w:type="gramStart"/>
      <w:r>
        <w:t>Gambar 3.</w:t>
      </w:r>
      <w:proofErr w:type="gramEnd"/>
      <w:r>
        <w:t xml:space="preserve"> </w:t>
      </w:r>
      <w:fldSimple w:instr=" SEQ Gambar_3. \* ARABIC ">
        <w:r w:rsidR="007B1336">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4" type="#_x0000_t75" style="width:384pt;height:192.75pt" o:ole="">
                  <v:imagedata r:id="rId45" o:title=""/>
                </v:shape>
                <o:OLEObject Type="Embed" ProgID="Visio.Drawing.15" ShapeID="_x0000_i1034" DrawAspect="Content" ObjectID="_1709948913"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fldSimple w:instr=" SEQ Gambar_3. \* ARABIC ">
        <w:r w:rsidR="007B1336">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5" type="#_x0000_t75" style="width:394.5pt;height:211.5pt" o:ole="">
                  <v:imagedata r:id="rId47" o:title=""/>
                </v:shape>
                <o:OLEObject Type="Embed" ProgID="Visio.Drawing.15" ShapeID="_x0000_i1035" DrawAspect="Content" ObjectID="_1709948914" r:id="rId48"/>
              </w:object>
            </w:r>
          </w:p>
        </w:tc>
      </w:tr>
    </w:tbl>
    <w:p w14:paraId="2F96EA13" w14:textId="2D121BA5" w:rsidR="00EF0190" w:rsidRDefault="00EF0190" w:rsidP="00EF1C43">
      <w:pPr>
        <w:pStyle w:val="Caption"/>
      </w:pPr>
      <w:r>
        <w:t xml:space="preserve"> </w:t>
      </w:r>
      <w:proofErr w:type="gramStart"/>
      <w:r w:rsidR="00EF1C43">
        <w:t>Gambar 3.</w:t>
      </w:r>
      <w:proofErr w:type="gramEnd"/>
      <w:r w:rsidR="00EF1C43">
        <w:t xml:space="preserve"> </w:t>
      </w:r>
      <w:fldSimple w:instr=" SEQ Gambar_3. \* ARABIC ">
        <w:r w:rsidR="007B1336">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3"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3"/>
    </w:p>
    <w:p w14:paraId="21D676B7" w14:textId="244BA41D"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55D0CF91" w:rsidR="00EF0190" w:rsidRPr="00A93261" w:rsidRDefault="00300CB1" w:rsidP="00A93261">
            <w:pPr>
              <w:pStyle w:val="ListParagraph"/>
              <w:spacing w:line="240" w:lineRule="auto"/>
              <w:ind w:firstLine="0"/>
              <w:rPr>
                <w:sz w:val="2"/>
                <w:bdr w:val="single" w:sz="4" w:space="0" w:color="auto"/>
              </w:rPr>
            </w:pPr>
            <w:r>
              <w:object w:dxaOrig="11865" w:dyaOrig="5295" w14:anchorId="4273F247">
                <v:shape id="_x0000_i1037" type="#_x0000_t75" style="width:424.5pt;height:189.75pt" o:ole="">
                  <v:imagedata r:id="rId49" o:title=""/>
                </v:shape>
                <o:OLEObject Type="Embed" ProgID="Visio.Drawing.15" ShapeID="_x0000_i1037" DrawAspect="Content" ObjectID="_1709948915" r:id="rId50"/>
              </w:object>
            </w:r>
          </w:p>
        </w:tc>
      </w:tr>
    </w:tbl>
    <w:p w14:paraId="636A26EF" w14:textId="2C2DBCE0" w:rsidR="00EF0190" w:rsidRDefault="00A3229C" w:rsidP="00A3229C">
      <w:pPr>
        <w:pStyle w:val="Caption"/>
        <w:spacing w:after="240"/>
        <w:rPr>
          <w:szCs w:val="24"/>
          <w:lang w:val="en-ID"/>
        </w:rPr>
      </w:pPr>
      <w:proofErr w:type="gramStart"/>
      <w:r>
        <w:t>Gambar 3.</w:t>
      </w:r>
      <w:proofErr w:type="gramEnd"/>
      <w:r>
        <w:t xml:space="preserve"> </w:t>
      </w:r>
      <w:fldSimple w:instr=" SEQ Gambar_3. \* ARABIC ">
        <w:r w:rsidR="007B1336">
          <w:rPr>
            <w:noProof/>
          </w:rPr>
          <w:t>14</w:t>
        </w:r>
      </w:fldSimple>
      <w:r>
        <w:t xml:space="preserve"> </w:t>
      </w:r>
      <w:r w:rsidRPr="00362DB6">
        <w:t xml:space="preserve">ER diagram </w:t>
      </w:r>
      <w:r w:rsidR="00FD73CB">
        <w:rPr>
          <w:lang w:val="en-ID"/>
        </w:rPr>
        <w:t>Sistem Informasi Geografis</w:t>
      </w:r>
      <w:r w:rsidR="00FD73CB">
        <w:rPr>
          <w:szCs w:val="24"/>
        </w:rPr>
        <w:t xml:space="preserve"> Pasar</w:t>
      </w:r>
    </w:p>
    <w:p w14:paraId="00DC853A" w14:textId="4448684A" w:rsidR="00EF0190" w:rsidRDefault="001E7B69" w:rsidP="00EF0190">
      <w:pPr>
        <w:ind w:firstLine="426"/>
      </w:pPr>
      <w:r>
        <w:t>Berdasarkan ERD pada gambar 3</w:t>
      </w:r>
      <w:r w:rsidR="00B22A2D">
        <w:t>.14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1E7B69">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proofErr w:type="gramStart"/>
      <w:r>
        <w:t>Tabel 3.</w:t>
      </w:r>
      <w:proofErr w:type="gramEnd"/>
      <w:r>
        <w:t xml:space="preserve"> </w:t>
      </w:r>
      <w:fldSimple w:instr=" SEQ Tabel_3. \* ARABIC ">
        <w:r w:rsidR="001E7B69">
          <w:rPr>
            <w:noProof/>
          </w:rPr>
          <w:t>4</w:t>
        </w:r>
      </w:fldSimple>
      <w:r>
        <w:t xml:space="preserve"> </w:t>
      </w:r>
      <w:r w:rsidRPr="00C827D4">
        <w:t>Tabel Pasar</w:t>
      </w:r>
    </w:p>
    <w:tbl>
      <w:tblPr>
        <w:tblStyle w:val="TableGrid"/>
        <w:tblW w:w="8551" w:type="dxa"/>
        <w:tblInd w:w="108" w:type="dxa"/>
        <w:tblLook w:val="04A0" w:firstRow="1" w:lastRow="0" w:firstColumn="1" w:lastColumn="0" w:noHBand="0" w:noVBand="1"/>
      </w:tblPr>
      <w:tblGrid>
        <w:gridCol w:w="570"/>
        <w:gridCol w:w="3342"/>
        <w:gridCol w:w="1859"/>
        <w:gridCol w:w="2780"/>
      </w:tblGrid>
      <w:tr w:rsidR="00EF0190" w:rsidRPr="00120263" w14:paraId="2FF785F4" w14:textId="77777777" w:rsidTr="00300CB1">
        <w:trPr>
          <w:trHeight w:val="374"/>
        </w:trPr>
        <w:tc>
          <w:tcPr>
            <w:tcW w:w="57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300CB1">
        <w:trPr>
          <w:trHeight w:val="387"/>
        </w:trPr>
        <w:tc>
          <w:tcPr>
            <w:tcW w:w="570" w:type="dxa"/>
          </w:tcPr>
          <w:p w14:paraId="45DAAF1E" w14:textId="4976B5FE" w:rsidR="00EF0190" w:rsidRPr="00300CB1" w:rsidRDefault="00EF0190" w:rsidP="00300CB1">
            <w:pPr>
              <w:pStyle w:val="ListParagraph"/>
              <w:numPr>
                <w:ilvl w:val="0"/>
                <w:numId w:val="45"/>
              </w:numPr>
              <w:ind w:left="34" w:firstLine="0"/>
              <w:rPr>
                <w:rFonts w:cs="Times New Roman"/>
                <w:szCs w:val="24"/>
              </w:rPr>
            </w:pP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300CB1" w:rsidRPr="00120263" w14:paraId="44431C09" w14:textId="77777777" w:rsidTr="00300CB1">
        <w:trPr>
          <w:trHeight w:val="387"/>
        </w:trPr>
        <w:tc>
          <w:tcPr>
            <w:tcW w:w="570" w:type="dxa"/>
          </w:tcPr>
          <w:p w14:paraId="207406FD"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3CEEAE" w14:textId="39A321CE" w:rsidR="00300CB1" w:rsidRPr="00120263" w:rsidRDefault="00300CB1" w:rsidP="000B2ED3">
            <w:pPr>
              <w:ind w:left="426" w:hanging="426"/>
              <w:rPr>
                <w:rFonts w:cs="Times New Roman"/>
                <w:szCs w:val="24"/>
                <w:u w:val="single"/>
              </w:rPr>
            </w:pPr>
            <w:r w:rsidRPr="00120263">
              <w:rPr>
                <w:rFonts w:cs="Times New Roman"/>
                <w:szCs w:val="24"/>
              </w:rPr>
              <w:t>Nama_</w:t>
            </w:r>
            <w:r>
              <w:rPr>
                <w:rFonts w:cs="Times New Roman"/>
                <w:szCs w:val="24"/>
              </w:rPr>
              <w:t>pasar</w:t>
            </w:r>
          </w:p>
        </w:tc>
        <w:tc>
          <w:tcPr>
            <w:tcW w:w="1859" w:type="dxa"/>
          </w:tcPr>
          <w:p w14:paraId="229D49BA" w14:textId="4254A56B" w:rsidR="00300CB1" w:rsidRPr="00120263" w:rsidRDefault="00300CB1" w:rsidP="000B2ED3">
            <w:pPr>
              <w:ind w:left="426" w:hanging="426"/>
              <w:rPr>
                <w:rFonts w:cs="Times New Roman"/>
                <w:szCs w:val="24"/>
              </w:rPr>
            </w:pPr>
            <w:r w:rsidRPr="00120263">
              <w:rPr>
                <w:rFonts w:cs="Times New Roman"/>
                <w:szCs w:val="24"/>
              </w:rPr>
              <w:t>Varchar(30)</w:t>
            </w:r>
          </w:p>
        </w:tc>
        <w:tc>
          <w:tcPr>
            <w:tcW w:w="2780" w:type="dxa"/>
          </w:tcPr>
          <w:p w14:paraId="0722271C" w14:textId="77777777" w:rsidR="00300CB1" w:rsidRPr="00120263" w:rsidRDefault="00300CB1" w:rsidP="000B2ED3">
            <w:pPr>
              <w:ind w:left="426" w:hanging="426"/>
              <w:rPr>
                <w:rFonts w:cs="Times New Roman"/>
                <w:i/>
                <w:iCs/>
                <w:szCs w:val="24"/>
              </w:rPr>
            </w:pPr>
          </w:p>
        </w:tc>
      </w:tr>
      <w:tr w:rsidR="00300CB1" w:rsidRPr="00120263" w14:paraId="0B042FF2" w14:textId="77777777" w:rsidTr="00300CB1">
        <w:trPr>
          <w:trHeight w:val="387"/>
        </w:trPr>
        <w:tc>
          <w:tcPr>
            <w:tcW w:w="570" w:type="dxa"/>
          </w:tcPr>
          <w:p w14:paraId="7B3B32E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91D714F" w14:textId="79C9D701" w:rsidR="00300CB1" w:rsidRPr="00120263" w:rsidRDefault="00300CB1"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6990BAFD" w14:textId="4F4A3773" w:rsidR="00300CB1" w:rsidRPr="00120263" w:rsidRDefault="00300CB1" w:rsidP="000B2ED3">
            <w:pPr>
              <w:ind w:left="426" w:hanging="426"/>
              <w:rPr>
                <w:rFonts w:cs="Times New Roman"/>
                <w:szCs w:val="24"/>
              </w:rPr>
            </w:pPr>
            <w:r w:rsidRPr="00120263">
              <w:rPr>
                <w:rFonts w:cs="Times New Roman"/>
                <w:szCs w:val="24"/>
              </w:rPr>
              <w:t>Varchar(100)</w:t>
            </w:r>
          </w:p>
        </w:tc>
        <w:tc>
          <w:tcPr>
            <w:tcW w:w="2780" w:type="dxa"/>
          </w:tcPr>
          <w:p w14:paraId="70626D33" w14:textId="77777777" w:rsidR="00300CB1" w:rsidRPr="00120263" w:rsidRDefault="00300CB1" w:rsidP="000B2ED3">
            <w:pPr>
              <w:ind w:left="426" w:hanging="426"/>
              <w:rPr>
                <w:rFonts w:cs="Times New Roman"/>
                <w:i/>
                <w:iCs/>
                <w:szCs w:val="24"/>
              </w:rPr>
            </w:pPr>
          </w:p>
        </w:tc>
      </w:tr>
      <w:tr w:rsidR="00300CB1" w:rsidRPr="00120263" w14:paraId="4859D76C" w14:textId="77777777" w:rsidTr="00300CB1">
        <w:trPr>
          <w:trHeight w:val="387"/>
        </w:trPr>
        <w:tc>
          <w:tcPr>
            <w:tcW w:w="570" w:type="dxa"/>
          </w:tcPr>
          <w:p w14:paraId="00E1F2CE"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772C82FA" w14:textId="1185EFD1" w:rsidR="00300CB1" w:rsidRPr="00120263" w:rsidRDefault="00300CB1" w:rsidP="000B2ED3">
            <w:pPr>
              <w:ind w:left="426" w:hanging="426"/>
              <w:rPr>
                <w:rFonts w:cs="Times New Roman"/>
                <w:szCs w:val="24"/>
              </w:rPr>
            </w:pPr>
            <w:r>
              <w:rPr>
                <w:rFonts w:cs="Times New Roman"/>
                <w:szCs w:val="24"/>
              </w:rPr>
              <w:t>Deskripsi_pasar</w:t>
            </w:r>
          </w:p>
        </w:tc>
        <w:tc>
          <w:tcPr>
            <w:tcW w:w="1859" w:type="dxa"/>
          </w:tcPr>
          <w:p w14:paraId="01A9AF3B" w14:textId="5A4DD301" w:rsidR="00300CB1" w:rsidRPr="00120263" w:rsidRDefault="00300CB1" w:rsidP="000B2ED3">
            <w:pPr>
              <w:ind w:left="426" w:hanging="426"/>
              <w:rPr>
                <w:rFonts w:cs="Times New Roman"/>
                <w:szCs w:val="24"/>
              </w:rPr>
            </w:pPr>
            <w:r>
              <w:rPr>
                <w:rFonts w:cs="Times New Roman"/>
                <w:szCs w:val="24"/>
              </w:rPr>
              <w:t>Text</w:t>
            </w:r>
          </w:p>
        </w:tc>
        <w:tc>
          <w:tcPr>
            <w:tcW w:w="2780" w:type="dxa"/>
          </w:tcPr>
          <w:p w14:paraId="65B4136B" w14:textId="77777777" w:rsidR="00300CB1" w:rsidRPr="00120263" w:rsidRDefault="00300CB1" w:rsidP="000B2ED3">
            <w:pPr>
              <w:ind w:left="426" w:hanging="426"/>
              <w:rPr>
                <w:rFonts w:cs="Times New Roman"/>
                <w:i/>
                <w:iCs/>
                <w:szCs w:val="24"/>
              </w:rPr>
            </w:pPr>
          </w:p>
        </w:tc>
      </w:tr>
      <w:tr w:rsidR="00300CB1" w:rsidRPr="00120263" w14:paraId="6C8E64E4" w14:textId="77777777" w:rsidTr="00300CB1">
        <w:trPr>
          <w:trHeight w:val="387"/>
        </w:trPr>
        <w:tc>
          <w:tcPr>
            <w:tcW w:w="570" w:type="dxa"/>
          </w:tcPr>
          <w:p w14:paraId="70DE88F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43A1F63" w14:textId="5AE85A80" w:rsidR="00300CB1" w:rsidRDefault="00300CB1"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64D2EBC2" w14:textId="1EE4C7AE" w:rsidR="00300CB1" w:rsidRDefault="00300CB1" w:rsidP="000B2ED3">
            <w:pPr>
              <w:ind w:left="426" w:hanging="426"/>
              <w:rPr>
                <w:rFonts w:cs="Times New Roman"/>
                <w:szCs w:val="24"/>
              </w:rPr>
            </w:pPr>
            <w:r w:rsidRPr="00120263">
              <w:rPr>
                <w:rFonts w:cs="Times New Roman"/>
                <w:szCs w:val="24"/>
              </w:rPr>
              <w:t>Varchar(100)</w:t>
            </w:r>
          </w:p>
        </w:tc>
        <w:tc>
          <w:tcPr>
            <w:tcW w:w="2780" w:type="dxa"/>
          </w:tcPr>
          <w:p w14:paraId="0AAB66AB" w14:textId="77777777" w:rsidR="00300CB1" w:rsidRPr="00120263" w:rsidRDefault="00300CB1" w:rsidP="000B2ED3">
            <w:pPr>
              <w:ind w:left="426" w:hanging="426"/>
              <w:rPr>
                <w:rFonts w:cs="Times New Roman"/>
                <w:i/>
                <w:iCs/>
                <w:szCs w:val="24"/>
              </w:rPr>
            </w:pPr>
          </w:p>
        </w:tc>
      </w:tr>
      <w:tr w:rsidR="00300CB1" w:rsidRPr="00120263" w14:paraId="5A0A430C" w14:textId="77777777" w:rsidTr="00300CB1">
        <w:trPr>
          <w:trHeight w:val="387"/>
        </w:trPr>
        <w:tc>
          <w:tcPr>
            <w:tcW w:w="570" w:type="dxa"/>
          </w:tcPr>
          <w:p w14:paraId="7145D165"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7F1225" w14:textId="38EC964D" w:rsidR="00300CB1" w:rsidRPr="00120263" w:rsidRDefault="00300CB1" w:rsidP="000B2ED3">
            <w:pPr>
              <w:ind w:left="426" w:hanging="426"/>
              <w:rPr>
                <w:rFonts w:cs="Times New Roman"/>
                <w:szCs w:val="24"/>
              </w:rPr>
            </w:pPr>
            <w:r w:rsidRPr="00120263">
              <w:rPr>
                <w:rFonts w:cs="Times New Roman"/>
                <w:i/>
                <w:iCs/>
                <w:szCs w:val="24"/>
              </w:rPr>
              <w:t>Latitude</w:t>
            </w:r>
          </w:p>
        </w:tc>
        <w:tc>
          <w:tcPr>
            <w:tcW w:w="1859" w:type="dxa"/>
          </w:tcPr>
          <w:p w14:paraId="0BE7D210" w14:textId="674EEB8D"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57726144" w14:textId="77777777" w:rsidR="00300CB1" w:rsidRPr="00120263" w:rsidRDefault="00300CB1" w:rsidP="000B2ED3">
            <w:pPr>
              <w:ind w:left="426" w:hanging="426"/>
              <w:rPr>
                <w:rFonts w:cs="Times New Roman"/>
                <w:i/>
                <w:iCs/>
                <w:szCs w:val="24"/>
              </w:rPr>
            </w:pPr>
          </w:p>
        </w:tc>
      </w:tr>
      <w:tr w:rsidR="00300CB1" w:rsidRPr="00120263" w14:paraId="5907EC63" w14:textId="77777777" w:rsidTr="00300CB1">
        <w:trPr>
          <w:trHeight w:val="387"/>
        </w:trPr>
        <w:tc>
          <w:tcPr>
            <w:tcW w:w="570" w:type="dxa"/>
          </w:tcPr>
          <w:p w14:paraId="71511557"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4EAC8E42" w14:textId="5016AF01" w:rsidR="00300CB1" w:rsidRPr="00120263" w:rsidRDefault="00300CB1" w:rsidP="000B2ED3">
            <w:pPr>
              <w:ind w:left="426" w:hanging="426"/>
              <w:rPr>
                <w:rFonts w:cs="Times New Roman"/>
                <w:i/>
                <w:iCs/>
                <w:szCs w:val="24"/>
              </w:rPr>
            </w:pPr>
            <w:r w:rsidRPr="00120263">
              <w:rPr>
                <w:rFonts w:cs="Times New Roman"/>
                <w:i/>
                <w:iCs/>
                <w:szCs w:val="24"/>
              </w:rPr>
              <w:t>Longitude</w:t>
            </w:r>
          </w:p>
        </w:tc>
        <w:tc>
          <w:tcPr>
            <w:tcW w:w="1859" w:type="dxa"/>
          </w:tcPr>
          <w:p w14:paraId="4CDA6A25" w14:textId="1144959A"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7226E40E" w14:textId="77777777" w:rsidR="00300CB1" w:rsidRPr="00120263" w:rsidRDefault="00300CB1" w:rsidP="000B2ED3">
            <w:pPr>
              <w:ind w:left="426" w:hanging="426"/>
              <w:rPr>
                <w:rFonts w:cs="Times New Roman"/>
                <w:i/>
                <w:iCs/>
                <w:szCs w:val="24"/>
              </w:rPr>
            </w:pPr>
          </w:p>
        </w:tc>
      </w:tr>
    </w:tbl>
    <w:p w14:paraId="09345D25" w14:textId="17985212" w:rsidR="00EF0190" w:rsidRDefault="00EF0190" w:rsidP="00300CB1">
      <w:pPr>
        <w:pStyle w:val="ListParagraph"/>
        <w:numPr>
          <w:ilvl w:val="0"/>
          <w:numId w:val="38"/>
        </w:numPr>
        <w:spacing w:before="240"/>
        <w:ind w:left="426" w:hanging="426"/>
      </w:pPr>
      <w:r>
        <w:t xml:space="preserve">Tabel </w:t>
      </w:r>
      <w:r w:rsidR="00D52A61">
        <w:t>Produk</w:t>
      </w:r>
    </w:p>
    <w:p w14:paraId="38E601C6" w14:textId="071A5B9C" w:rsidR="00EF0190" w:rsidRDefault="001E7B69" w:rsidP="001E7B69">
      <w:pPr>
        <w:pStyle w:val="Caption"/>
      </w:pPr>
      <w:proofErr w:type="gramStart"/>
      <w:r>
        <w:t>Tabel 3.</w:t>
      </w:r>
      <w:proofErr w:type="gramEnd"/>
      <w:r>
        <w:t xml:space="preserve"> </w:t>
      </w:r>
      <w:fldSimple w:instr=" SEQ Tabel_3. \* ARABIC ">
        <w:r>
          <w:rPr>
            <w:noProof/>
          </w:rPr>
          <w:t>5</w:t>
        </w:r>
      </w:fldSimple>
      <w:r>
        <w:t xml:space="preserve"> Tabel </w:t>
      </w:r>
      <w:r w:rsidR="00D52A61">
        <w:t>Produk</w:t>
      </w:r>
    </w:p>
    <w:tbl>
      <w:tblPr>
        <w:tblStyle w:val="TableGrid"/>
        <w:tblW w:w="8505" w:type="dxa"/>
        <w:tblInd w:w="108" w:type="dxa"/>
        <w:tblLook w:val="04A0" w:firstRow="1" w:lastRow="0" w:firstColumn="1" w:lastColumn="0" w:noHBand="0" w:noVBand="1"/>
      </w:tblPr>
      <w:tblGrid>
        <w:gridCol w:w="650"/>
        <w:gridCol w:w="3340"/>
        <w:gridCol w:w="1857"/>
        <w:gridCol w:w="2658"/>
      </w:tblGrid>
      <w:tr w:rsidR="00EF0190" w:rsidRPr="00120263" w14:paraId="4260F021" w14:textId="77777777" w:rsidTr="00D52A61">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658"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D52A61">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5ED6BD96" w:rsidR="00EF0190" w:rsidRPr="00120263" w:rsidRDefault="00EF0190" w:rsidP="00D52A61">
            <w:pPr>
              <w:ind w:firstLine="0"/>
              <w:rPr>
                <w:rFonts w:cs="Times New Roman"/>
                <w:szCs w:val="24"/>
                <w:u w:val="single"/>
              </w:rPr>
            </w:pPr>
            <w:r w:rsidRPr="00120263">
              <w:rPr>
                <w:rFonts w:cs="Times New Roman"/>
                <w:szCs w:val="24"/>
                <w:u w:val="single"/>
              </w:rPr>
              <w:t>Id_</w:t>
            </w:r>
            <w:r w:rsidR="00D52A61">
              <w:rPr>
                <w:rFonts w:cs="Times New Roman"/>
                <w:szCs w:val="24"/>
                <w:u w:val="single"/>
              </w:rPr>
              <w:t>produk</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658"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D52A61">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2E71A1D0" w:rsidR="00EF0190" w:rsidRPr="00120263" w:rsidRDefault="00EF0190" w:rsidP="00D52A61">
            <w:pPr>
              <w:ind w:firstLine="0"/>
              <w:rPr>
                <w:rFonts w:cs="Times New Roman"/>
                <w:szCs w:val="24"/>
              </w:rPr>
            </w:pPr>
            <w:r w:rsidRPr="00120263">
              <w:rPr>
                <w:rFonts w:cs="Times New Roman"/>
                <w:szCs w:val="24"/>
              </w:rPr>
              <w:t>Nama_</w:t>
            </w:r>
            <w:r w:rsidR="00D52A61">
              <w:rPr>
                <w:rFonts w:cs="Times New Roman"/>
                <w:szCs w:val="24"/>
              </w:rPr>
              <w:t>produk</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658" w:type="dxa"/>
          </w:tcPr>
          <w:p w14:paraId="000A8526"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4" w:name="_Toc532465149"/>
      <w:bookmarkStart w:id="45" w:name="_Toc46034394"/>
      <w:r w:rsidRPr="00D8182F">
        <w:rPr>
          <w:lang w:val="en-ID"/>
        </w:rPr>
        <w:t>Rancangan</w:t>
      </w:r>
      <w:r w:rsidRPr="00C274B0">
        <w:rPr>
          <w:lang w:val="en-ID"/>
        </w:rPr>
        <w:t xml:space="preserve"> Interface </w:t>
      </w:r>
      <w:r w:rsidRPr="00D8182F">
        <w:rPr>
          <w:lang w:val="en-ID"/>
        </w:rPr>
        <w:t>Sistem</w:t>
      </w:r>
      <w:bookmarkEnd w:id="44"/>
    </w:p>
    <w:p w14:paraId="6B57422A" w14:textId="3569D53B" w:rsidR="00232863" w:rsidRDefault="008C58FE" w:rsidP="00232863">
      <w:pPr>
        <w:ind w:firstLine="426"/>
      </w:pPr>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proofErr w:type="gramStart"/>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proofErr w:type="gramStart"/>
      <w:r>
        <w:t>Gambar 3.</w:t>
      </w:r>
      <w:proofErr w:type="gramEnd"/>
      <w:r>
        <w:t xml:space="preserve"> </w:t>
      </w:r>
      <w:fldSimple w:instr=" SEQ Gambar_3. \* ARABIC ">
        <w:r w:rsidR="007B1336">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proofErr w:type="gramStart"/>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lokasi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lastRenderedPageBreak/>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proofErr w:type="gramStart"/>
      <w:r w:rsidR="00F57D49">
        <w:t>Gambar 3.</w:t>
      </w:r>
      <w:proofErr w:type="gramEnd"/>
      <w:r w:rsidR="00F57D49">
        <w:t xml:space="preserve"> </w:t>
      </w:r>
      <w:fldSimple w:instr=" SEQ Gambar_3. \* ARABIC ">
        <w:r w:rsidR="007B1336">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292725CA" w:rsidR="00A807C3" w:rsidRDefault="00A807C3" w:rsidP="00A807C3">
      <w:pPr>
        <w:pStyle w:val="ListParagraph"/>
        <w:ind w:left="709"/>
        <w:rPr>
          <w:szCs w:val="24"/>
          <w:lang w:val="en-ID"/>
        </w:rPr>
      </w:pPr>
      <w:proofErr w:type="gramStart"/>
      <w:r w:rsidRPr="007847FB">
        <w:rPr>
          <w:szCs w:val="24"/>
        </w:rPr>
        <w:t xml:space="preserve">Halaman </w:t>
      </w:r>
      <w:r w:rsidR="00CF7C74">
        <w:rPr>
          <w:szCs w:val="24"/>
        </w:rPr>
        <w:t>Edit</w:t>
      </w:r>
      <w:r>
        <w:rPr>
          <w:szCs w:val="24"/>
        </w:rPr>
        <w:t xml:space="preserve">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proofErr w:type="gramStart"/>
      <w:r w:rsidR="000B5735">
        <w:t>Gambar 3.</w:t>
      </w:r>
      <w:proofErr w:type="gramEnd"/>
      <w:r w:rsidR="000B5735">
        <w:t xml:space="preserve"> </w:t>
      </w:r>
      <w:fldSimple w:instr=" SEQ Gambar_3. \* ARABIC ">
        <w:r w:rsidR="007B1336">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0AA5D1D4" w14:textId="77777777" w:rsidR="0078765E" w:rsidRDefault="0078765E">
      <w:pPr>
        <w:spacing w:after="160" w:line="259" w:lineRule="auto"/>
        <w:ind w:firstLine="0"/>
        <w:jc w:val="left"/>
        <w:rPr>
          <w:szCs w:val="24"/>
          <w:lang w:val="en-ID"/>
        </w:rPr>
      </w:pPr>
      <w:r>
        <w:rPr>
          <w:szCs w:val="24"/>
          <w:lang w:val="en-ID"/>
        </w:rPr>
        <w:br w:type="page"/>
      </w:r>
    </w:p>
    <w:p w14:paraId="2201C07A" w14:textId="3BD23772"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proofErr w:type="gramStart"/>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proofErr w:type="gramStart"/>
      <w:r w:rsidR="00156DBF">
        <w:t>Gambar 3.</w:t>
      </w:r>
      <w:proofErr w:type="gramEnd"/>
      <w:r w:rsidR="00156DBF">
        <w:t xml:space="preserve"> </w:t>
      </w:r>
      <w:fldSimple w:instr=" SEQ Gambar_3. \* ARABIC ">
        <w:r w:rsidR="007B1336">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3D5FE95F" w:rsidR="007A79E0" w:rsidRDefault="007A79E0" w:rsidP="007A79E0">
      <w:pPr>
        <w:pStyle w:val="ListParagraph"/>
        <w:ind w:left="709"/>
        <w:rPr>
          <w:szCs w:val="24"/>
          <w:lang w:val="en-ID"/>
        </w:rPr>
      </w:pPr>
      <w:proofErr w:type="gramStart"/>
      <w:r w:rsidRPr="007847FB">
        <w:rPr>
          <w:szCs w:val="24"/>
        </w:rPr>
        <w:t xml:space="preserve">Halaman </w:t>
      </w:r>
      <w:r w:rsidR="008427D0">
        <w:rPr>
          <w:szCs w:val="24"/>
        </w:rPr>
        <w:t>Tambah</w:t>
      </w:r>
      <w:r>
        <w:rPr>
          <w:szCs w:val="24"/>
        </w:rPr>
        <w:t xml:space="preserve">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proofErr w:type="gramStart"/>
      <w:r w:rsidR="00CE58D6">
        <w:t>Gambar 3.</w:t>
      </w:r>
      <w:proofErr w:type="gramEnd"/>
      <w:r w:rsidR="00CE58D6">
        <w:t xml:space="preserve"> </w:t>
      </w:r>
      <w:fldSimple w:instr=" SEQ Gambar_3. \* ARABIC ">
        <w:r w:rsidR="007B1336">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5362CE11"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sidR="008427D0">
        <w:rPr>
          <w:szCs w:val="24"/>
          <w:lang w:val="en-ID"/>
        </w:rPr>
        <w:t>Tambah Produk</w:t>
      </w:r>
    </w:p>
    <w:p w14:paraId="3B7064CC" w14:textId="12353C6E" w:rsidR="007D4186" w:rsidRDefault="008427D0" w:rsidP="007D4186">
      <w:pPr>
        <w:pStyle w:val="ListParagraph"/>
        <w:ind w:left="720"/>
        <w:rPr>
          <w:szCs w:val="24"/>
          <w:lang w:val="en-ID"/>
        </w:rPr>
      </w:pPr>
      <w:proofErr w:type="gramStart"/>
      <w:r w:rsidRPr="007847FB">
        <w:rPr>
          <w:szCs w:val="24"/>
        </w:rPr>
        <w:t xml:space="preserve">Halaman </w:t>
      </w:r>
      <w:r w:rsidR="009F2AB9">
        <w:rPr>
          <w:szCs w:val="24"/>
        </w:rPr>
        <w:t xml:space="preserve">Tambah Produk </w:t>
      </w:r>
      <w:r w:rsidRPr="007847FB">
        <w:rPr>
          <w:szCs w:val="24"/>
        </w:rPr>
        <w:t xml:space="preserve">merupakan halaman yang digunakan </w:t>
      </w:r>
      <w:r>
        <w:rPr>
          <w:szCs w:val="24"/>
        </w:rPr>
        <w:t>administrator</w:t>
      </w:r>
      <w:r w:rsidRPr="007847FB">
        <w:rPr>
          <w:szCs w:val="24"/>
        </w:rPr>
        <w:t xml:space="preserve"> untuk </w:t>
      </w:r>
      <w:r>
        <w:rPr>
          <w:szCs w:val="24"/>
        </w:rPr>
        <w:t xml:space="preserve">menambah data </w:t>
      </w:r>
      <w:r w:rsidR="009F2AB9">
        <w:rPr>
          <w:szCs w:val="24"/>
        </w:rPr>
        <w:t>produk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tambah data </w:t>
      </w:r>
      <w:r w:rsidR="00C666B5">
        <w:rPr>
          <w:rFonts w:cs="Times New Roman"/>
        </w:rPr>
        <w:t>produk</w:t>
      </w:r>
      <w:r>
        <w:rPr>
          <w:rFonts w:cs="Times New Roman"/>
        </w:rPr>
        <w:t xml:space="preserve"> dapat dilihat </w:t>
      </w:r>
      <w:r w:rsidRPr="007847FB">
        <w:rPr>
          <w:rFonts w:cs="Times New Roman"/>
        </w:rPr>
        <w:t xml:space="preserve">seperti pada </w:t>
      </w:r>
      <w:proofErr w:type="gramStart"/>
      <w:r>
        <w:rPr>
          <w:rFonts w:cs="Times New Roman"/>
        </w:rPr>
        <w:t xml:space="preserve">gambar </w:t>
      </w:r>
      <w:r w:rsidR="00D84536">
        <w:rPr>
          <w:rFonts w:cs="Times New Roman"/>
        </w:rPr>
        <w:t xml:space="preserve"> 3.20</w:t>
      </w:r>
      <w:proofErr w:type="gramEnd"/>
      <w:r w:rsidR="007D4186">
        <w:rPr>
          <w:rFonts w:cs="Times New Roman"/>
        </w:rPr>
        <w:t>.</w:t>
      </w:r>
    </w:p>
    <w:p w14:paraId="6B45A5C0" w14:textId="7924EEB1" w:rsidR="007D4186" w:rsidRPr="007D4186" w:rsidRDefault="00E2175B" w:rsidP="001D4A49">
      <w:pPr>
        <w:pStyle w:val="Caption"/>
        <w:tabs>
          <w:tab w:val="num" w:pos="142"/>
        </w:tabs>
        <w:spacing w:after="240"/>
        <w:ind w:left="709" w:hanging="283"/>
      </w:pPr>
      <w:r>
        <w:rPr>
          <w:noProof/>
        </w:rPr>
        <w:drawing>
          <wp:inline distT="0" distB="0" distL="0" distR="0" wp14:anchorId="6380936B" wp14:editId="37A5A904">
            <wp:extent cx="2762250" cy="246956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62250" cy="2469562"/>
                    </a:xfrm>
                    <a:prstGeom prst="rect">
                      <a:avLst/>
                    </a:prstGeom>
                  </pic:spPr>
                </pic:pic>
              </a:graphicData>
            </a:graphic>
          </wp:inline>
        </w:drawing>
      </w:r>
      <w:r w:rsidR="007D4186">
        <w:rPr>
          <w:szCs w:val="24"/>
          <w:lang w:val="en-ID"/>
        </w:rPr>
        <w:br/>
      </w:r>
      <w:proofErr w:type="gramStart"/>
      <w:r w:rsidR="00D84536">
        <w:t>Gambar 3.</w:t>
      </w:r>
      <w:proofErr w:type="gramEnd"/>
      <w:r w:rsidR="00D84536">
        <w:t xml:space="preserve"> </w:t>
      </w:r>
      <w:fldSimple w:instr=" SEQ Gambar_3. \* ARABIC ">
        <w:r w:rsidR="007B1336">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t>tambah</w:t>
      </w:r>
      <w:r w:rsidR="00D84536">
        <w:t xml:space="preserve"> data </w:t>
      </w:r>
      <w:r>
        <w:t>produk</w:t>
      </w:r>
    </w:p>
    <w:p w14:paraId="7C5AEAFD" w14:textId="3BCD4044" w:rsidR="00EE4123" w:rsidRPr="00EE4123" w:rsidRDefault="00E2175B" w:rsidP="00EE4123">
      <w:pPr>
        <w:pStyle w:val="ListParagraph"/>
        <w:numPr>
          <w:ilvl w:val="1"/>
          <w:numId w:val="39"/>
        </w:numPr>
        <w:tabs>
          <w:tab w:val="clear" w:pos="1440"/>
        </w:tabs>
        <w:spacing w:after="160"/>
        <w:ind w:left="709" w:hanging="283"/>
        <w:rPr>
          <w:szCs w:val="24"/>
          <w:lang w:val="en-ID"/>
        </w:rPr>
      </w:pPr>
      <w:r w:rsidRPr="007D4186">
        <w:rPr>
          <w:szCs w:val="24"/>
          <w:lang w:val="en-ID"/>
        </w:rPr>
        <w:t xml:space="preserve">Halaman </w:t>
      </w:r>
      <w:r w:rsidR="00A51EA4">
        <w:rPr>
          <w:szCs w:val="24"/>
          <w:lang w:val="en-ID"/>
        </w:rPr>
        <w:t>Edit</w:t>
      </w:r>
      <w:r>
        <w:rPr>
          <w:szCs w:val="24"/>
          <w:lang w:val="en-ID"/>
        </w:rPr>
        <w:t xml:space="preserve"> Produk</w:t>
      </w:r>
    </w:p>
    <w:p w14:paraId="45525E79" w14:textId="77777777" w:rsidR="00EE4123" w:rsidRDefault="00EE4123" w:rsidP="00EE4123">
      <w:pPr>
        <w:pStyle w:val="ListParagraph"/>
        <w:ind w:left="720"/>
        <w:rPr>
          <w:szCs w:val="24"/>
          <w:lang w:val="en-ID"/>
        </w:rPr>
      </w:pPr>
      <w:proofErr w:type="gramStart"/>
      <w:r w:rsidRPr="007847FB">
        <w:rPr>
          <w:szCs w:val="24"/>
        </w:rPr>
        <w:t xml:space="preserve">Halaman </w:t>
      </w:r>
      <w:r>
        <w:rPr>
          <w:szCs w:val="24"/>
        </w:rPr>
        <w:t xml:space="preserve">Edit Produk </w:t>
      </w:r>
      <w:r w:rsidRPr="007847FB">
        <w:rPr>
          <w:szCs w:val="24"/>
        </w:rPr>
        <w:t xml:space="preserve">merupakan halaman yang digunakan </w:t>
      </w:r>
      <w:r>
        <w:rPr>
          <w:szCs w:val="24"/>
        </w:rPr>
        <w:t>administrator</w:t>
      </w:r>
      <w:r w:rsidRPr="007847FB">
        <w:rPr>
          <w:szCs w:val="24"/>
        </w:rPr>
        <w:t xml:space="preserve"> untuk </w:t>
      </w:r>
      <w:r>
        <w:rPr>
          <w:szCs w:val="24"/>
        </w:rPr>
        <w:t>mengubah data produk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edit data produk dapat dilihat </w:t>
      </w:r>
      <w:r w:rsidRPr="007847FB">
        <w:rPr>
          <w:rFonts w:cs="Times New Roman"/>
        </w:rPr>
        <w:t xml:space="preserve">seperti pada </w:t>
      </w:r>
      <w:proofErr w:type="gramStart"/>
      <w:r>
        <w:rPr>
          <w:rFonts w:cs="Times New Roman"/>
        </w:rPr>
        <w:t>gambar  3.21</w:t>
      </w:r>
      <w:proofErr w:type="gramEnd"/>
      <w:r>
        <w:rPr>
          <w:rFonts w:cs="Times New Roman"/>
        </w:rPr>
        <w:t>.</w:t>
      </w:r>
    </w:p>
    <w:p w14:paraId="0F4795A6" w14:textId="03FF2074" w:rsidR="00EE4123" w:rsidRPr="00EE4123" w:rsidRDefault="00EE4123" w:rsidP="00EE4123">
      <w:pPr>
        <w:spacing w:after="160" w:line="240" w:lineRule="auto"/>
        <w:ind w:left="426" w:firstLine="0"/>
        <w:jc w:val="center"/>
        <w:rPr>
          <w:szCs w:val="24"/>
          <w:lang w:val="en-ID"/>
        </w:rPr>
      </w:pPr>
      <w:r>
        <w:rPr>
          <w:noProof/>
        </w:rPr>
        <w:drawing>
          <wp:inline distT="0" distB="0" distL="0" distR="0" wp14:anchorId="6D8CA31B" wp14:editId="00B60B85">
            <wp:extent cx="2762250" cy="2462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64651" cy="2464944"/>
                    </a:xfrm>
                    <a:prstGeom prst="rect">
                      <a:avLst/>
                    </a:prstGeom>
                  </pic:spPr>
                </pic:pic>
              </a:graphicData>
            </a:graphic>
          </wp:inline>
        </w:drawing>
      </w:r>
      <w:r>
        <w:rPr>
          <w:szCs w:val="24"/>
          <w:lang w:val="en-ID"/>
        </w:rPr>
        <w:br/>
      </w:r>
      <w:proofErr w:type="gramStart"/>
      <w:r w:rsidRPr="00EE4123">
        <w:rPr>
          <w:sz w:val="20"/>
        </w:rPr>
        <w:t>Gambar 3.</w:t>
      </w:r>
      <w:proofErr w:type="gramEnd"/>
      <w:r w:rsidRPr="00EE4123">
        <w:rPr>
          <w:sz w:val="20"/>
        </w:rPr>
        <w:t xml:space="preserve"> </w:t>
      </w:r>
      <w:r w:rsidRPr="00EE4123">
        <w:rPr>
          <w:sz w:val="20"/>
        </w:rPr>
        <w:fldChar w:fldCharType="begin"/>
      </w:r>
      <w:r w:rsidRPr="00EE4123">
        <w:rPr>
          <w:sz w:val="20"/>
        </w:rPr>
        <w:instrText xml:space="preserve"> SEQ Gambar_3. \* ARABIC </w:instrText>
      </w:r>
      <w:r w:rsidRPr="00EE4123">
        <w:rPr>
          <w:sz w:val="20"/>
        </w:rPr>
        <w:fldChar w:fldCharType="separate"/>
      </w:r>
      <w:r w:rsidR="007B1336">
        <w:rPr>
          <w:noProof/>
          <w:sz w:val="20"/>
        </w:rPr>
        <w:t>21</w:t>
      </w:r>
      <w:r w:rsidRPr="00EE4123">
        <w:rPr>
          <w:sz w:val="20"/>
        </w:rPr>
        <w:fldChar w:fldCharType="end"/>
      </w:r>
      <w:r w:rsidRPr="00EE4123">
        <w:rPr>
          <w:sz w:val="20"/>
        </w:rPr>
        <w:t xml:space="preserve"> Rancangan </w:t>
      </w:r>
      <w:r w:rsidRPr="00EE4123">
        <w:rPr>
          <w:i/>
          <w:sz w:val="20"/>
        </w:rPr>
        <w:t>interface</w:t>
      </w:r>
      <w:r w:rsidRPr="00EE4123">
        <w:rPr>
          <w:sz w:val="20"/>
        </w:rPr>
        <w:t xml:space="preserve"> halaman edit data produk</w:t>
      </w:r>
    </w:p>
    <w:p w14:paraId="7A8B5B5F" w14:textId="2B93B019" w:rsidR="00EE4123" w:rsidRPr="007D4186" w:rsidRDefault="00EE4123" w:rsidP="00E2175B">
      <w:pPr>
        <w:pStyle w:val="ListParagraph"/>
        <w:numPr>
          <w:ilvl w:val="1"/>
          <w:numId w:val="39"/>
        </w:numPr>
        <w:tabs>
          <w:tab w:val="clear" w:pos="1440"/>
        </w:tabs>
        <w:spacing w:after="160"/>
        <w:ind w:left="709" w:hanging="283"/>
        <w:rPr>
          <w:szCs w:val="24"/>
          <w:lang w:val="en-ID"/>
        </w:rPr>
      </w:pPr>
      <w:r>
        <w:rPr>
          <w:szCs w:val="24"/>
          <w:lang w:val="en-ID"/>
        </w:rPr>
        <w:t>Halama Hapus Produk</w:t>
      </w:r>
    </w:p>
    <w:p w14:paraId="476C6458" w14:textId="4C0148F6" w:rsidR="00E2175B" w:rsidRDefault="00E2175B" w:rsidP="00E2175B">
      <w:pPr>
        <w:pStyle w:val="ListParagraph"/>
        <w:ind w:left="720"/>
        <w:rPr>
          <w:szCs w:val="24"/>
          <w:lang w:val="en-ID"/>
        </w:rPr>
      </w:pPr>
      <w:proofErr w:type="gramStart"/>
      <w:r w:rsidRPr="007847FB">
        <w:rPr>
          <w:szCs w:val="24"/>
        </w:rPr>
        <w:t xml:space="preserve">Halaman </w:t>
      </w:r>
      <w:r w:rsidR="00F17D23">
        <w:rPr>
          <w:szCs w:val="24"/>
        </w:rPr>
        <w:t>Hapus</w:t>
      </w:r>
      <w:r>
        <w:rPr>
          <w:szCs w:val="24"/>
        </w:rPr>
        <w:t xml:space="preserve"> Produk </w:t>
      </w:r>
      <w:r w:rsidRPr="007847FB">
        <w:rPr>
          <w:szCs w:val="24"/>
        </w:rPr>
        <w:t xml:space="preserve">merupakan halaman yang digunakan </w:t>
      </w:r>
      <w:r>
        <w:rPr>
          <w:szCs w:val="24"/>
        </w:rPr>
        <w:t>administrator</w:t>
      </w:r>
      <w:r w:rsidRPr="007847FB">
        <w:rPr>
          <w:szCs w:val="24"/>
        </w:rPr>
        <w:t xml:space="preserve"> untuk </w:t>
      </w:r>
      <w:r w:rsidR="009743D3">
        <w:rPr>
          <w:szCs w:val="24"/>
        </w:rPr>
        <w:t xml:space="preserve">mengahpus </w:t>
      </w:r>
      <w:r>
        <w:rPr>
          <w:szCs w:val="24"/>
        </w:rPr>
        <w:t>data produk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9743D3">
        <w:rPr>
          <w:rFonts w:cs="Times New Roman"/>
        </w:rPr>
        <w:t xml:space="preserve">hapus </w:t>
      </w:r>
      <w:r>
        <w:rPr>
          <w:rFonts w:cs="Times New Roman"/>
        </w:rPr>
        <w:t xml:space="preserve">data produk dapat dilihat </w:t>
      </w:r>
      <w:r w:rsidRPr="007847FB">
        <w:rPr>
          <w:rFonts w:cs="Times New Roman"/>
        </w:rPr>
        <w:t xml:space="preserve">seperti pada </w:t>
      </w:r>
      <w:proofErr w:type="gramStart"/>
      <w:r>
        <w:rPr>
          <w:rFonts w:cs="Times New Roman"/>
        </w:rPr>
        <w:t xml:space="preserve">gambar </w:t>
      </w:r>
      <w:r w:rsidR="00F83163">
        <w:rPr>
          <w:rFonts w:cs="Times New Roman"/>
        </w:rPr>
        <w:t xml:space="preserve"> 3.2</w:t>
      </w:r>
      <w:r w:rsidR="00DF4605">
        <w:rPr>
          <w:rFonts w:cs="Times New Roman"/>
        </w:rPr>
        <w:t>2</w:t>
      </w:r>
      <w:proofErr w:type="gramEnd"/>
      <w:r>
        <w:rPr>
          <w:rFonts w:cs="Times New Roman"/>
        </w:rPr>
        <w:t>.</w:t>
      </w:r>
    </w:p>
    <w:p w14:paraId="746C53A7" w14:textId="7F6EDA08" w:rsidR="002D154F" w:rsidRDefault="00E23350" w:rsidP="00573E49">
      <w:pPr>
        <w:pStyle w:val="Caption"/>
      </w:pPr>
      <w:r>
        <w:rPr>
          <w:noProof/>
        </w:rPr>
        <w:lastRenderedPageBreak/>
        <w:drawing>
          <wp:inline distT="0" distB="0" distL="0" distR="0" wp14:anchorId="75E74618" wp14:editId="7EF1E894">
            <wp:extent cx="3133725" cy="279550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34409" cy="2796113"/>
                    </a:xfrm>
                    <a:prstGeom prst="rect">
                      <a:avLst/>
                    </a:prstGeom>
                  </pic:spPr>
                </pic:pic>
              </a:graphicData>
            </a:graphic>
          </wp:inline>
        </w:drawing>
      </w:r>
      <w:r w:rsidR="00E2175B">
        <w:rPr>
          <w:szCs w:val="24"/>
          <w:lang w:val="en-ID"/>
        </w:rPr>
        <w:br/>
      </w:r>
      <w:proofErr w:type="gramStart"/>
      <w:r w:rsidR="00573E49">
        <w:t>Gambar 3.</w:t>
      </w:r>
      <w:proofErr w:type="gramEnd"/>
      <w:r w:rsidR="00573E49">
        <w:t xml:space="preserve"> </w:t>
      </w:r>
      <w:fldSimple w:instr=" SEQ Gambar_3. \* ARABIC ">
        <w:r w:rsidR="007B1336">
          <w:rPr>
            <w:noProof/>
          </w:rPr>
          <w:t>22</w:t>
        </w:r>
      </w:fldSimple>
      <w:r w:rsidR="00573E49">
        <w:t xml:space="preserve"> </w:t>
      </w:r>
      <w:r w:rsidR="00573E49" w:rsidRPr="00F453F9">
        <w:t xml:space="preserve">Rancangan </w:t>
      </w:r>
      <w:r w:rsidR="00573E49" w:rsidRPr="009132BB">
        <w:rPr>
          <w:i/>
        </w:rPr>
        <w:t>interface</w:t>
      </w:r>
      <w:r w:rsidR="00573E49" w:rsidRPr="00F453F9">
        <w:t xml:space="preserve"> halaman </w:t>
      </w:r>
      <w:r w:rsidR="00573E49">
        <w:t>hapus data produk</w:t>
      </w:r>
    </w:p>
    <w:p w14:paraId="5AAF64E2" w14:textId="77777777" w:rsidR="00573E49" w:rsidRPr="00573E49" w:rsidRDefault="00573E49" w:rsidP="00573E49"/>
    <w:p w14:paraId="3357719D" w14:textId="013496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15C68436"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FA368B">
        <w:rPr>
          <w:szCs w:val="24"/>
          <w:lang w:val="en-ID"/>
        </w:rPr>
        <w:t>Dashboard</w:t>
      </w:r>
    </w:p>
    <w:p w14:paraId="25367D4E" w14:textId="60773C18" w:rsidR="00740703" w:rsidRDefault="00D50F1C" w:rsidP="00D50F1C">
      <w:pPr>
        <w:pStyle w:val="ListParagraph"/>
        <w:tabs>
          <w:tab w:val="num" w:pos="142"/>
        </w:tabs>
        <w:ind w:left="426" w:firstLine="0"/>
        <w:rPr>
          <w:rFonts w:cs="Times New Roman"/>
        </w:rPr>
      </w:pPr>
      <w:r>
        <w:rPr>
          <w:szCs w:val="24"/>
        </w:rPr>
        <w:tab/>
      </w:r>
      <w:proofErr w:type="gramStart"/>
      <w:r w:rsidR="00740703" w:rsidRPr="007847FB">
        <w:rPr>
          <w:szCs w:val="24"/>
        </w:rPr>
        <w:t xml:space="preserve">Halaman </w:t>
      </w:r>
      <w:r w:rsidR="0095785C" w:rsidRPr="0095785C">
        <w:rPr>
          <w:i/>
          <w:szCs w:val="24"/>
        </w:rPr>
        <w:t>dashboard</w:t>
      </w:r>
      <w:r w:rsidR="0095785C">
        <w:rPr>
          <w:szCs w:val="24"/>
        </w:rPr>
        <w:t xml:space="preserve">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w:t>
      </w:r>
      <w:r w:rsidR="0095785C">
        <w:rPr>
          <w:szCs w:val="24"/>
        </w:rPr>
        <w:t xml:space="preserve">data produk pasar dan </w:t>
      </w:r>
      <w:r w:rsidR="009201D8">
        <w:rPr>
          <w:szCs w:val="24"/>
        </w:rPr>
        <w:t xml:space="preserve">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w:t>
      </w:r>
      <w:proofErr w:type="gramEnd"/>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95785C" w:rsidRPr="0095785C">
        <w:rPr>
          <w:i/>
          <w:szCs w:val="24"/>
          <w:lang w:val="en-ID"/>
        </w:rPr>
        <w:t>dashboard</w:t>
      </w:r>
      <w:r w:rsidR="0095785C">
        <w:rPr>
          <w:szCs w:val="24"/>
          <w:lang w:val="en-ID"/>
        </w:rPr>
        <w:t xml:space="preserve"> </w:t>
      </w:r>
      <w:r w:rsidR="00740703">
        <w:rPr>
          <w:rFonts w:cs="Times New Roman"/>
        </w:rPr>
        <w:t xml:space="preserve">dapat dilihat </w:t>
      </w:r>
      <w:r w:rsidR="00740703" w:rsidRPr="007847FB">
        <w:rPr>
          <w:rFonts w:cs="Times New Roman"/>
        </w:rPr>
        <w:t xml:space="preserve">seperti pada </w:t>
      </w:r>
      <w:r w:rsidR="0095785C">
        <w:rPr>
          <w:rFonts w:cs="Times New Roman"/>
        </w:rPr>
        <w:t>gambar 3.23</w:t>
      </w:r>
      <w:r w:rsidR="00740703">
        <w:rPr>
          <w:rFonts w:cs="Times New Roman"/>
        </w:rPr>
        <w:t>.</w:t>
      </w:r>
      <w:r w:rsidR="001534B6">
        <w:rPr>
          <w:rFonts w:cs="Times New Roman"/>
        </w:rPr>
        <w:t xml:space="preserve"> </w:t>
      </w:r>
    </w:p>
    <w:p w14:paraId="3671E65D" w14:textId="6E23221E" w:rsidR="00740703" w:rsidRPr="00853307" w:rsidRDefault="0015068A" w:rsidP="00D50F1C">
      <w:pPr>
        <w:tabs>
          <w:tab w:val="num" w:pos="142"/>
        </w:tabs>
        <w:spacing w:line="240" w:lineRule="auto"/>
        <w:ind w:left="709" w:hanging="283"/>
        <w:jc w:val="center"/>
        <w:rPr>
          <w:szCs w:val="24"/>
          <w:lang w:val="en-ID"/>
        </w:rPr>
      </w:pPr>
      <w:r>
        <w:rPr>
          <w:noProof/>
        </w:rPr>
        <w:drawing>
          <wp:inline distT="0" distB="0" distL="0" distR="0" wp14:anchorId="54E0D654" wp14:editId="0E3FE246">
            <wp:extent cx="3124200" cy="371228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24200" cy="3712285"/>
                    </a:xfrm>
                    <a:prstGeom prst="rect">
                      <a:avLst/>
                    </a:prstGeom>
                  </pic:spPr>
                </pic:pic>
              </a:graphicData>
            </a:graphic>
          </wp:inline>
        </w:drawing>
      </w:r>
    </w:p>
    <w:p w14:paraId="3F2E1DFB" w14:textId="430212A1" w:rsidR="0095785C" w:rsidRDefault="0095785C" w:rsidP="0095785C">
      <w:pPr>
        <w:pStyle w:val="Caption"/>
      </w:pPr>
      <w:proofErr w:type="gramStart"/>
      <w:r>
        <w:t>Gambar 3.</w:t>
      </w:r>
      <w:proofErr w:type="gramEnd"/>
      <w:r>
        <w:t xml:space="preserve"> </w:t>
      </w:r>
      <w:fldSimple w:instr=" SEQ Gambar_3. \* ARABIC ">
        <w:r w:rsidR="007B1336">
          <w:rPr>
            <w:noProof/>
          </w:rPr>
          <w:t>23</w:t>
        </w:r>
      </w:fldSimple>
      <w:r>
        <w:t xml:space="preserve"> </w:t>
      </w:r>
      <w:r w:rsidRPr="00F453F9">
        <w:t xml:space="preserve">Rancangan </w:t>
      </w:r>
      <w:r w:rsidRPr="009132BB">
        <w:rPr>
          <w:i/>
        </w:rPr>
        <w:t>interface</w:t>
      </w:r>
      <w:r w:rsidRPr="00F453F9">
        <w:t xml:space="preserve"> halaman </w:t>
      </w:r>
      <w:r w:rsidRPr="009132BB">
        <w:rPr>
          <w:i/>
        </w:rPr>
        <w:t>dashboard</w:t>
      </w:r>
    </w:p>
    <w:p w14:paraId="2E05182B" w14:textId="41917AA9"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lastRenderedPageBreak/>
        <w:t xml:space="preserve">Halaman </w:t>
      </w:r>
      <w:r w:rsidR="009D4105">
        <w:rPr>
          <w:szCs w:val="24"/>
          <w:lang w:val="en-ID"/>
        </w:rPr>
        <w:t>Detail Data Pasar</w:t>
      </w:r>
    </w:p>
    <w:p w14:paraId="51D63DE4" w14:textId="42363719"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 xml:space="preserve">pasar </w:t>
      </w:r>
      <w:r w:rsidR="0051440F">
        <w:rPr>
          <w:szCs w:val="24"/>
        </w:rPr>
        <w:t xml:space="preserve">dan dapat melihat peta rute menuju lokasi pasar yang </w:t>
      </w:r>
      <w:r>
        <w:rPr>
          <w:szCs w:val="24"/>
        </w:rPr>
        <w:t>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7B1336">
        <w:rPr>
          <w:rFonts w:cs="Times New Roman"/>
        </w:rPr>
        <w:t>4</w:t>
      </w:r>
      <w:r>
        <w:rPr>
          <w:rFonts w:cs="Times New Roman"/>
        </w:rPr>
        <w:t xml:space="preserve">. </w:t>
      </w:r>
    </w:p>
    <w:p w14:paraId="23112461" w14:textId="089BC5CC" w:rsidR="00E41972" w:rsidRPr="00853307" w:rsidRDefault="00310996" w:rsidP="00E41972">
      <w:pPr>
        <w:tabs>
          <w:tab w:val="num" w:pos="142"/>
        </w:tabs>
        <w:spacing w:line="240" w:lineRule="auto"/>
        <w:ind w:left="709" w:hanging="283"/>
        <w:jc w:val="center"/>
        <w:rPr>
          <w:szCs w:val="24"/>
          <w:lang w:val="en-ID"/>
        </w:rPr>
      </w:pPr>
      <w:r>
        <w:rPr>
          <w:noProof/>
        </w:rPr>
        <w:drawing>
          <wp:inline distT="0" distB="0" distL="0" distR="0" wp14:anchorId="5AFFDC5A" wp14:editId="24B56035">
            <wp:extent cx="3248025" cy="3848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48025" cy="3848100"/>
                    </a:xfrm>
                    <a:prstGeom prst="rect">
                      <a:avLst/>
                    </a:prstGeom>
                  </pic:spPr>
                </pic:pic>
              </a:graphicData>
            </a:graphic>
          </wp:inline>
        </w:drawing>
      </w:r>
    </w:p>
    <w:p w14:paraId="17533A56" w14:textId="4607AE56" w:rsidR="007B1336" w:rsidRDefault="007B1336" w:rsidP="007B1336">
      <w:pPr>
        <w:pStyle w:val="Caption"/>
      </w:pPr>
      <w:proofErr w:type="gramStart"/>
      <w:r>
        <w:t>Gambar 3.</w:t>
      </w:r>
      <w:proofErr w:type="gramEnd"/>
      <w:r>
        <w:t xml:space="preserve"> </w:t>
      </w:r>
      <w:fldSimple w:instr=" SEQ Gambar_3. \* ARABIC ">
        <w:r>
          <w:rPr>
            <w:noProof/>
          </w:rPr>
          <w:t>24</w:t>
        </w:r>
      </w:fldSimple>
      <w:r>
        <w:t xml:space="preserve"> </w:t>
      </w:r>
      <w:r w:rsidRPr="00F453F9">
        <w:t xml:space="preserve">Rancangan </w:t>
      </w:r>
      <w:r w:rsidRPr="009132BB">
        <w:rPr>
          <w:i/>
        </w:rPr>
        <w:t>interface</w:t>
      </w:r>
      <w:r w:rsidRPr="00F453F9">
        <w:t xml:space="preserve"> halaman </w:t>
      </w:r>
      <w:r>
        <w:t>detail data pasar</w:t>
      </w:r>
    </w:p>
    <w:p w14:paraId="18175068" w14:textId="49700D70" w:rsidR="00D251D8" w:rsidRPr="00E05237" w:rsidRDefault="00D251D8" w:rsidP="00E05237">
      <w:pPr>
        <w:pStyle w:val="Caption"/>
      </w:pPr>
      <w:r>
        <w:br w:type="page"/>
      </w:r>
    </w:p>
    <w:p w14:paraId="5E615095" w14:textId="136801BC" w:rsidR="00C34A14" w:rsidRDefault="00C34A14" w:rsidP="001F1151">
      <w:pPr>
        <w:pStyle w:val="Heading1"/>
      </w:pPr>
      <w:r>
        <w:lastRenderedPageBreak/>
        <w:t>DAFTAR PUSTAKA</w:t>
      </w:r>
      <w:bookmarkEnd w:id="45"/>
    </w:p>
    <w:p w14:paraId="492570D9" w14:textId="5F468F06" w:rsidR="00647511" w:rsidRPr="00647511" w:rsidRDefault="00701839" w:rsidP="0064751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47511" w:rsidRPr="00647511">
        <w:rPr>
          <w:rFonts w:cs="Times New Roman"/>
          <w:noProof/>
          <w:szCs w:val="24"/>
        </w:rPr>
        <w:t>[1]</w:t>
      </w:r>
      <w:r w:rsidR="00647511" w:rsidRPr="00647511">
        <w:rPr>
          <w:rFonts w:cs="Times New Roman"/>
          <w:noProof/>
          <w:szCs w:val="24"/>
        </w:rPr>
        <w:tab/>
        <w:t xml:space="preserve">Murinto and A. Y. B, “Pemanfaatan Sistem Informasi Geografis Berbasis Web Untuk Pemetaan Lokasi Pasar Dan Pusat Perbelanjaan Di Kota Solo,” </w:t>
      </w:r>
      <w:r w:rsidR="00647511" w:rsidRPr="00647511">
        <w:rPr>
          <w:rFonts w:cs="Times New Roman"/>
          <w:i/>
          <w:iCs/>
          <w:noProof/>
          <w:szCs w:val="24"/>
        </w:rPr>
        <w:t>Spektrum Ind.</w:t>
      </w:r>
      <w:r w:rsidR="00647511" w:rsidRPr="00647511">
        <w:rPr>
          <w:rFonts w:cs="Times New Roman"/>
          <w:noProof/>
          <w:szCs w:val="24"/>
        </w:rPr>
        <w:t>, vol. 10, 2012.</w:t>
      </w:r>
    </w:p>
    <w:p w14:paraId="3C670FD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[2]</w:t>
      </w:r>
      <w:r w:rsidRPr="00647511">
        <w:rPr>
          <w:rFonts w:cs="Times New Roman"/>
          <w:noProof/>
          <w:szCs w:val="24"/>
        </w:rPr>
        <w:tab/>
        <w:t xml:space="preserve">Y. Mulyono, M. W. Sari, and M. Fairuzabadi, “Sistem Informasi Geografis Pasar Tradisional Di Kabupaten Kulon Progo Berbasis Web,” </w:t>
      </w:r>
      <w:r w:rsidRPr="00647511">
        <w:rPr>
          <w:rFonts w:cs="Times New Roman"/>
          <w:i/>
          <w:iCs/>
          <w:noProof/>
          <w:szCs w:val="24"/>
        </w:rPr>
        <w:t>Semin. Nas. Din. Inform. 2017 Univ. PGRI Yogyakarta</w:t>
      </w:r>
      <w:r w:rsidRPr="00647511">
        <w:rPr>
          <w:rFonts w:cs="Times New Roman"/>
          <w:noProof/>
          <w:szCs w:val="24"/>
        </w:rPr>
        <w:t>, pp. 253–259, 2017.</w:t>
      </w:r>
    </w:p>
    <w:p w14:paraId="58D8AC16"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[3]</w:t>
      </w:r>
      <w:r w:rsidRPr="00647511">
        <w:rPr>
          <w:rFonts w:cs="Times New Roman"/>
          <w:noProof/>
          <w:szCs w:val="24"/>
        </w:rPr>
        <w:tab/>
        <w:t xml:space="preserve">V. P. Widartha, S. Bukhori, and N. O. Adiwijaya, “Sistem Informasi Geografis untuk Perencanaan Penempatan Toko Modern di Kota Jember dengan Menggunakan Metode AHP (Geographic Information System for Planning Location Modern Store in Jember City by Using AHP Method ),” </w:t>
      </w:r>
      <w:r w:rsidRPr="00647511">
        <w:rPr>
          <w:rFonts w:cs="Times New Roman"/>
          <w:i/>
          <w:iCs/>
          <w:noProof/>
          <w:szCs w:val="24"/>
        </w:rPr>
        <w:t>J. Sainstek Unej</w:t>
      </w:r>
      <w:r w:rsidRPr="00647511">
        <w:rPr>
          <w:rFonts w:cs="Times New Roman"/>
          <w:noProof/>
          <w:szCs w:val="24"/>
        </w:rPr>
        <w:t>, vol. 1, no. 1, pp. 836–844, 2013.</w:t>
      </w:r>
    </w:p>
    <w:p w14:paraId="0B4EAC2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[4]</w:t>
      </w:r>
      <w:r w:rsidRPr="00647511">
        <w:rPr>
          <w:rFonts w:cs="Times New Roman"/>
          <w:noProof/>
          <w:szCs w:val="24"/>
        </w:rPr>
        <w:tab/>
        <w:t>W. N. Nugroho, “APLIKASI PENCARIAN MASJID TERDEKAT DI KOTA BANDAR LAMPUNG BERBASIS MOBILE MENGGUNAKAN ALGORITMA DIJKSTRA,” 2017.</w:t>
      </w:r>
    </w:p>
    <w:p w14:paraId="642FE83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[5]</w:t>
      </w:r>
      <w:r w:rsidRPr="00647511">
        <w:rPr>
          <w:rFonts w:cs="Times New Roman"/>
          <w:noProof/>
          <w:szCs w:val="24"/>
        </w:rPr>
        <w:tab/>
        <w:t>R. S. Hamsyah, “RANCANG BANGUN APLIKASI GO-BAN UNTUK MENCARI DAN MEMANGGIL TEKNISI TAMBAL BAN MENGGUNAKAN GOOGLE MAPS API,” 2018.</w:t>
      </w:r>
    </w:p>
    <w:p w14:paraId="1CEBF307"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[6]</w:t>
      </w:r>
      <w:r w:rsidRPr="00647511">
        <w:rPr>
          <w:rFonts w:cs="Times New Roman"/>
          <w:noProof/>
          <w:szCs w:val="24"/>
        </w:rPr>
        <w:tab/>
        <w:t xml:space="preserve">Suhartini, M. Sadali, Y. K. Putra, and E. Al, “Sistem Informasi Berbasis Web Sma Al- Mukhtariyah Mamben Lauk Berbasis Php Dan Mysql Dengan Framework Codeigniter,” </w:t>
      </w:r>
      <w:r w:rsidRPr="00647511">
        <w:rPr>
          <w:rFonts w:cs="Times New Roman"/>
          <w:i/>
          <w:iCs/>
          <w:noProof/>
          <w:szCs w:val="24"/>
        </w:rPr>
        <w:t>infotek</w:t>
      </w:r>
      <w:r w:rsidRPr="00647511">
        <w:rPr>
          <w:rFonts w:cs="Times New Roman"/>
          <w:noProof/>
          <w:szCs w:val="24"/>
        </w:rPr>
        <w:t>, vol. 3, no. 1, pp. 79–84, 2020.</w:t>
      </w:r>
    </w:p>
    <w:p w14:paraId="22D708B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[7]</w:t>
      </w:r>
      <w:r w:rsidRPr="00647511">
        <w:rPr>
          <w:rFonts w:cs="Times New Roman"/>
          <w:noProof/>
          <w:szCs w:val="24"/>
        </w:rPr>
        <w:tab/>
        <w:t>M. Arifin and R. H. H. Hs, “PERANCANGAN SISTEM INFORMASI PUSAT KARIR SEBAGAI UPAYA MENINGKATKAN RELEVANSI ANTARA LULUSAN DENGAN DUNIA KERJA MENGGUNAKAN UML,” vol. XII, no. 2, pp. 42–49, 2017.</w:t>
      </w:r>
    </w:p>
    <w:p w14:paraId="2E77398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[8]</w:t>
      </w:r>
      <w:r w:rsidRPr="00647511">
        <w:rPr>
          <w:rFonts w:cs="Times New Roman"/>
          <w:noProof/>
          <w:szCs w:val="24"/>
        </w:rPr>
        <w:tab/>
        <w:t xml:space="preserve">T. Sutabri, </w:t>
      </w:r>
      <w:r w:rsidRPr="00647511">
        <w:rPr>
          <w:rFonts w:cs="Times New Roman"/>
          <w:i/>
          <w:iCs/>
          <w:noProof/>
          <w:szCs w:val="24"/>
        </w:rPr>
        <w:t>KONSEP SISTEM INFORMASI</w:t>
      </w:r>
      <w:r w:rsidRPr="00647511">
        <w:rPr>
          <w:rFonts w:cs="Times New Roman"/>
          <w:noProof/>
          <w:szCs w:val="24"/>
        </w:rPr>
        <w:t>. Yogyakarta, 2012.</w:t>
      </w:r>
    </w:p>
    <w:p w14:paraId="2EE644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[9]</w:t>
      </w:r>
      <w:r w:rsidRPr="00647511">
        <w:rPr>
          <w:rFonts w:cs="Times New Roman"/>
          <w:noProof/>
          <w:szCs w:val="24"/>
        </w:rPr>
        <w:tab/>
        <w:t>G. S. Perdana, “Sistem informasi geografis tempat olahraga di provinsi daerah istimewa yogyakarta berbasis web,” 2017.</w:t>
      </w:r>
    </w:p>
    <w:p w14:paraId="52D67B5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[10]</w:t>
      </w:r>
      <w:r w:rsidRPr="00647511">
        <w:rPr>
          <w:rFonts w:cs="Times New Roman"/>
          <w:noProof/>
          <w:szCs w:val="24"/>
        </w:rPr>
        <w:tab/>
        <w:t>A. Solichin, “Pemrograman Web dengan PHP dan MySQL,” pp. 1–122.</w:t>
      </w:r>
    </w:p>
    <w:p w14:paraId="09476645"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[11]</w:t>
      </w:r>
      <w:r w:rsidRPr="00647511">
        <w:rPr>
          <w:rFonts w:cs="Times New Roman"/>
          <w:noProof/>
          <w:szCs w:val="24"/>
        </w:rPr>
        <w:tab/>
        <w:t xml:space="preserve">B. Utama, </w:t>
      </w:r>
      <w:r w:rsidRPr="00647511">
        <w:rPr>
          <w:rFonts w:cs="Times New Roman"/>
          <w:i/>
          <w:iCs/>
          <w:noProof/>
          <w:szCs w:val="24"/>
        </w:rPr>
        <w:t>APLIKASI PEMINJAMAN DAN PENGEMBALIAN BARANG MENGGUNAKAN RFID DAN BARCODE SCANNER BERBASIS WEB</w:t>
      </w:r>
      <w:r w:rsidRPr="00647511">
        <w:rPr>
          <w:rFonts w:cs="Times New Roman"/>
          <w:noProof/>
          <w:szCs w:val="24"/>
        </w:rPr>
        <w:t>. 2019.</w:t>
      </w:r>
    </w:p>
    <w:p w14:paraId="132B237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[12]</w:t>
      </w:r>
      <w:r w:rsidRPr="00647511">
        <w:rPr>
          <w:rFonts w:cs="Times New Roman"/>
          <w:noProof/>
          <w:szCs w:val="24"/>
        </w:rPr>
        <w:tab/>
        <w:t>O. Suryana, “Server dan Web Server,” no. August, pp. 14–23, 2018.</w:t>
      </w:r>
    </w:p>
    <w:p w14:paraId="78FD0B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lastRenderedPageBreak/>
        <w:t>[13]</w:t>
      </w:r>
      <w:r w:rsidRPr="00647511">
        <w:rPr>
          <w:rFonts w:cs="Times New Roman"/>
          <w:noProof/>
          <w:szCs w:val="24"/>
        </w:rPr>
        <w:tab/>
        <w:t xml:space="preserve">R. E. Standsyah and I. S. Restu, “Implementasi Phpmyadmin Pada Rancangan Sistem Pengadministrasian,” </w:t>
      </w:r>
      <w:r w:rsidRPr="00647511">
        <w:rPr>
          <w:rFonts w:cs="Times New Roman"/>
          <w:i/>
          <w:iCs/>
          <w:noProof/>
          <w:szCs w:val="24"/>
        </w:rPr>
        <w:t>J. UJMC, Vol. 3, Nomor 2, Hal. 38 - 44</w:t>
      </w:r>
      <w:r w:rsidRPr="00647511">
        <w:rPr>
          <w:rFonts w:cs="Times New Roman"/>
          <w:noProof/>
          <w:szCs w:val="24"/>
        </w:rPr>
        <w:t>, vol. 3, pp. 38–44, 2017, [Online]. Available: http://e-jurnal.unisda.ac.id/index.php/ujmc/article/download/467/251/.</w:t>
      </w:r>
    </w:p>
    <w:p w14:paraId="1EA6D50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[14]</w:t>
      </w:r>
      <w:r w:rsidRPr="00647511">
        <w:rPr>
          <w:rFonts w:cs="Times New Roman"/>
          <w:noProof/>
          <w:szCs w:val="24"/>
        </w:rPr>
        <w:tab/>
        <w:t xml:space="preserve">T. Kahlert and K. Giza, “Visual Studio Code - Code Editing. Redefined,” </w:t>
      </w:r>
      <w:r w:rsidRPr="00647511">
        <w:rPr>
          <w:rFonts w:cs="Times New Roman"/>
          <w:i/>
          <w:iCs/>
          <w:noProof/>
          <w:szCs w:val="24"/>
        </w:rPr>
        <w:t>Mikrosoft</w:t>
      </w:r>
      <w:r w:rsidRPr="00647511">
        <w:rPr>
          <w:rFonts w:cs="Times New Roman"/>
          <w:noProof/>
          <w:szCs w:val="24"/>
        </w:rPr>
        <w:t>, vol. 1, no. March, pp. 1–26, 2016, [Online]. Available: http://download.microsoft.com/download/8/A/4/8A48E46A-C355-4E5C-8417-E6ACD8A207D4/VisualStudioCode-TipsAndTricks-Vol.1.pdf.</w:t>
      </w:r>
    </w:p>
    <w:p w14:paraId="01480BF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[15]</w:t>
      </w:r>
      <w:r w:rsidRPr="00647511">
        <w:rPr>
          <w:rFonts w:cs="Times New Roman"/>
          <w:noProof/>
          <w:szCs w:val="24"/>
        </w:rPr>
        <w:tab/>
        <w:t xml:space="preserve">A. Hendini, “Pemodelan Uml Sistem Informasi Monitoring Penjualan Dan Stok Barang (Studi Kasus: Distro Zhezha Pontianak),” </w:t>
      </w:r>
      <w:r w:rsidRPr="00647511">
        <w:rPr>
          <w:rFonts w:cs="Times New Roman"/>
          <w:i/>
          <w:iCs/>
          <w:noProof/>
          <w:szCs w:val="24"/>
        </w:rPr>
        <w:t>J. Khatulistiwa Inform.</w:t>
      </w:r>
      <w:r w:rsidRPr="00647511">
        <w:rPr>
          <w:rFonts w:cs="Times New Roman"/>
          <w:noProof/>
          <w:szCs w:val="24"/>
        </w:rPr>
        <w:t>, vol. 4, no. 2, p. 108, 2016, doi: 10.2135/cropsci1983.0011183x002300020002x.</w:t>
      </w:r>
    </w:p>
    <w:p w14:paraId="4400F8E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[16]</w:t>
      </w:r>
      <w:r w:rsidRPr="00647511">
        <w:rPr>
          <w:rFonts w:cs="Times New Roman"/>
          <w:noProof/>
          <w:szCs w:val="24"/>
        </w:rPr>
        <w:tab/>
        <w:t xml:space="preserve">Y. Irawan and U. Rahmalisa, “Sistem Database Pemasyarakatan Studi Kasus Lapas Kelas II A Pekanbaru,” </w:t>
      </w:r>
      <w:r w:rsidRPr="00647511">
        <w:rPr>
          <w:rFonts w:cs="Times New Roman"/>
          <w:i/>
          <w:iCs/>
          <w:noProof/>
          <w:szCs w:val="24"/>
        </w:rPr>
        <w:t>J. Technopreneursh. Inf. Syst.</w:t>
      </w:r>
      <w:r w:rsidRPr="00647511">
        <w:rPr>
          <w:rFonts w:cs="Times New Roman"/>
          <w:noProof/>
          <w:szCs w:val="24"/>
        </w:rPr>
        <w:t>, vol. 2, no. 19, pp. 59–67, 2019.</w:t>
      </w:r>
    </w:p>
    <w:p w14:paraId="745A53EB"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[17]</w:t>
      </w:r>
      <w:r w:rsidRPr="00647511">
        <w:rPr>
          <w:rFonts w:cs="Times New Roman"/>
          <w:noProof/>
          <w:szCs w:val="24"/>
        </w:rPr>
        <w:tab/>
        <w:t>S. Agung, A. Kusyanti, M. Data, and E. Al, “Database Entity Relationship Diagram,” pp. 2–7, 2011, [Online]. Available: http://power.lecture.ub.ac.id/files/2015/03/Modul-Basis-Data-I-3-ERD.pdf.</w:t>
      </w:r>
    </w:p>
    <w:p w14:paraId="4852500A"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[18]</w:t>
      </w:r>
      <w:r w:rsidRPr="00647511">
        <w:rPr>
          <w:rFonts w:cs="Times New Roman"/>
          <w:noProof/>
          <w:szCs w:val="24"/>
        </w:rPr>
        <w:tab/>
        <w:t xml:space="preserve">A. Krismadi, A. F. Lestari, A. Pitriyah, I. W. P. A. Mardangga, M. Astuti, and A. Saifudin, “Pengujian Black Box berbasis Equivalence Partitions pada Aplikasi Seleksi Promosi Kenaikan Jabatan,” </w:t>
      </w:r>
      <w:r w:rsidRPr="00647511">
        <w:rPr>
          <w:rFonts w:cs="Times New Roman"/>
          <w:i/>
          <w:iCs/>
          <w:noProof/>
          <w:szCs w:val="24"/>
        </w:rPr>
        <w:t>J. Teknol. Sist. Inf. dan Apl.</w:t>
      </w:r>
      <w:r w:rsidRPr="00647511">
        <w:rPr>
          <w:rFonts w:cs="Times New Roman"/>
          <w:noProof/>
          <w:szCs w:val="24"/>
        </w:rPr>
        <w:t>, vol. 2, no. 4, p. 155, 2019, doi: 10.32493/jtsi.v2i4.3771.</w:t>
      </w:r>
    </w:p>
    <w:p w14:paraId="18D5583E" w14:textId="77777777" w:rsidR="00647511" w:rsidRPr="00647511" w:rsidRDefault="00647511" w:rsidP="00647511">
      <w:pPr>
        <w:widowControl w:val="0"/>
        <w:autoSpaceDE w:val="0"/>
        <w:autoSpaceDN w:val="0"/>
        <w:adjustRightInd w:val="0"/>
        <w:ind w:left="640" w:hanging="640"/>
        <w:rPr>
          <w:rFonts w:cs="Times New Roman"/>
          <w:noProof/>
        </w:rPr>
      </w:pPr>
      <w:r w:rsidRPr="00647511">
        <w:rPr>
          <w:rFonts w:cs="Times New Roman"/>
          <w:noProof/>
          <w:szCs w:val="24"/>
        </w:rPr>
        <w:t>[19]</w:t>
      </w:r>
      <w:r w:rsidRPr="00647511">
        <w:rPr>
          <w:rFonts w:cs="Times New Roman"/>
          <w:noProof/>
          <w:szCs w:val="24"/>
        </w:rPr>
        <w:tab/>
        <w:t>B. G. Alhogbi, “</w:t>
      </w:r>
      <w:r w:rsidRPr="00647511">
        <w:rPr>
          <w:rFonts w:ascii="MS Gothic" w:eastAsia="MS Gothic" w:hAnsi="MS Gothic" w:cs="MS Gothic" w:hint="eastAsia"/>
          <w:noProof/>
          <w:szCs w:val="24"/>
        </w:rPr>
        <w:t>済無</w:t>
      </w:r>
      <w:r w:rsidRPr="00647511">
        <w:rPr>
          <w:rFonts w:cs="Times New Roman"/>
          <w:noProof/>
          <w:szCs w:val="24"/>
        </w:rPr>
        <w:t xml:space="preserve">No Title No Title,” </w:t>
      </w:r>
      <w:r w:rsidRPr="00647511">
        <w:rPr>
          <w:rFonts w:cs="Times New Roman"/>
          <w:i/>
          <w:iCs/>
          <w:noProof/>
          <w:szCs w:val="24"/>
        </w:rPr>
        <w:t>J. Chem. Inf. Model.</w:t>
      </w:r>
      <w:r w:rsidRPr="00647511">
        <w:rPr>
          <w:rFonts w:cs="Times New Roman"/>
          <w:noProof/>
          <w:szCs w:val="24"/>
        </w:rPr>
        <w:t>, vol. 53, no. 9, pp. 21–25, 2017.</w:t>
      </w:r>
    </w:p>
    <w:p w14:paraId="2AB0FFB4" w14:textId="605FDEE2" w:rsidR="003818B9" w:rsidRPr="00E57DBC" w:rsidRDefault="00701839" w:rsidP="00647511">
      <w:pPr>
        <w:widowControl w:val="0"/>
        <w:autoSpaceDE w:val="0"/>
        <w:autoSpaceDN w:val="0"/>
        <w:adjustRightInd w:val="0"/>
        <w:ind w:left="640" w:hanging="640"/>
      </w:pPr>
      <w:r>
        <w:fldChar w:fldCharType="end"/>
      </w:r>
    </w:p>
    <w:sectPr w:rsidR="003818B9" w:rsidRPr="00E57DBC" w:rsidSect="00E57DBC">
      <w:footerReference w:type="default" r:id="rId61"/>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2F3D11" w14:textId="77777777" w:rsidR="00E76E6D" w:rsidRDefault="00E76E6D">
      <w:pPr>
        <w:spacing w:line="240" w:lineRule="auto"/>
      </w:pPr>
      <w:r>
        <w:separator/>
      </w:r>
    </w:p>
  </w:endnote>
  <w:endnote w:type="continuationSeparator" w:id="0">
    <w:p w14:paraId="25AB7D0D" w14:textId="77777777" w:rsidR="00E76E6D" w:rsidRDefault="00E76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1E7B69" w:rsidRDefault="001E7B69">
    <w:pPr>
      <w:pStyle w:val="Footer"/>
      <w:jc w:val="center"/>
    </w:pPr>
    <w:r>
      <w:fldChar w:fldCharType="begin"/>
    </w:r>
    <w:r>
      <w:instrText xml:space="preserve"> PAGE </w:instrText>
    </w:r>
    <w:r>
      <w:fldChar w:fldCharType="separate"/>
    </w:r>
    <w:r w:rsidR="008C203A">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74F70" w14:textId="77777777" w:rsidR="00E76E6D" w:rsidRDefault="00E76E6D">
      <w:pPr>
        <w:spacing w:line="240" w:lineRule="auto"/>
      </w:pPr>
      <w:r>
        <w:separator/>
      </w:r>
    </w:p>
  </w:footnote>
  <w:footnote w:type="continuationSeparator" w:id="0">
    <w:p w14:paraId="4F1B80BE" w14:textId="77777777" w:rsidR="00E76E6D" w:rsidRDefault="00E76E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3D47BFD"/>
    <w:multiLevelType w:val="multilevel"/>
    <w:tmpl w:val="DEA4F562"/>
    <w:lvl w:ilvl="0">
      <w:start w:val="1"/>
      <w:numFmt w:val="decimal"/>
      <w:lvlText w:val="3.%1"/>
      <w:lvlJc w:val="left"/>
      <w:pPr>
        <w:ind w:left="720" w:hanging="360"/>
      </w:pPr>
      <w:rPr>
        <w:rFonts w:hint="default"/>
        <w:b/>
        <w:bCs/>
        <w:sz w:val="24"/>
        <w:szCs w:val="24"/>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2">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3">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7">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20">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AE3935"/>
    <w:multiLevelType w:val="hybridMultilevel"/>
    <w:tmpl w:val="192E47F4"/>
    <w:lvl w:ilvl="0" w:tplc="A28AF43A">
      <w:start w:val="1"/>
      <w:numFmt w:val="decimal"/>
      <w:lvlText w:val="3.1.2.%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3">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4">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6A2F6A62"/>
    <w:multiLevelType w:val="hybridMultilevel"/>
    <w:tmpl w:val="8AA2D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FE64F5"/>
    <w:multiLevelType w:val="hybridMultilevel"/>
    <w:tmpl w:val="8B42D19A"/>
    <w:lvl w:ilvl="0" w:tplc="89700B6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42">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5">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6"/>
  </w:num>
  <w:num w:numId="3">
    <w:abstractNumId w:val="12"/>
  </w:num>
  <w:num w:numId="4">
    <w:abstractNumId w:val="18"/>
  </w:num>
  <w:num w:numId="5">
    <w:abstractNumId w:val="7"/>
  </w:num>
  <w:num w:numId="6">
    <w:abstractNumId w:val="15"/>
  </w:num>
  <w:num w:numId="7">
    <w:abstractNumId w:val="20"/>
  </w:num>
  <w:num w:numId="8">
    <w:abstractNumId w:val="32"/>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1"/>
  </w:num>
  <w:num w:numId="13">
    <w:abstractNumId w:val="1"/>
  </w:num>
  <w:num w:numId="14">
    <w:abstractNumId w:val="24"/>
  </w:num>
  <w:num w:numId="15">
    <w:abstractNumId w:val="16"/>
  </w:num>
  <w:num w:numId="16">
    <w:abstractNumId w:val="33"/>
  </w:num>
  <w:num w:numId="17">
    <w:abstractNumId w:val="19"/>
  </w:num>
  <w:num w:numId="18">
    <w:abstractNumId w:val="31"/>
  </w:num>
  <w:num w:numId="19">
    <w:abstractNumId w:val="34"/>
  </w:num>
  <w:num w:numId="20">
    <w:abstractNumId w:val="44"/>
  </w:num>
  <w:num w:numId="21">
    <w:abstractNumId w:val="37"/>
  </w:num>
  <w:num w:numId="22">
    <w:abstractNumId w:val="45"/>
  </w:num>
  <w:num w:numId="23">
    <w:abstractNumId w:val="8"/>
  </w:num>
  <w:num w:numId="24">
    <w:abstractNumId w:val="46"/>
  </w:num>
  <w:num w:numId="25">
    <w:abstractNumId w:val="27"/>
  </w:num>
  <w:num w:numId="26">
    <w:abstractNumId w:val="23"/>
  </w:num>
  <w:num w:numId="27">
    <w:abstractNumId w:val="43"/>
  </w:num>
  <w:num w:numId="28">
    <w:abstractNumId w:val="40"/>
  </w:num>
  <w:num w:numId="29">
    <w:abstractNumId w:val="30"/>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17"/>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0"/>
  </w:num>
  <w:num w:numId="37">
    <w:abstractNumId w:val="4"/>
  </w:num>
  <w:num w:numId="38">
    <w:abstractNumId w:val="47"/>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num>
  <w:num w:numId="41">
    <w:abstractNumId w:val="9"/>
  </w:num>
  <w:num w:numId="42">
    <w:abstractNumId w:val="14"/>
  </w:num>
  <w:num w:numId="43">
    <w:abstractNumId w:val="25"/>
  </w:num>
  <w:num w:numId="44">
    <w:abstractNumId w:val="39"/>
  </w:num>
  <w:num w:numId="45">
    <w:abstractNumId w:val="36"/>
  </w:num>
  <w:num w:numId="46">
    <w:abstractNumId w:val="22"/>
  </w:num>
  <w:num w:numId="47">
    <w:abstractNumId w:val="38"/>
  </w:num>
  <w:num w:numId="4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05F63"/>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65B2F"/>
    <w:rsid w:val="00067D3E"/>
    <w:rsid w:val="00070CC5"/>
    <w:rsid w:val="0007297D"/>
    <w:rsid w:val="00075D78"/>
    <w:rsid w:val="000768B7"/>
    <w:rsid w:val="00084C86"/>
    <w:rsid w:val="00085057"/>
    <w:rsid w:val="0009326A"/>
    <w:rsid w:val="000A0276"/>
    <w:rsid w:val="000A2085"/>
    <w:rsid w:val="000A4280"/>
    <w:rsid w:val="000B1636"/>
    <w:rsid w:val="000B2ED3"/>
    <w:rsid w:val="000B3065"/>
    <w:rsid w:val="000B448E"/>
    <w:rsid w:val="000B5735"/>
    <w:rsid w:val="000C0E43"/>
    <w:rsid w:val="000C5BD7"/>
    <w:rsid w:val="000D75F1"/>
    <w:rsid w:val="000E236F"/>
    <w:rsid w:val="000E5DB9"/>
    <w:rsid w:val="000F0881"/>
    <w:rsid w:val="000F19C1"/>
    <w:rsid w:val="000F317C"/>
    <w:rsid w:val="0010120D"/>
    <w:rsid w:val="00102C7C"/>
    <w:rsid w:val="00107134"/>
    <w:rsid w:val="0011022F"/>
    <w:rsid w:val="00122BAF"/>
    <w:rsid w:val="001318DB"/>
    <w:rsid w:val="00132D2C"/>
    <w:rsid w:val="001410C0"/>
    <w:rsid w:val="0015068A"/>
    <w:rsid w:val="001534B6"/>
    <w:rsid w:val="00156DBF"/>
    <w:rsid w:val="0016204F"/>
    <w:rsid w:val="00176D00"/>
    <w:rsid w:val="00191A0E"/>
    <w:rsid w:val="0019353C"/>
    <w:rsid w:val="001A00EB"/>
    <w:rsid w:val="001A54F6"/>
    <w:rsid w:val="001B2EA0"/>
    <w:rsid w:val="001B3205"/>
    <w:rsid w:val="001C50C6"/>
    <w:rsid w:val="001D12DC"/>
    <w:rsid w:val="001D2555"/>
    <w:rsid w:val="001D4A49"/>
    <w:rsid w:val="001D4C38"/>
    <w:rsid w:val="001E26A0"/>
    <w:rsid w:val="001E7B69"/>
    <w:rsid w:val="001F09CC"/>
    <w:rsid w:val="001F1151"/>
    <w:rsid w:val="001F552E"/>
    <w:rsid w:val="001F79FB"/>
    <w:rsid w:val="00202BA8"/>
    <w:rsid w:val="002033CB"/>
    <w:rsid w:val="0020414F"/>
    <w:rsid w:val="002046DB"/>
    <w:rsid w:val="00205B98"/>
    <w:rsid w:val="00207D24"/>
    <w:rsid w:val="002102AF"/>
    <w:rsid w:val="002147A3"/>
    <w:rsid w:val="0021573E"/>
    <w:rsid w:val="00222A09"/>
    <w:rsid w:val="00223EF8"/>
    <w:rsid w:val="00232863"/>
    <w:rsid w:val="00250854"/>
    <w:rsid w:val="00252D38"/>
    <w:rsid w:val="00256E61"/>
    <w:rsid w:val="00266ACC"/>
    <w:rsid w:val="00271245"/>
    <w:rsid w:val="00272402"/>
    <w:rsid w:val="00273559"/>
    <w:rsid w:val="00273D90"/>
    <w:rsid w:val="00275833"/>
    <w:rsid w:val="00275F5B"/>
    <w:rsid w:val="002770A5"/>
    <w:rsid w:val="00277282"/>
    <w:rsid w:val="00285F86"/>
    <w:rsid w:val="002868BA"/>
    <w:rsid w:val="00294C92"/>
    <w:rsid w:val="002A233C"/>
    <w:rsid w:val="002A26FF"/>
    <w:rsid w:val="002B16FA"/>
    <w:rsid w:val="002B6476"/>
    <w:rsid w:val="002C07E9"/>
    <w:rsid w:val="002C554D"/>
    <w:rsid w:val="002D08A4"/>
    <w:rsid w:val="002D154F"/>
    <w:rsid w:val="002D7A45"/>
    <w:rsid w:val="002E0689"/>
    <w:rsid w:val="002E7378"/>
    <w:rsid w:val="002F2CFD"/>
    <w:rsid w:val="002F6E65"/>
    <w:rsid w:val="00300CB1"/>
    <w:rsid w:val="00302C4E"/>
    <w:rsid w:val="00305B0D"/>
    <w:rsid w:val="00310996"/>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10E2"/>
    <w:rsid w:val="003A2C1B"/>
    <w:rsid w:val="003B005A"/>
    <w:rsid w:val="003B0355"/>
    <w:rsid w:val="003B4CCE"/>
    <w:rsid w:val="003B5D1A"/>
    <w:rsid w:val="003B651F"/>
    <w:rsid w:val="003B7F68"/>
    <w:rsid w:val="003C22DE"/>
    <w:rsid w:val="003D70BD"/>
    <w:rsid w:val="003F182F"/>
    <w:rsid w:val="00401E37"/>
    <w:rsid w:val="00403B6F"/>
    <w:rsid w:val="004050CA"/>
    <w:rsid w:val="00405EDE"/>
    <w:rsid w:val="00407A5E"/>
    <w:rsid w:val="00410BAF"/>
    <w:rsid w:val="00412200"/>
    <w:rsid w:val="004128D1"/>
    <w:rsid w:val="00421E65"/>
    <w:rsid w:val="004237E0"/>
    <w:rsid w:val="004267DF"/>
    <w:rsid w:val="004346F4"/>
    <w:rsid w:val="00434EB2"/>
    <w:rsid w:val="0043744B"/>
    <w:rsid w:val="00441D40"/>
    <w:rsid w:val="00450A52"/>
    <w:rsid w:val="004546C2"/>
    <w:rsid w:val="00466544"/>
    <w:rsid w:val="0047064B"/>
    <w:rsid w:val="004840A5"/>
    <w:rsid w:val="00484216"/>
    <w:rsid w:val="00485D22"/>
    <w:rsid w:val="00485DFB"/>
    <w:rsid w:val="004A2028"/>
    <w:rsid w:val="004A2EEB"/>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1440F"/>
    <w:rsid w:val="005264DF"/>
    <w:rsid w:val="00530BC3"/>
    <w:rsid w:val="00531FC6"/>
    <w:rsid w:val="00544E27"/>
    <w:rsid w:val="0055189E"/>
    <w:rsid w:val="00553370"/>
    <w:rsid w:val="005653D6"/>
    <w:rsid w:val="0056795F"/>
    <w:rsid w:val="005720FA"/>
    <w:rsid w:val="005733C4"/>
    <w:rsid w:val="00573E49"/>
    <w:rsid w:val="00577A38"/>
    <w:rsid w:val="00577EF4"/>
    <w:rsid w:val="00582C24"/>
    <w:rsid w:val="005840A5"/>
    <w:rsid w:val="0058638B"/>
    <w:rsid w:val="00591DF2"/>
    <w:rsid w:val="00594627"/>
    <w:rsid w:val="00595B8C"/>
    <w:rsid w:val="00596097"/>
    <w:rsid w:val="005A2575"/>
    <w:rsid w:val="005A3098"/>
    <w:rsid w:val="005B3E27"/>
    <w:rsid w:val="005B7160"/>
    <w:rsid w:val="005C1B94"/>
    <w:rsid w:val="005C1F0B"/>
    <w:rsid w:val="005C4408"/>
    <w:rsid w:val="005C6700"/>
    <w:rsid w:val="005C70D0"/>
    <w:rsid w:val="005C73D2"/>
    <w:rsid w:val="005D2C72"/>
    <w:rsid w:val="005E0D09"/>
    <w:rsid w:val="005E24C7"/>
    <w:rsid w:val="005E674D"/>
    <w:rsid w:val="0060646C"/>
    <w:rsid w:val="00614D8F"/>
    <w:rsid w:val="00616C52"/>
    <w:rsid w:val="00622135"/>
    <w:rsid w:val="00624897"/>
    <w:rsid w:val="00634D0A"/>
    <w:rsid w:val="0063696E"/>
    <w:rsid w:val="00643946"/>
    <w:rsid w:val="00647511"/>
    <w:rsid w:val="006529F6"/>
    <w:rsid w:val="00654E12"/>
    <w:rsid w:val="00655329"/>
    <w:rsid w:val="006558F0"/>
    <w:rsid w:val="00657780"/>
    <w:rsid w:val="00670630"/>
    <w:rsid w:val="00671209"/>
    <w:rsid w:val="006756AB"/>
    <w:rsid w:val="0067747F"/>
    <w:rsid w:val="00677AF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701839"/>
    <w:rsid w:val="00701E2C"/>
    <w:rsid w:val="00704297"/>
    <w:rsid w:val="00706BC5"/>
    <w:rsid w:val="00711076"/>
    <w:rsid w:val="007149B6"/>
    <w:rsid w:val="00714C03"/>
    <w:rsid w:val="00720B24"/>
    <w:rsid w:val="007223BF"/>
    <w:rsid w:val="00722B63"/>
    <w:rsid w:val="00734BD9"/>
    <w:rsid w:val="00734DC5"/>
    <w:rsid w:val="00740703"/>
    <w:rsid w:val="007520CD"/>
    <w:rsid w:val="00756B61"/>
    <w:rsid w:val="00765B0B"/>
    <w:rsid w:val="007709D3"/>
    <w:rsid w:val="00776B6B"/>
    <w:rsid w:val="007776AD"/>
    <w:rsid w:val="007844AB"/>
    <w:rsid w:val="0078765E"/>
    <w:rsid w:val="0079072E"/>
    <w:rsid w:val="007948C1"/>
    <w:rsid w:val="0079658B"/>
    <w:rsid w:val="00797078"/>
    <w:rsid w:val="007A2FEB"/>
    <w:rsid w:val="007A66C3"/>
    <w:rsid w:val="007A78F9"/>
    <w:rsid w:val="007A79E0"/>
    <w:rsid w:val="007B1336"/>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32C87"/>
    <w:rsid w:val="00834FE9"/>
    <w:rsid w:val="00840B3C"/>
    <w:rsid w:val="00842239"/>
    <w:rsid w:val="008427D0"/>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203A"/>
    <w:rsid w:val="008C58FE"/>
    <w:rsid w:val="008C6A90"/>
    <w:rsid w:val="008D0800"/>
    <w:rsid w:val="008D0AE4"/>
    <w:rsid w:val="008D145C"/>
    <w:rsid w:val="008D39C2"/>
    <w:rsid w:val="008D51EF"/>
    <w:rsid w:val="008D5D3F"/>
    <w:rsid w:val="008E2C99"/>
    <w:rsid w:val="008F3114"/>
    <w:rsid w:val="008F3ACA"/>
    <w:rsid w:val="00901DE3"/>
    <w:rsid w:val="00903AAE"/>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5785C"/>
    <w:rsid w:val="009644B9"/>
    <w:rsid w:val="00964F2B"/>
    <w:rsid w:val="009672E7"/>
    <w:rsid w:val="00970DB4"/>
    <w:rsid w:val="00972846"/>
    <w:rsid w:val="009743D3"/>
    <w:rsid w:val="00976C18"/>
    <w:rsid w:val="00976F6B"/>
    <w:rsid w:val="009811C0"/>
    <w:rsid w:val="0098476C"/>
    <w:rsid w:val="00987D35"/>
    <w:rsid w:val="00987FC5"/>
    <w:rsid w:val="009A72E3"/>
    <w:rsid w:val="009B5B52"/>
    <w:rsid w:val="009B699C"/>
    <w:rsid w:val="009C48AC"/>
    <w:rsid w:val="009D099E"/>
    <w:rsid w:val="009D0AD6"/>
    <w:rsid w:val="009D116F"/>
    <w:rsid w:val="009D250C"/>
    <w:rsid w:val="009D4105"/>
    <w:rsid w:val="009D6B5D"/>
    <w:rsid w:val="009D7C49"/>
    <w:rsid w:val="009E2A18"/>
    <w:rsid w:val="009F2AB9"/>
    <w:rsid w:val="009F5C50"/>
    <w:rsid w:val="00A06A30"/>
    <w:rsid w:val="00A3229C"/>
    <w:rsid w:val="00A3626C"/>
    <w:rsid w:val="00A41D89"/>
    <w:rsid w:val="00A44EF5"/>
    <w:rsid w:val="00A5017E"/>
    <w:rsid w:val="00A51EA4"/>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089C"/>
    <w:rsid w:val="00B22A2D"/>
    <w:rsid w:val="00B23507"/>
    <w:rsid w:val="00B33F7E"/>
    <w:rsid w:val="00B42634"/>
    <w:rsid w:val="00B458EF"/>
    <w:rsid w:val="00B45B70"/>
    <w:rsid w:val="00B46051"/>
    <w:rsid w:val="00B47AE2"/>
    <w:rsid w:val="00B601BA"/>
    <w:rsid w:val="00B73BEF"/>
    <w:rsid w:val="00B74E23"/>
    <w:rsid w:val="00B751BE"/>
    <w:rsid w:val="00B82F07"/>
    <w:rsid w:val="00B84B38"/>
    <w:rsid w:val="00B85B3E"/>
    <w:rsid w:val="00B85D78"/>
    <w:rsid w:val="00B87FA2"/>
    <w:rsid w:val="00B9709B"/>
    <w:rsid w:val="00B97781"/>
    <w:rsid w:val="00B97AF0"/>
    <w:rsid w:val="00BA66CC"/>
    <w:rsid w:val="00BB6D90"/>
    <w:rsid w:val="00BC0575"/>
    <w:rsid w:val="00BC333E"/>
    <w:rsid w:val="00BC399B"/>
    <w:rsid w:val="00BC4EE0"/>
    <w:rsid w:val="00BC56F4"/>
    <w:rsid w:val="00BD6F8F"/>
    <w:rsid w:val="00BE08BC"/>
    <w:rsid w:val="00BE1170"/>
    <w:rsid w:val="00BF6DCF"/>
    <w:rsid w:val="00C132F9"/>
    <w:rsid w:val="00C15D57"/>
    <w:rsid w:val="00C239A2"/>
    <w:rsid w:val="00C31865"/>
    <w:rsid w:val="00C31BB6"/>
    <w:rsid w:val="00C34A14"/>
    <w:rsid w:val="00C40610"/>
    <w:rsid w:val="00C431EC"/>
    <w:rsid w:val="00C43BD6"/>
    <w:rsid w:val="00C5530A"/>
    <w:rsid w:val="00C577F2"/>
    <w:rsid w:val="00C66691"/>
    <w:rsid w:val="00C666B5"/>
    <w:rsid w:val="00C71633"/>
    <w:rsid w:val="00C71961"/>
    <w:rsid w:val="00C85BFA"/>
    <w:rsid w:val="00C87186"/>
    <w:rsid w:val="00C93A28"/>
    <w:rsid w:val="00C96D88"/>
    <w:rsid w:val="00C97C50"/>
    <w:rsid w:val="00CA40DB"/>
    <w:rsid w:val="00CA75F5"/>
    <w:rsid w:val="00CB06A9"/>
    <w:rsid w:val="00CB1418"/>
    <w:rsid w:val="00CB5512"/>
    <w:rsid w:val="00CB62BA"/>
    <w:rsid w:val="00CB7D87"/>
    <w:rsid w:val="00CC19A6"/>
    <w:rsid w:val="00CD1CD8"/>
    <w:rsid w:val="00CD7F45"/>
    <w:rsid w:val="00CE1A06"/>
    <w:rsid w:val="00CE58D6"/>
    <w:rsid w:val="00CE5AF5"/>
    <w:rsid w:val="00CF7C74"/>
    <w:rsid w:val="00D1377C"/>
    <w:rsid w:val="00D175FA"/>
    <w:rsid w:val="00D251D8"/>
    <w:rsid w:val="00D26BF2"/>
    <w:rsid w:val="00D3039E"/>
    <w:rsid w:val="00D32996"/>
    <w:rsid w:val="00D35CA7"/>
    <w:rsid w:val="00D37BF1"/>
    <w:rsid w:val="00D434E2"/>
    <w:rsid w:val="00D43B7B"/>
    <w:rsid w:val="00D50F1C"/>
    <w:rsid w:val="00D52A61"/>
    <w:rsid w:val="00D55D48"/>
    <w:rsid w:val="00D6172E"/>
    <w:rsid w:val="00D62FA6"/>
    <w:rsid w:val="00D6383E"/>
    <w:rsid w:val="00D64526"/>
    <w:rsid w:val="00D64B27"/>
    <w:rsid w:val="00D72EA5"/>
    <w:rsid w:val="00D75604"/>
    <w:rsid w:val="00D76690"/>
    <w:rsid w:val="00D8040E"/>
    <w:rsid w:val="00D84536"/>
    <w:rsid w:val="00D92890"/>
    <w:rsid w:val="00D973BB"/>
    <w:rsid w:val="00DA27A7"/>
    <w:rsid w:val="00DA3950"/>
    <w:rsid w:val="00DB12B4"/>
    <w:rsid w:val="00DB2577"/>
    <w:rsid w:val="00DB2D27"/>
    <w:rsid w:val="00DB6ADC"/>
    <w:rsid w:val="00DB6E66"/>
    <w:rsid w:val="00DC09F3"/>
    <w:rsid w:val="00DC0E92"/>
    <w:rsid w:val="00DC4BD1"/>
    <w:rsid w:val="00DD5B04"/>
    <w:rsid w:val="00DE0751"/>
    <w:rsid w:val="00DE0CC6"/>
    <w:rsid w:val="00DE35B2"/>
    <w:rsid w:val="00DE655C"/>
    <w:rsid w:val="00DF4540"/>
    <w:rsid w:val="00DF4605"/>
    <w:rsid w:val="00DF6288"/>
    <w:rsid w:val="00DF6AF1"/>
    <w:rsid w:val="00E00A2E"/>
    <w:rsid w:val="00E028C9"/>
    <w:rsid w:val="00E05237"/>
    <w:rsid w:val="00E0710E"/>
    <w:rsid w:val="00E1089D"/>
    <w:rsid w:val="00E2175B"/>
    <w:rsid w:val="00E23350"/>
    <w:rsid w:val="00E246F8"/>
    <w:rsid w:val="00E41972"/>
    <w:rsid w:val="00E46CB1"/>
    <w:rsid w:val="00E557BB"/>
    <w:rsid w:val="00E57DBC"/>
    <w:rsid w:val="00E659BF"/>
    <w:rsid w:val="00E717DC"/>
    <w:rsid w:val="00E760B9"/>
    <w:rsid w:val="00E76E6D"/>
    <w:rsid w:val="00E816C5"/>
    <w:rsid w:val="00E85E34"/>
    <w:rsid w:val="00E86A04"/>
    <w:rsid w:val="00E876AE"/>
    <w:rsid w:val="00E916BC"/>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4123"/>
    <w:rsid w:val="00EE6C2B"/>
    <w:rsid w:val="00EF0190"/>
    <w:rsid w:val="00EF1C43"/>
    <w:rsid w:val="00EF2075"/>
    <w:rsid w:val="00EF2893"/>
    <w:rsid w:val="00EF56DB"/>
    <w:rsid w:val="00F06FF2"/>
    <w:rsid w:val="00F13CCB"/>
    <w:rsid w:val="00F16C1B"/>
    <w:rsid w:val="00F17D23"/>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163"/>
    <w:rsid w:val="00F835F5"/>
    <w:rsid w:val="00F875F9"/>
    <w:rsid w:val="00F92712"/>
    <w:rsid w:val="00FA228C"/>
    <w:rsid w:val="00FA368B"/>
    <w:rsid w:val="00FA5114"/>
    <w:rsid w:val="00FB0E90"/>
    <w:rsid w:val="00FB17B7"/>
    <w:rsid w:val="00FB3E8C"/>
    <w:rsid w:val="00FB49E1"/>
    <w:rsid w:val="00FC046C"/>
    <w:rsid w:val="00FC25AC"/>
    <w:rsid w:val="00FD1C34"/>
    <w:rsid w:val="00FD1FE1"/>
    <w:rsid w:val="00FD6D56"/>
    <w:rsid w:val="00FD73CB"/>
    <w:rsid w:val="00FE2C1A"/>
    <w:rsid w:val="00FE4855"/>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 w:type="character" w:customStyle="1" w:styleId="ListLabel25">
    <w:name w:val="ListLabel 25"/>
    <w:qFormat/>
    <w:rsid w:val="005C4408"/>
    <w:rPr>
      <w:rFonts w:cs="OpenSymbo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 w:type="character" w:customStyle="1" w:styleId="ListLabel25">
    <w:name w:val="ListLabel 25"/>
    <w:qFormat/>
    <w:rsid w:val="005C4408"/>
    <w:rPr>
      <w:rFonts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E72A0-8762-4D2D-BD97-21B84EF9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659</TotalTime>
  <Pages>39</Pages>
  <Words>11857</Words>
  <Characters>67589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MACAN</cp:lastModifiedBy>
  <cp:revision>302</cp:revision>
  <cp:lastPrinted>2022-02-23T13:56:00Z</cp:lastPrinted>
  <dcterms:created xsi:type="dcterms:W3CDTF">2022-01-28T03:44:00Z</dcterms:created>
  <dcterms:modified xsi:type="dcterms:W3CDTF">2022-03-27T15:48:00Z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http://www.zotero.org/styles/ieee</vt:lpwstr>
  </property>
</Properties>
</file>