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1CE747" w:rsidR="000159E2" w:rsidRDefault="000159E2" w:rsidP="000159E2">
      <w:pPr>
        <w:spacing w:line="240" w:lineRule="auto"/>
        <w:ind w:firstLine="0"/>
        <w:jc w:val="center"/>
        <w:rPr>
          <w:b/>
          <w:bCs/>
        </w:rPr>
      </w:pPr>
      <w:r>
        <w:rPr>
          <w:b/>
          <w:bCs/>
        </w:rPr>
        <w:t>F1D0</w:t>
      </w:r>
      <w:r w:rsidR="008508A3">
        <w:rPr>
          <w:b/>
          <w:bCs/>
        </w:rPr>
        <w:t>16077</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EFDBDAB" w14:textId="1B4B5AE2" w:rsidR="0055189E" w:rsidRDefault="00B84B38" w:rsidP="00890DDE">
      <w:r>
        <w:t xml:space="preserve">Kota Mataram adalah kota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kota pariwisata, </w:t>
      </w:r>
      <w:r w:rsidR="001F79FB">
        <w:t>p</w:t>
      </w:r>
      <w:r w:rsidR="0055189E">
        <w:t>endidikan serta sebagai tempat diselenggarakan event-event besar.</w:t>
      </w:r>
      <w:r>
        <w:t xml:space="preserve"> </w:t>
      </w:r>
    </w:p>
    <w:p w14:paraId="5741CD32" w14:textId="77777777" w:rsidR="00252D38" w:rsidRDefault="00DB12B4" w:rsidP="009436AC">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r w:rsidR="001F79FB">
        <w:t xml:space="preserve"> </w:t>
      </w:r>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 xml:space="preserve">. 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r w:rsidRPr="00D175FA">
        <w:t xml:space="preserve">Metode pengembangan dalam sistem informasi ini dirancang menggunakan metode </w:t>
      </w:r>
      <w:r w:rsidRPr="00D175FA">
        <w:rPr>
          <w:i/>
          <w:iCs/>
        </w:rPr>
        <w:t>Dynamic System Development Model</w:t>
      </w:r>
      <w:r w:rsidRPr="00D175FA">
        <w:t xml:space="preserve"> (DSDM). DSDM merupakan salah satu metode pengembangan perangkat lunak dari agile </w:t>
      </w:r>
      <w:r w:rsidRPr="00D175FA">
        <w:rPr>
          <w:i/>
          <w:iCs/>
        </w:rPr>
        <w:t>software</w:t>
      </w:r>
      <w:r w:rsidRPr="00D175FA">
        <w:t xml:space="preserve"> method. Dalam pengembangan DSDM terbagi menjadi dua rilis yaitu rilis fitur dasar sistem yang berfungsi mengidentifikasi peran pengguna dan rilis fitur pendukung untuk melengkapi kebutuhan sistem yang dikembangkan secara menyeluruh. 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ini :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Pengguna atau masyarakat umum dapat menambahkan data lokasi pada sistem, namun data hanya akan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r>
        <w:t>manfaat</w:t>
      </w:r>
      <w:r w:rsidR="0020414F">
        <w:t xml:space="preserve"> </w:t>
      </w:r>
      <w:r>
        <w:t xml:space="preserve"> </w:t>
      </w:r>
      <w:r w:rsidR="0020414F">
        <w:t>penelitian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r>
        <w:t>Bab ini menjelaskan dasar-dasar dari penyusunan tugas akhir, yang terdiri dari latar belakang, rumusan masalah, batasan masalah, tujuan, manfaat serta sistematika penulisan laporan tugas akhir.</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 Sistematika dapat mengacu pada pedoman penulisan skripsi yang berlaku di PSTI.</w:t>
      </w:r>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77777777" w:rsidR="00577EF4" w:rsidRDefault="00577EF4" w:rsidP="00E57DBC">
      <w:pPr>
        <w:pStyle w:val="Heading2"/>
      </w:pPr>
      <w:bookmarkStart w:id="9" w:name="_Toc46034385"/>
      <w:r>
        <w:t>Penelitian Terkait</w:t>
      </w:r>
      <w:bookmarkEnd w:id="9"/>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r w:rsidRPr="00C87186">
        <w:rPr>
          <w:rFonts w:cs="Times New Roman"/>
          <w:bCs/>
          <w:i/>
          <w:iCs/>
        </w:rPr>
        <w:t>Svennerberg</w:t>
      </w:r>
      <w:r w:rsidRPr="003C6CAF">
        <w:rPr>
          <w:rFonts w:cs="Times New Roman"/>
          <w:bCs/>
        </w:rPr>
        <w:t xml:space="preserve"> telah mencatat bahwa, Google Maps API adalah API yang paling popular di internet.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lastRenderedPageBreak/>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suatu  sistem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w:t>
      </w:r>
      <w:r w:rsidRPr="00BF24C9">
        <w:rPr>
          <w:rFonts w:cs="Times New Roman"/>
          <w:bCs/>
        </w:rPr>
        <w:lastRenderedPageBreak/>
        <w:t xml:space="preserve">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PHP :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PHP dapat digunakan pada sistem operasi Windows, Mac OS, Linux, dan sistem operasi yang lainnya.</w:t>
      </w:r>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Xampp telah mengalami perkembangan dari waktu ke waktu.versi yang terbaru adalah revisi dari yang terdahulu, sehingga lebih baik dan lebih lengkap.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bahkan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yaitu :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lastRenderedPageBreak/>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apa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 xml:space="preserve">Menurut Windu Gata, Grace (2013:4),Unified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77777777"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Pr="00714C03">
        <w:rPr>
          <w:rFonts w:cs="Times New Roman"/>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9D250C" w:rsidRDefault="009D250C"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UJAoAACw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507D7A" w:rsidRDefault="00507D7A"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F233416"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77777777"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77777777"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77777777"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Pr>
          <w:rFonts w:cs="Times New Roman"/>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77777777"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Garis yang menghubungkan antara dua kelas atau lebih dan menunjukkan bahwa kelas yang terhubung menunjukkan sebuah relasi seperti :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9D250C" w:rsidRDefault="009D250C"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9D250C" w:rsidRDefault="009D250C"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5B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hqV+Qf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507D7A" w:rsidRDefault="00507D7A"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507D7A" w:rsidRDefault="00507D7A"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4E6622B0" w14:textId="77777777" w:rsidR="00C87186" w:rsidRDefault="00C87186" w:rsidP="00C87186">
      <w:pPr>
        <w:jc w:val="center"/>
        <w:rPr>
          <w:rFonts w:cs="Times New Roman"/>
          <w:szCs w:val="24"/>
        </w:rPr>
      </w:pPr>
      <w:bookmarkStart w:id="34" w:name="_Toc72641605"/>
      <w:bookmarkStart w:id="35" w:name="_Toc72876776"/>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77777777" w:rsidR="00C87186" w:rsidRDefault="00C87186" w:rsidP="00C87186">
      <w:pPr>
        <w:jc w:val="center"/>
        <w:rPr>
          <w:rFonts w:cs="Times New Roman"/>
          <w:szCs w:val="24"/>
        </w:rPr>
      </w:pPr>
      <w:bookmarkStart w:id="36" w:name="_Toc72641606"/>
      <w:bookmarkStart w:id="37" w:name="_Toc72876777"/>
      <w:r>
        <w:rPr>
          <w:rFonts w:cs="Times New Roman"/>
          <w:szCs w:val="24"/>
        </w:rPr>
        <w:t>Tabel 2.</w:t>
      </w:r>
      <w:r>
        <w:fldChar w:fldCharType="begin"/>
      </w:r>
      <w:r>
        <w:rPr>
          <w:rFonts w:cs="Times New Roman"/>
          <w:szCs w:val="24"/>
        </w:rPr>
        <w:instrText xml:space="preserve"> SEQ Tabel_2. \* ARABIC </w:instrText>
      </w:r>
      <w:r>
        <w:fldChar w:fldCharType="separate"/>
      </w:r>
      <w:r>
        <w:rPr>
          <w:rFonts w:cs="Times New Roman"/>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850B978">
            <wp:extent cx="3640694" cy="2605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66446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r w:rsidRPr="00BB370D">
        <w:rPr>
          <w:rFonts w:cs="Times New Roman"/>
          <w:iCs/>
          <w:szCs w:val="24"/>
        </w:rPr>
        <w:t>Kesesuaian proyek awal dinilai dalam fase ini.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Ruang lingkup dari studi kelayakan adalah untuk mengumpulkan rincian yang diperlukan tentang apakah solusi yang layak ada atau tidak.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pertanyaan kunci, seperti :</w:t>
      </w:r>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 Sebuah produk uji</w:t>
      </w:r>
      <w:r>
        <w:rPr>
          <w:rFonts w:cs="Times New Roman"/>
          <w:b/>
          <w:bCs/>
          <w:i/>
          <w:szCs w:val="24"/>
        </w:rPr>
        <w:t xml:space="preserve"> </w:t>
      </w:r>
      <w:r w:rsidRPr="00592500">
        <w:rPr>
          <w:rFonts w:cs="Times New Roman"/>
          <w:iCs/>
          <w:szCs w:val="24"/>
        </w:rPr>
        <w:t>coba adalah hasil utama dari fase ini.</w:t>
      </w:r>
    </w:p>
    <w:p w14:paraId="75D0755A" w14:textId="77777777" w:rsidR="00880CC7" w:rsidRPr="00592500" w:rsidRDefault="00880CC7" w:rsidP="00880CC7">
      <w:pPr>
        <w:rPr>
          <w:rFonts w:cs="Times New Roman"/>
          <w:iCs/>
          <w:szCs w:val="24"/>
        </w:rPr>
      </w:pPr>
      <w:r w:rsidRPr="00592500">
        <w:rPr>
          <w:rFonts w:cs="Times New Roman"/>
          <w:iCs/>
          <w:szCs w:val="24"/>
        </w:rPr>
        <w:t>Iterasi desain dan build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4851B111"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77640A95" w14:textId="77777777" w:rsidR="00880CC7" w:rsidRPr="00704297" w:rsidRDefault="00880CC7" w:rsidP="00704297">
      <w:pPr>
        <w:ind w:firstLine="0"/>
        <w:rPr>
          <w:rFonts w:cs="Times New Roman"/>
          <w:iCs/>
          <w:szCs w:val="24"/>
        </w:rPr>
      </w:pP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Fase ini meliputi transisi dari lingkungan pengernbangan untuk lingkungan operasional. 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 xml:space="preserve">sistem yang diuji </w:t>
      </w:r>
      <w:r w:rsidRPr="00592500">
        <w:rPr>
          <w:rFonts w:cs="Times New Roman"/>
          <w:iCs/>
          <w:szCs w:val="24"/>
        </w:rPr>
        <w:lastRenderedPageBreak/>
        <w:t>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r>
        <w:rPr>
          <w:rFonts w:cs="Times New Roman"/>
          <w:iCs/>
          <w:szCs w:val="24"/>
        </w:rPr>
        <w:t xml:space="preserve"> </w:t>
      </w:r>
    </w:p>
    <w:p w14:paraId="74F06D2C" w14:textId="77777777" w:rsidR="006E0A52" w:rsidRDefault="006E0A52" w:rsidP="006E0A52">
      <w:pPr>
        <w:rPr>
          <w:rFonts w:cs="Times New Roman"/>
        </w:rPr>
      </w:pPr>
    </w:p>
    <w:p w14:paraId="46993169" w14:textId="77777777" w:rsidR="006E0A52" w:rsidRDefault="006E0A52" w:rsidP="006E0A52">
      <w:pPr>
        <w:rPr>
          <w:rFonts w:cs="Times New Roman"/>
        </w:rPr>
      </w:pPr>
    </w:p>
    <w:p w14:paraId="7E096FB8" w14:textId="77777777" w:rsidR="006E0A52" w:rsidRDefault="006E0A52" w:rsidP="006E0A52">
      <w:pPr>
        <w:rPr>
          <w:rFonts w:cs="Times New Roman"/>
        </w:rPr>
      </w:pPr>
    </w:p>
    <w:p w14:paraId="79546047" w14:textId="77777777" w:rsidR="006E0A52" w:rsidRDefault="006E0A52">
      <w:pPr>
        <w:spacing w:after="160" w:line="259" w:lineRule="auto"/>
        <w:ind w:firstLine="0"/>
        <w:jc w:val="left"/>
      </w:pPr>
      <w:r>
        <w:br w:type="page"/>
      </w: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4EED8633" w14:textId="193DC19A" w:rsidR="00DC4BD1" w:rsidRPr="00624897" w:rsidRDefault="00012C26" w:rsidP="00012C26">
      <w:pPr>
        <w:pStyle w:val="ListParagraph"/>
        <w:numPr>
          <w:ilvl w:val="0"/>
          <w:numId w:val="29"/>
        </w:numPr>
        <w:rPr>
          <w:b/>
        </w:rPr>
      </w:pPr>
      <w:r w:rsidRPr="00624897">
        <w:rPr>
          <w:b/>
        </w:rPr>
        <w:t>Use case</w:t>
      </w:r>
    </w:p>
    <w:p w14:paraId="331DCC92" w14:textId="77777777" w:rsidR="00012C26" w:rsidRDefault="00012C26" w:rsidP="00012C26">
      <w:pPr>
        <w:ind w:left="360" w:firstLine="0"/>
      </w:pPr>
    </w:p>
    <w:tbl>
      <w:tblPr>
        <w:tblStyle w:val="TableGrid"/>
        <w:tblW w:w="0" w:type="auto"/>
        <w:tblLook w:val="04A0" w:firstRow="1" w:lastRow="0" w:firstColumn="1" w:lastColumn="0" w:noHBand="0" w:noVBand="1"/>
      </w:tblPr>
      <w:tblGrid>
        <w:gridCol w:w="8153"/>
      </w:tblGrid>
      <w:tr w:rsidR="00A86ECC" w14:paraId="49F12B55" w14:textId="77777777" w:rsidTr="00A86ECC">
        <w:tc>
          <w:tcPr>
            <w:tcW w:w="8153" w:type="dxa"/>
          </w:tcPr>
          <w:p w14:paraId="5721E23D" w14:textId="0BF12F55" w:rsidR="00A86ECC" w:rsidRDefault="00AF3292" w:rsidP="00507D7A">
            <w:pPr>
              <w:ind w:firstLine="0"/>
            </w:pPr>
            <w:r>
              <w:rPr>
                <w:lang w:val="en-US"/>
              </w:rPr>
              <w:object w:dxaOrig="17715" w:dyaOrig="10816" w14:anchorId="2784A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05pt;height:241.8pt" o:ole="">
                  <v:imagedata r:id="rId24" o:title=""/>
                </v:shape>
                <o:OLEObject Type="Embed" ProgID="Visio.Drawing.15" ShapeID="_x0000_i1025" DrawAspect="Content" ObjectID="_1704145967" r:id="rId25"/>
              </w:object>
            </w:r>
          </w:p>
        </w:tc>
      </w:tr>
    </w:tbl>
    <w:p w14:paraId="53346794" w14:textId="35B7ABE8" w:rsidR="00012C26" w:rsidRDefault="00A86ECC" w:rsidP="006E0A52">
      <w:r>
        <w:t>Gambar 4.1 use case diagram</w:t>
      </w:r>
    </w:p>
    <w:p w14:paraId="0E26313F" w14:textId="2DD183A1" w:rsidR="00A86ECC" w:rsidRPr="00C75562" w:rsidRDefault="00A86ECC" w:rsidP="00A86ECC">
      <w:pPr>
        <w:pStyle w:val="ListParagraph"/>
        <w:ind w:firstLine="589"/>
        <w:rPr>
          <w:lang w:val="en-ID"/>
        </w:rPr>
      </w:pPr>
      <w:r w:rsidRPr="0064648E">
        <w:rPr>
          <w:szCs w:val="24"/>
          <w:lang w:val="en-ID"/>
        </w:rPr>
        <w:t>Gambar</w:t>
      </w:r>
      <w:r>
        <w:rPr>
          <w:szCs w:val="24"/>
          <w:lang w:val="en-ID"/>
        </w:rPr>
        <w:t xml:space="preserve"> 4.1 merupakan </w:t>
      </w:r>
      <w:r w:rsidRPr="003D0C01">
        <w:rPr>
          <w:i/>
          <w:szCs w:val="24"/>
          <w:lang w:val="en-ID"/>
        </w:rPr>
        <w:t>use case</w:t>
      </w:r>
      <w:r>
        <w:rPr>
          <w:i/>
          <w:szCs w:val="24"/>
          <w:lang w:val="en-ID"/>
        </w:rPr>
        <w:t xml:space="preserve"> diagram </w:t>
      </w:r>
      <w:r>
        <w:rPr>
          <w:szCs w:val="24"/>
          <w:lang w:val="en-ID"/>
        </w:rPr>
        <w:t xml:space="preserve">dari </w:t>
      </w:r>
      <w:r w:rsidR="004237E0">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sidR="00EB0677">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6A3BF6FB"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197EE4C3" w14:textId="77777777" w:rsidR="00A86ECC" w:rsidRDefault="00A86ECC" w:rsidP="00A86ECC">
      <w:pPr>
        <w:pStyle w:val="ListParagraph"/>
        <w:jc w:val="center"/>
        <w:rPr>
          <w:szCs w:val="24"/>
          <w:lang w:val="en-ID"/>
        </w:rPr>
      </w:pPr>
      <w:r>
        <w:rPr>
          <w:szCs w:val="24"/>
          <w:lang w:val="en-ID"/>
        </w:rPr>
        <w:t xml:space="preserve">Tabel 4.1 </w:t>
      </w:r>
      <w:r>
        <w:rPr>
          <w:i/>
          <w:szCs w:val="24"/>
          <w:lang w:val="en-ID"/>
        </w:rPr>
        <w:t xml:space="preserve">Use Specification Case </w:t>
      </w:r>
      <w:r>
        <w:rPr>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A86ECC" w14:paraId="7C9FDF4B"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341ABDB2"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00EC19A1" w14:textId="77777777" w:rsidR="00A86ECC" w:rsidRDefault="00A86ECC" w:rsidP="00507D7A">
            <w:pPr>
              <w:pStyle w:val="ListParagraph"/>
              <w:jc w:val="center"/>
              <w:rPr>
                <w:b/>
                <w:szCs w:val="24"/>
              </w:rPr>
            </w:pPr>
            <w:r>
              <w:rPr>
                <w:b/>
                <w:szCs w:val="24"/>
              </w:rPr>
              <w:t>Penjelasan</w:t>
            </w:r>
          </w:p>
        </w:tc>
      </w:tr>
      <w:tr w:rsidR="00A86ECC" w14:paraId="2326227C"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1C464E17" w14:textId="77777777" w:rsidR="00A86ECC" w:rsidRDefault="00A86ECC" w:rsidP="00507D7A">
            <w:pPr>
              <w:pStyle w:val="ListParagraph"/>
              <w:rPr>
                <w:i/>
                <w:szCs w:val="24"/>
              </w:rPr>
            </w:pPr>
            <w:r>
              <w:rPr>
                <w:i/>
                <w:szCs w:val="24"/>
              </w:rPr>
              <w:t>Login</w:t>
            </w:r>
          </w:p>
        </w:tc>
        <w:tc>
          <w:tcPr>
            <w:tcW w:w="6237" w:type="dxa"/>
            <w:tcBorders>
              <w:top w:val="single" w:sz="4" w:space="0" w:color="auto"/>
              <w:left w:val="single" w:sz="4" w:space="0" w:color="auto"/>
              <w:bottom w:val="single" w:sz="4" w:space="0" w:color="auto"/>
              <w:right w:val="single" w:sz="4" w:space="0" w:color="auto"/>
            </w:tcBorders>
            <w:hideMark/>
          </w:tcPr>
          <w:p w14:paraId="502E8160" w14:textId="3968FF7D" w:rsidR="00A86ECC" w:rsidRDefault="00A86ECC" w:rsidP="000F0881">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0F0881">
              <w:rPr>
                <w:szCs w:val="24"/>
              </w:rPr>
              <w:t>SIG Pasar</w:t>
            </w:r>
            <w:r>
              <w:rPr>
                <w:szCs w:val="24"/>
              </w:rPr>
              <w:t xml:space="preserve">. Administrator harus melakukan </w:t>
            </w:r>
            <w:r>
              <w:rPr>
                <w:i/>
                <w:szCs w:val="24"/>
              </w:rPr>
              <w:t>Login</w:t>
            </w:r>
            <w:r>
              <w:rPr>
                <w:szCs w:val="24"/>
              </w:rPr>
              <w:t xml:space="preserve"> terlebih dahulu untuk dapat melakukan aktifitas-aktifitas yang lainnya.</w:t>
            </w:r>
          </w:p>
        </w:tc>
      </w:tr>
      <w:tr w:rsidR="00E86A04" w14:paraId="4CF463C9" w14:textId="77777777" w:rsidTr="00507D7A">
        <w:tc>
          <w:tcPr>
            <w:tcW w:w="2268" w:type="dxa"/>
            <w:tcBorders>
              <w:top w:val="single" w:sz="4" w:space="0" w:color="auto"/>
              <w:left w:val="single" w:sz="4" w:space="0" w:color="auto"/>
              <w:bottom w:val="single" w:sz="4" w:space="0" w:color="auto"/>
              <w:right w:val="single" w:sz="4" w:space="0" w:color="auto"/>
            </w:tcBorders>
          </w:tcPr>
          <w:p w14:paraId="2F29F14A" w14:textId="30AC26ED" w:rsidR="00E86A04" w:rsidRDefault="00E86A04" w:rsidP="00507D7A">
            <w:pPr>
              <w:pStyle w:val="ListParagraph"/>
              <w:rPr>
                <w:i/>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tcPr>
          <w:p w14:paraId="771A7481" w14:textId="0146C1F3" w:rsidR="00E86A04" w:rsidRDefault="00E86A04" w:rsidP="000F0881">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w:t>
            </w:r>
            <w:r>
              <w:rPr>
                <w:szCs w:val="24"/>
              </w:rPr>
              <w:lastRenderedPageBreak/>
              <w:t xml:space="preserve">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86A04" w14:paraId="11B85BE7"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0905A406" w14:textId="4A83A773" w:rsidR="00E86A04" w:rsidRPr="00A76FB5" w:rsidRDefault="00E86A04" w:rsidP="0034405C">
            <w:pPr>
              <w:pStyle w:val="ListParagraph"/>
              <w:rPr>
                <w:szCs w:val="24"/>
              </w:rPr>
            </w:pPr>
            <w:r>
              <w:rPr>
                <w:szCs w:val="24"/>
              </w:rPr>
              <w:lastRenderedPageBreak/>
              <w:t>Hapus Data Pasar</w:t>
            </w:r>
          </w:p>
        </w:tc>
        <w:tc>
          <w:tcPr>
            <w:tcW w:w="6237" w:type="dxa"/>
            <w:tcBorders>
              <w:top w:val="single" w:sz="4" w:space="0" w:color="auto"/>
              <w:left w:val="single" w:sz="4" w:space="0" w:color="auto"/>
              <w:bottom w:val="single" w:sz="4" w:space="0" w:color="auto"/>
              <w:right w:val="single" w:sz="4" w:space="0" w:color="auto"/>
            </w:tcBorders>
            <w:hideMark/>
          </w:tcPr>
          <w:p w14:paraId="38723DC4" w14:textId="732DAE8C" w:rsidR="00E86A04" w:rsidRDefault="00E86A04" w:rsidP="0034405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86A04" w14:paraId="7D91DE9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6A9CA6B" w14:textId="53BB4CEE" w:rsidR="00E86A04" w:rsidRPr="007467E7" w:rsidRDefault="00E86A04" w:rsidP="00507D7A">
            <w:pPr>
              <w:pStyle w:val="ListParagraph"/>
              <w:rPr>
                <w:szCs w:val="24"/>
              </w:rPr>
            </w:pPr>
            <w:r>
              <w:rPr>
                <w:szCs w:val="24"/>
              </w:rPr>
              <w:t>Edit Data Pasar</w:t>
            </w:r>
          </w:p>
        </w:tc>
        <w:tc>
          <w:tcPr>
            <w:tcW w:w="6237" w:type="dxa"/>
            <w:tcBorders>
              <w:top w:val="single" w:sz="4" w:space="0" w:color="auto"/>
              <w:left w:val="single" w:sz="4" w:space="0" w:color="auto"/>
              <w:bottom w:val="single" w:sz="4" w:space="0" w:color="auto"/>
              <w:right w:val="single" w:sz="4" w:space="0" w:color="auto"/>
            </w:tcBorders>
            <w:hideMark/>
          </w:tcPr>
          <w:p w14:paraId="6AC75EEF" w14:textId="18C71607" w:rsidR="00E86A04" w:rsidRDefault="00E86A04" w:rsidP="00507D7A">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86A04" w14:paraId="7CE4AE65"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0158373" w14:textId="4B98AAF1" w:rsidR="00E86A04" w:rsidRDefault="00E86A04" w:rsidP="00507D7A">
            <w:pPr>
              <w:pStyle w:val="ListParagraph"/>
              <w:rPr>
                <w:szCs w:val="24"/>
              </w:rPr>
            </w:pPr>
            <w:r>
              <w:rPr>
                <w:szCs w:val="24"/>
              </w:rPr>
              <w:t xml:space="preserve">Lihat Data </w:t>
            </w:r>
            <w:r w:rsidR="00061930">
              <w:rPr>
                <w:szCs w:val="24"/>
              </w:rPr>
              <w:t>pasar</w:t>
            </w:r>
            <w:r w:rsidR="00D76690">
              <w:rPr>
                <w:szCs w:val="24"/>
              </w:rPr>
              <w:t xml:space="preserve"> yang terverifikasi dan tidak terverifikasi</w:t>
            </w:r>
          </w:p>
        </w:tc>
        <w:tc>
          <w:tcPr>
            <w:tcW w:w="6237" w:type="dxa"/>
            <w:tcBorders>
              <w:top w:val="single" w:sz="4" w:space="0" w:color="auto"/>
              <w:left w:val="single" w:sz="4" w:space="0" w:color="auto"/>
              <w:bottom w:val="single" w:sz="4" w:space="0" w:color="auto"/>
              <w:right w:val="single" w:sz="4" w:space="0" w:color="auto"/>
            </w:tcBorders>
            <w:hideMark/>
          </w:tcPr>
          <w:p w14:paraId="3460B3F6" w14:textId="1D8D5F11" w:rsidR="00E86A04" w:rsidRDefault="00E86A04" w:rsidP="00061930">
            <w:pPr>
              <w:pStyle w:val="ListParagraph"/>
              <w:rPr>
                <w:szCs w:val="24"/>
              </w:rPr>
            </w:pPr>
            <w:r>
              <w:rPr>
                <w:szCs w:val="24"/>
              </w:rPr>
              <w:t xml:space="preserve">Aktifitas untuk melihat data </w:t>
            </w:r>
            <w:r w:rsidR="00061930">
              <w:rPr>
                <w:szCs w:val="24"/>
              </w:rPr>
              <w:t xml:space="preserve">pasar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melihat data </w:t>
            </w:r>
            <w:r w:rsidR="00061930">
              <w:rPr>
                <w:szCs w:val="24"/>
              </w:rPr>
              <w:t xml:space="preserve">pasar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data </w:t>
            </w:r>
            <w:r w:rsidR="00061930">
              <w:rPr>
                <w:szCs w:val="24"/>
              </w:rPr>
              <w:t xml:space="preserve">pasar </w:t>
            </w:r>
            <w:r>
              <w:rPr>
                <w:szCs w:val="24"/>
              </w:rPr>
              <w:t>ini juga merupakan “</w:t>
            </w:r>
            <w:r>
              <w:rPr>
                <w:i/>
                <w:szCs w:val="24"/>
              </w:rPr>
              <w:t>extend</w:t>
            </w:r>
            <w:r>
              <w:rPr>
                <w:szCs w:val="24"/>
              </w:rPr>
              <w:t xml:space="preserve">” dari aktifitas tambah data </w:t>
            </w:r>
            <w:r w:rsidR="00061930">
              <w:rPr>
                <w:szCs w:val="24"/>
              </w:rPr>
              <w:t>pasar</w:t>
            </w:r>
            <w:r>
              <w:rPr>
                <w:szCs w:val="24"/>
              </w:rPr>
              <w:t xml:space="preserve">, artinya untuk melakukan aktifitas </w:t>
            </w:r>
            <w:r w:rsidR="00061930">
              <w:rPr>
                <w:szCs w:val="24"/>
              </w:rPr>
              <w:t>melihat</w:t>
            </w:r>
            <w:r>
              <w:rPr>
                <w:szCs w:val="24"/>
              </w:rPr>
              <w:t xml:space="preserve"> data </w:t>
            </w:r>
            <w:r w:rsidR="00061930">
              <w:rPr>
                <w:szCs w:val="24"/>
              </w:rPr>
              <w:lastRenderedPageBreak/>
              <w:t xml:space="preserve">pasar </w:t>
            </w:r>
            <w:r>
              <w:rPr>
                <w:szCs w:val="24"/>
              </w:rPr>
              <w:t xml:space="preserve">ini administrator harus melakukan aktifitas tambah data </w:t>
            </w:r>
            <w:r w:rsidR="00061930">
              <w:rPr>
                <w:szCs w:val="24"/>
              </w:rPr>
              <w:t>pasar</w:t>
            </w:r>
            <w:r>
              <w:rPr>
                <w:szCs w:val="24"/>
              </w:rPr>
              <w:t>.</w:t>
            </w:r>
          </w:p>
        </w:tc>
      </w:tr>
      <w:tr w:rsidR="00D76690" w14:paraId="03C4DE25" w14:textId="77777777" w:rsidTr="00507D7A">
        <w:tc>
          <w:tcPr>
            <w:tcW w:w="2268" w:type="dxa"/>
            <w:tcBorders>
              <w:top w:val="single" w:sz="4" w:space="0" w:color="auto"/>
              <w:left w:val="single" w:sz="4" w:space="0" w:color="auto"/>
              <w:bottom w:val="single" w:sz="4" w:space="0" w:color="auto"/>
              <w:right w:val="single" w:sz="4" w:space="0" w:color="auto"/>
            </w:tcBorders>
          </w:tcPr>
          <w:p w14:paraId="65F6C61F" w14:textId="1E60EAB9" w:rsidR="00D76690" w:rsidRDefault="00D76690" w:rsidP="00D76690">
            <w:pPr>
              <w:pStyle w:val="ListParagraph"/>
              <w:rPr>
                <w:szCs w:val="24"/>
              </w:rPr>
            </w:pPr>
            <w:r>
              <w:rPr>
                <w:szCs w:val="24"/>
              </w:rPr>
              <w:lastRenderedPageBreak/>
              <w:t xml:space="preserve">Lihat Detail Data, Rute Lokasi dan Validasi Data Pasar </w:t>
            </w:r>
          </w:p>
        </w:tc>
        <w:tc>
          <w:tcPr>
            <w:tcW w:w="6237" w:type="dxa"/>
            <w:tcBorders>
              <w:top w:val="single" w:sz="4" w:space="0" w:color="auto"/>
              <w:left w:val="single" w:sz="4" w:space="0" w:color="auto"/>
              <w:bottom w:val="single" w:sz="4" w:space="0" w:color="auto"/>
              <w:right w:val="single" w:sz="4" w:space="0" w:color="auto"/>
            </w:tcBorders>
          </w:tcPr>
          <w:p w14:paraId="471B7784" w14:textId="67DACB10" w:rsidR="00D76690" w:rsidRDefault="00D76690" w:rsidP="005264DF">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w:t>
            </w:r>
            <w:r w:rsidR="000D75F1">
              <w:rPr>
                <w:szCs w:val="24"/>
              </w:rPr>
              <w:t xml:space="preserve">detail data, rute lokasi dan validasi data pasar </w:t>
            </w:r>
            <w:r>
              <w:rPr>
                <w:szCs w:val="24"/>
              </w:rPr>
              <w:t>ini juga merupakan “</w:t>
            </w:r>
            <w:r>
              <w:rPr>
                <w:i/>
                <w:szCs w:val="24"/>
              </w:rPr>
              <w:t>extend</w:t>
            </w:r>
            <w:r>
              <w:rPr>
                <w:szCs w:val="24"/>
              </w:rPr>
              <w:t xml:space="preserve">” dari aktifitas </w:t>
            </w:r>
            <w:r w:rsidR="005264DF">
              <w:rPr>
                <w:szCs w:val="24"/>
              </w:rPr>
              <w:t>melihat data pasar dan merupakan “</w:t>
            </w:r>
            <w:r w:rsidR="005264DF">
              <w:rPr>
                <w:i/>
                <w:szCs w:val="24"/>
              </w:rPr>
              <w:t>extend</w:t>
            </w:r>
            <w:r w:rsidR="005264DF">
              <w:rPr>
                <w:szCs w:val="24"/>
              </w:rPr>
              <w:t>” juga dari aktifitas menambah data pasar</w:t>
            </w:r>
            <w:r>
              <w:rPr>
                <w:szCs w:val="24"/>
              </w:rPr>
              <w:t>, artinya untuk melakukan aktifitas</w:t>
            </w:r>
            <w:r w:rsidR="00B97AF0">
              <w:rPr>
                <w:szCs w:val="24"/>
              </w:rPr>
              <w:t xml:space="preserve"> melihat</w:t>
            </w:r>
            <w:r>
              <w:rPr>
                <w:szCs w:val="24"/>
              </w:rPr>
              <w:t xml:space="preserve"> </w:t>
            </w:r>
            <w:r w:rsidR="00B97AF0">
              <w:rPr>
                <w:szCs w:val="24"/>
              </w:rPr>
              <w:t xml:space="preserve">detail data, rute lokasi dan validasi data pasar </w:t>
            </w:r>
            <w:r>
              <w:rPr>
                <w:szCs w:val="24"/>
              </w:rPr>
              <w:t>ini administrator harus melakukan aktifitas tambah data pasar.</w:t>
            </w:r>
          </w:p>
        </w:tc>
      </w:tr>
      <w:tr w:rsidR="00E86A04" w14:paraId="5E10727A"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072B1DE" w14:textId="77777777" w:rsidR="00E86A04" w:rsidRPr="003A3A2F" w:rsidRDefault="00E86A04" w:rsidP="00507D7A">
            <w:pPr>
              <w:pStyle w:val="ListParagraph"/>
              <w:rPr>
                <w:szCs w:val="24"/>
              </w:rPr>
            </w:pPr>
            <w:r>
              <w:rPr>
                <w:i/>
                <w:szCs w:val="24"/>
              </w:rPr>
              <w:t>Logout</w:t>
            </w:r>
          </w:p>
        </w:tc>
        <w:tc>
          <w:tcPr>
            <w:tcW w:w="6237" w:type="dxa"/>
            <w:tcBorders>
              <w:top w:val="single" w:sz="4" w:space="0" w:color="auto"/>
              <w:left w:val="single" w:sz="4" w:space="0" w:color="auto"/>
              <w:bottom w:val="single" w:sz="4" w:space="0" w:color="auto"/>
              <w:right w:val="single" w:sz="4" w:space="0" w:color="auto"/>
            </w:tcBorders>
            <w:hideMark/>
          </w:tcPr>
          <w:p w14:paraId="7B1E8CE7" w14:textId="77777777" w:rsidR="00E86A04" w:rsidRDefault="00E86A04" w:rsidP="00507D7A">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2B2C4232" w14:textId="77777777" w:rsidR="00A86ECC" w:rsidRDefault="00A86ECC" w:rsidP="00CB06A9">
      <w:pPr>
        <w:ind w:firstLine="0"/>
        <w:rPr>
          <w:szCs w:val="24"/>
          <w:lang w:val="en-ID"/>
        </w:rPr>
      </w:pPr>
    </w:p>
    <w:p w14:paraId="5BF4432A"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44C19BA4" w14:textId="77777777" w:rsidR="00A86ECC" w:rsidRDefault="00A86ECC" w:rsidP="00A86ECC">
      <w:pPr>
        <w:pStyle w:val="ListParagraph"/>
        <w:ind w:left="1276"/>
        <w:jc w:val="center"/>
        <w:rPr>
          <w:szCs w:val="24"/>
          <w:lang w:val="en-ID"/>
        </w:rPr>
      </w:pPr>
      <w:r>
        <w:rPr>
          <w:szCs w:val="24"/>
          <w:lang w:val="en-ID"/>
        </w:rPr>
        <w:t xml:space="preserve">Tabel 4.3 </w:t>
      </w:r>
      <w:r>
        <w:rPr>
          <w:i/>
          <w:szCs w:val="24"/>
          <w:lang w:val="en-ID"/>
        </w:rPr>
        <w:t xml:space="preserve">Use Specification Case </w:t>
      </w:r>
      <w:r>
        <w:rPr>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A86ECC" w14:paraId="38031574"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527CC64F"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17D0957A" w14:textId="77777777" w:rsidR="00A86ECC" w:rsidRDefault="00A86ECC" w:rsidP="00507D7A">
            <w:pPr>
              <w:pStyle w:val="ListParagraph"/>
              <w:jc w:val="center"/>
              <w:rPr>
                <w:b/>
                <w:szCs w:val="24"/>
              </w:rPr>
            </w:pPr>
            <w:r>
              <w:rPr>
                <w:b/>
                <w:szCs w:val="24"/>
              </w:rPr>
              <w:t>Penjelasan</w:t>
            </w:r>
          </w:p>
        </w:tc>
      </w:tr>
      <w:tr w:rsidR="00A86ECC" w14:paraId="65A977B6"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95ADC74" w14:textId="3AB92C9D" w:rsidR="00A86ECC" w:rsidRPr="00CE16BA" w:rsidRDefault="00A86ECC" w:rsidP="0060646C">
            <w:pPr>
              <w:pStyle w:val="ListParagraph"/>
              <w:rPr>
                <w:szCs w:val="24"/>
              </w:rPr>
            </w:pPr>
            <w:r>
              <w:rPr>
                <w:szCs w:val="24"/>
              </w:rPr>
              <w:t xml:space="preserve">Lihat Data </w:t>
            </w:r>
            <w:r w:rsidR="0060646C">
              <w:rPr>
                <w:szCs w:val="24"/>
              </w:rPr>
              <w:t>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5DC83BC2" w14:textId="71E06500" w:rsidR="00A86ECC" w:rsidRDefault="00A86ECC" w:rsidP="009672E7">
            <w:pPr>
              <w:pStyle w:val="ListParagraph"/>
              <w:rPr>
                <w:szCs w:val="24"/>
              </w:rPr>
            </w:pPr>
            <w:r>
              <w:rPr>
                <w:szCs w:val="24"/>
              </w:rPr>
              <w:t xml:space="preserve">Aktifitas Lihat Data </w:t>
            </w:r>
            <w:r w:rsidR="00595B8C">
              <w:rPr>
                <w:szCs w:val="24"/>
              </w:rPr>
              <w:t xml:space="preserve">pasar yang terverfikasi </w:t>
            </w:r>
            <w:r>
              <w:rPr>
                <w:szCs w:val="24"/>
              </w:rPr>
              <w:t>merupakan suatu aktifitas yang</w:t>
            </w:r>
            <w:r w:rsidR="00E028C9">
              <w:rPr>
                <w:szCs w:val="24"/>
              </w:rPr>
              <w:t xml:space="preserve"> </w:t>
            </w:r>
            <w:r>
              <w:rPr>
                <w:szCs w:val="24"/>
              </w:rPr>
              <w:t xml:space="preserve">dilakukan dari sisi masyarakat </w:t>
            </w:r>
            <w:r w:rsidR="00595B8C">
              <w:rPr>
                <w:szCs w:val="24"/>
              </w:rPr>
              <w:t xml:space="preserve">dan juga administrator tanpa harus melakukan </w:t>
            </w:r>
            <w:r w:rsidR="00595B8C" w:rsidRPr="00595B8C">
              <w:rPr>
                <w:i/>
                <w:szCs w:val="24"/>
              </w:rPr>
              <w:t>login</w:t>
            </w:r>
            <w:r>
              <w:rPr>
                <w:i/>
                <w:szCs w:val="24"/>
              </w:rPr>
              <w:t xml:space="preserve">. </w:t>
            </w:r>
            <w:r w:rsidR="009672E7">
              <w:rPr>
                <w:szCs w:val="24"/>
              </w:rPr>
              <w:t>Pada aktifitas ini administrator maupun masyarakat dapat melihat detail data pasar dan rute menuju lokasi pasar</w:t>
            </w:r>
            <w:r>
              <w:rPr>
                <w:szCs w:val="24"/>
              </w:rPr>
              <w:t>.</w:t>
            </w:r>
          </w:p>
        </w:tc>
      </w:tr>
      <w:tr w:rsidR="00A86ECC" w14:paraId="1391090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31627316" w14:textId="7DB06867" w:rsidR="00A86ECC" w:rsidRPr="00A76FB5" w:rsidRDefault="00E0710E" w:rsidP="00507D7A">
            <w:pPr>
              <w:pStyle w:val="ListParagraph"/>
              <w:rPr>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28E5D109" w14:textId="370C0E0C" w:rsidR="00A86ECC" w:rsidRDefault="00A86ECC" w:rsidP="003B5D1A">
            <w:pPr>
              <w:pStyle w:val="ListParagraph"/>
              <w:rPr>
                <w:szCs w:val="24"/>
              </w:rPr>
            </w:pPr>
            <w:r>
              <w:rPr>
                <w:szCs w:val="24"/>
              </w:rPr>
              <w:t xml:space="preserve">Aktifitas </w:t>
            </w:r>
            <w:r w:rsidR="0063696E">
              <w:rPr>
                <w:szCs w:val="24"/>
              </w:rPr>
              <w:t xml:space="preserve">tambah data pasar </w:t>
            </w:r>
            <w:r>
              <w:rPr>
                <w:szCs w:val="24"/>
              </w:rPr>
              <w:t xml:space="preserve">merupakan suatu aktifitas yang dilakukan dari sisi masyarakat yang dapat dilakukan </w:t>
            </w:r>
            <w:r w:rsidR="0063696E">
              <w:rPr>
                <w:szCs w:val="24"/>
              </w:rPr>
              <w:lastRenderedPageBreak/>
              <w:t xml:space="preserve">tanpa harus melakukan </w:t>
            </w:r>
            <w:r w:rsidR="0063696E" w:rsidRPr="0063696E">
              <w:rPr>
                <w:i/>
                <w:szCs w:val="24"/>
              </w:rPr>
              <w:t>login</w:t>
            </w:r>
            <w:r>
              <w:rPr>
                <w:i/>
                <w:szCs w:val="24"/>
              </w:rPr>
              <w:t xml:space="preserve">. </w:t>
            </w:r>
            <w:r w:rsidR="003B5D1A">
              <w:rPr>
                <w:szCs w:val="24"/>
              </w:rPr>
              <w:t>Pada aktifitas ini masyarakat dapat menambah data pasar namun menunggu validasi dari administrator untuk dapat ditampilkan ke dalam system</w:t>
            </w:r>
            <w:r>
              <w:rPr>
                <w:szCs w:val="24"/>
              </w:rPr>
              <w:t>.</w:t>
            </w:r>
          </w:p>
        </w:tc>
      </w:tr>
    </w:tbl>
    <w:p w14:paraId="31C3ED3F" w14:textId="77777777" w:rsidR="00624897" w:rsidRDefault="00624897" w:rsidP="006E0A52"/>
    <w:p w14:paraId="44714F6C" w14:textId="77777777" w:rsidR="00624897" w:rsidRDefault="00624897" w:rsidP="006E0A52"/>
    <w:p w14:paraId="6180528A" w14:textId="0FFFF316" w:rsidR="000C0E43" w:rsidRPr="00D6383E" w:rsidRDefault="00624897" w:rsidP="00D6383E">
      <w:pPr>
        <w:pStyle w:val="ListParagraph"/>
        <w:numPr>
          <w:ilvl w:val="0"/>
          <w:numId w:val="29"/>
        </w:numPr>
        <w:rPr>
          <w:b/>
        </w:rPr>
      </w:pPr>
      <w:bookmarkStart w:id="39" w:name="_Toc532465145"/>
      <w:r w:rsidRPr="00624897">
        <w:rPr>
          <w:b/>
          <w:lang w:val="en-ID"/>
        </w:rPr>
        <w:t>Class Diagram</w:t>
      </w:r>
      <w:bookmarkEnd w:id="39"/>
    </w:p>
    <w:p w14:paraId="579A2EED" w14:textId="4134A0FE" w:rsidR="00BD6F8F" w:rsidRPr="0078023A" w:rsidRDefault="00D55D48" w:rsidP="00BD6F8F">
      <w:pPr>
        <w:pStyle w:val="ListParagraph"/>
        <w:ind w:firstLine="425"/>
        <w:rPr>
          <w:szCs w:val="24"/>
          <w:lang w:val="en-ID"/>
        </w:rPr>
      </w:pPr>
      <w:r>
        <w:rPr>
          <w:szCs w:val="24"/>
        </w:rPr>
        <w:t xml:space="preserve">SIG pasar </w:t>
      </w:r>
      <w:r w:rsidR="00BD6F8F" w:rsidRPr="00E6121D">
        <w:rPr>
          <w:szCs w:val="24"/>
          <w:lang w:val="en-ID"/>
        </w:rPr>
        <w:t xml:space="preserve">merupakan sebuah sistem yang dibuat dengan menggunakan </w:t>
      </w:r>
      <w:r w:rsidR="00BD6F8F" w:rsidRPr="00E6121D">
        <w:rPr>
          <w:i/>
          <w:szCs w:val="24"/>
          <w:lang w:val="en-ID"/>
        </w:rPr>
        <w:t>framework Code Igniter</w:t>
      </w:r>
      <w:r w:rsidR="00BD6F8F" w:rsidRPr="00E6121D">
        <w:rPr>
          <w:szCs w:val="24"/>
          <w:lang w:val="en-ID"/>
        </w:rPr>
        <w:t xml:space="preserve"> yang berbasis MVC (</w:t>
      </w:r>
      <w:r w:rsidR="00BD6F8F" w:rsidRPr="00E6121D">
        <w:rPr>
          <w:i/>
          <w:szCs w:val="24"/>
          <w:lang w:val="en-ID"/>
        </w:rPr>
        <w:t>Model View Controller</w:t>
      </w:r>
      <w:r w:rsidR="00BD6F8F" w:rsidRPr="00E6121D">
        <w:rPr>
          <w:szCs w:val="24"/>
          <w:lang w:val="en-ID"/>
        </w:rPr>
        <w:t xml:space="preserve">), maka untuk </w:t>
      </w:r>
      <w:r w:rsidR="00BD6F8F" w:rsidRPr="00E6121D">
        <w:rPr>
          <w:i/>
          <w:szCs w:val="24"/>
          <w:lang w:val="en-ID"/>
        </w:rPr>
        <w:t>class diagram</w:t>
      </w:r>
      <w:r w:rsidR="00BD6F8F" w:rsidRPr="00E6121D">
        <w:rPr>
          <w:szCs w:val="24"/>
          <w:lang w:val="en-ID"/>
        </w:rPr>
        <w:t xml:space="preserve"> pada pembahasan ini dibagi atas 2 </w:t>
      </w:r>
      <w:r w:rsidR="00BD6F8F" w:rsidRPr="00E6121D">
        <w:rPr>
          <w:i/>
          <w:szCs w:val="24"/>
          <w:lang w:val="en-ID"/>
        </w:rPr>
        <w:t>class diagram</w:t>
      </w:r>
      <w:r w:rsidR="00BD6F8F" w:rsidRPr="00E6121D">
        <w:rPr>
          <w:szCs w:val="24"/>
          <w:lang w:val="en-ID"/>
        </w:rPr>
        <w:t xml:space="preserve">, yaitu </w:t>
      </w:r>
      <w:r w:rsidR="00BD6F8F" w:rsidRPr="00E6121D">
        <w:rPr>
          <w:i/>
          <w:szCs w:val="24"/>
          <w:lang w:val="en-ID"/>
        </w:rPr>
        <w:t xml:space="preserve">class diagram controller </w:t>
      </w:r>
      <w:r w:rsidR="00BD6F8F" w:rsidRPr="00E6121D">
        <w:rPr>
          <w:szCs w:val="24"/>
          <w:lang w:val="en-ID"/>
        </w:rPr>
        <w:t xml:space="preserve">dan </w:t>
      </w:r>
      <w:r w:rsidR="00BD6F8F" w:rsidRPr="00E6121D">
        <w:rPr>
          <w:i/>
          <w:szCs w:val="24"/>
          <w:lang w:val="en-ID"/>
        </w:rPr>
        <w:t>class diagram model</w:t>
      </w:r>
      <w:r w:rsidR="00BD6F8F" w:rsidRPr="00E6121D">
        <w:rPr>
          <w:szCs w:val="24"/>
          <w:lang w:val="en-ID"/>
        </w:rPr>
        <w:t xml:space="preserve">. Berikut adalah bentuk </w:t>
      </w:r>
      <w:r w:rsidR="00BD6F8F" w:rsidRPr="00E6121D">
        <w:rPr>
          <w:i/>
          <w:szCs w:val="24"/>
          <w:lang w:val="en-ID"/>
        </w:rPr>
        <w:t>class diagram</w:t>
      </w:r>
      <w:r w:rsidR="00BD6F8F" w:rsidRPr="00E6121D">
        <w:rPr>
          <w:szCs w:val="24"/>
          <w:lang w:val="en-ID"/>
        </w:rPr>
        <w:t xml:space="preserve"> dari </w:t>
      </w:r>
      <w:r w:rsidR="00B10A7B">
        <w:rPr>
          <w:szCs w:val="24"/>
          <w:lang w:val="en-ID"/>
        </w:rPr>
        <w:t>SIG Pasar</w:t>
      </w:r>
      <w:r w:rsidR="00BD6F8F" w:rsidRPr="00E6121D">
        <w:rPr>
          <w:szCs w:val="24"/>
          <w:lang w:val="en-ID"/>
        </w:rPr>
        <w:t>.</w:t>
      </w:r>
    </w:p>
    <w:p w14:paraId="51071C41" w14:textId="1F0F76C6" w:rsidR="00BD6F8F" w:rsidRDefault="00BD6F8F" w:rsidP="00BD6F8F">
      <w:pPr>
        <w:pStyle w:val="ListParagraph"/>
        <w:ind w:firstLine="425"/>
      </w:pPr>
      <w:r w:rsidRPr="007847FB">
        <w:rPr>
          <w:szCs w:val="24"/>
        </w:rPr>
        <w:t>Pada Gambar 4.</w:t>
      </w:r>
      <w:r>
        <w:rPr>
          <w:szCs w:val="24"/>
        </w:rPr>
        <w:t xml:space="preserve">4 </w:t>
      </w:r>
      <w:r w:rsidRPr="007847FB">
        <w:rPr>
          <w:szCs w:val="24"/>
        </w:rPr>
        <w:t>dapat dilihat keterhubungan antar kelas</w:t>
      </w:r>
      <w:r>
        <w:rPr>
          <w:szCs w:val="24"/>
        </w:rPr>
        <w:t xml:space="preserve"> pada </w:t>
      </w:r>
      <w:r w:rsidRPr="00E6121D">
        <w:rPr>
          <w:i/>
          <w:szCs w:val="24"/>
        </w:rPr>
        <w:t>controller</w:t>
      </w:r>
      <w:r>
        <w:rPr>
          <w:szCs w:val="24"/>
        </w:rPr>
        <w:t xml:space="preserve">, </w:t>
      </w:r>
      <w:r w:rsidRPr="005B73AA">
        <w:rPr>
          <w:i/>
          <w:szCs w:val="24"/>
        </w:rPr>
        <w:t>model</w:t>
      </w:r>
      <w:r>
        <w:rPr>
          <w:szCs w:val="24"/>
        </w:rPr>
        <w:t xml:space="preserve"> dan </w:t>
      </w:r>
      <w:r>
        <w:rPr>
          <w:i/>
          <w:szCs w:val="24"/>
        </w:rPr>
        <w:t>view</w:t>
      </w:r>
      <w:r w:rsidRPr="007847FB">
        <w:rPr>
          <w:szCs w:val="24"/>
        </w:rPr>
        <w:t xml:space="preserve"> yang terdapat pada</w:t>
      </w:r>
      <w:r>
        <w:rPr>
          <w:rFonts w:cs="Times New Roman"/>
        </w:rPr>
        <w:t xml:space="preserve"> </w:t>
      </w:r>
      <w:r w:rsidR="00687C44">
        <w:rPr>
          <w:szCs w:val="24"/>
          <w:lang w:val="en-ID"/>
        </w:rPr>
        <w:t>SIG Pasar</w:t>
      </w:r>
      <w:r w:rsidRPr="007847FB">
        <w:rPr>
          <w:szCs w:val="24"/>
        </w:rPr>
        <w:t>.</w:t>
      </w:r>
    </w:p>
    <w:tbl>
      <w:tblPr>
        <w:tblStyle w:val="TableGrid"/>
        <w:tblW w:w="0" w:type="auto"/>
        <w:tblLook w:val="04A0" w:firstRow="1" w:lastRow="0" w:firstColumn="1" w:lastColumn="0" w:noHBand="0" w:noVBand="1"/>
      </w:tblPr>
      <w:tblGrid>
        <w:gridCol w:w="8719"/>
      </w:tblGrid>
      <w:tr w:rsidR="00354915" w:rsidRPr="00EA0B28" w14:paraId="1C6C17EE" w14:textId="77777777" w:rsidTr="00354915">
        <w:tc>
          <w:tcPr>
            <w:tcW w:w="8719" w:type="dxa"/>
          </w:tcPr>
          <w:p w14:paraId="606BA37F" w14:textId="179EC55A" w:rsidR="00354915" w:rsidRPr="00EA0B28" w:rsidRDefault="00701E2C" w:rsidP="00507D7A">
            <w:pPr>
              <w:pStyle w:val="Caption"/>
              <w:rPr>
                <w:sz w:val="12"/>
                <w:bdr w:val="single" w:sz="4" w:space="0" w:color="auto"/>
              </w:rPr>
            </w:pPr>
            <w:r>
              <w:rPr>
                <w:lang w:val="en-US"/>
              </w:rPr>
              <w:object w:dxaOrig="21840" w:dyaOrig="15750" w14:anchorId="18E3F479">
                <v:shape id="_x0000_i1026" type="#_x0000_t75" style="width:425pt;height:306.25pt" o:ole="">
                  <v:imagedata r:id="rId26" o:title=""/>
                </v:shape>
                <o:OLEObject Type="Embed" ProgID="Visio.Drawing.15" ShapeID="_x0000_i1026" DrawAspect="Content" ObjectID="_1704145968" r:id="rId27"/>
              </w:object>
            </w:r>
          </w:p>
        </w:tc>
      </w:tr>
    </w:tbl>
    <w:p w14:paraId="18D3C182" w14:textId="1E3F2F47" w:rsidR="00BD6F8F" w:rsidRPr="00EA0B28" w:rsidRDefault="00BD6F8F" w:rsidP="00BD6F8F">
      <w:pPr>
        <w:pStyle w:val="Caption"/>
        <w:rPr>
          <w:sz w:val="12"/>
          <w:bdr w:val="single" w:sz="4" w:space="0" w:color="auto"/>
        </w:rPr>
      </w:pPr>
    </w:p>
    <w:p w14:paraId="0EB34E2E" w14:textId="77777777" w:rsidR="00BD6F8F" w:rsidRPr="00EA0B28" w:rsidRDefault="00BD6F8F" w:rsidP="00BD6F8F">
      <w:pPr>
        <w:pStyle w:val="Caption"/>
        <w:rPr>
          <w:rFonts w:cs="Times New Roman"/>
          <w:i/>
          <w:sz w:val="22"/>
          <w:bdr w:val="single" w:sz="4" w:space="0" w:color="auto"/>
        </w:rPr>
      </w:pPr>
      <w:bookmarkStart w:id="40" w:name="_Toc534216707"/>
      <w:r w:rsidRPr="00EA0B28">
        <w:rPr>
          <w:rFonts w:cs="Times New Roman"/>
          <w:b/>
          <w:i/>
          <w:sz w:val="22"/>
        </w:rPr>
        <w:t>Gambar 4.</w:t>
      </w:r>
      <w:r w:rsidRPr="00EA0B28">
        <w:rPr>
          <w:rFonts w:cs="Times New Roman"/>
          <w:b/>
          <w:i/>
          <w:sz w:val="22"/>
        </w:rPr>
        <w:fldChar w:fldCharType="begin"/>
      </w:r>
      <w:r w:rsidRPr="00EA0B28">
        <w:rPr>
          <w:rFonts w:cs="Times New Roman"/>
          <w:b/>
          <w:i/>
          <w:sz w:val="22"/>
        </w:rPr>
        <w:instrText xml:space="preserve"> SEQ Gambar_4. \* ARABIC </w:instrText>
      </w:r>
      <w:r w:rsidRPr="00EA0B28">
        <w:rPr>
          <w:rFonts w:cs="Times New Roman"/>
          <w:b/>
          <w:i/>
          <w:sz w:val="22"/>
        </w:rPr>
        <w:fldChar w:fldCharType="separate"/>
      </w:r>
      <w:r>
        <w:rPr>
          <w:rFonts w:cs="Times New Roman"/>
          <w:b/>
          <w:i/>
          <w:noProof/>
          <w:sz w:val="22"/>
        </w:rPr>
        <w:t>2</w:t>
      </w:r>
      <w:r w:rsidRPr="00EA0B28">
        <w:rPr>
          <w:rFonts w:cs="Times New Roman"/>
          <w:b/>
          <w:i/>
          <w:sz w:val="22"/>
        </w:rPr>
        <w:fldChar w:fldCharType="end"/>
      </w:r>
      <w:r w:rsidRPr="00EA0B28">
        <w:rPr>
          <w:rFonts w:cs="Times New Roman"/>
          <w:i/>
          <w:sz w:val="22"/>
        </w:rPr>
        <w:t xml:space="preserve"> </w:t>
      </w:r>
      <w:r w:rsidRPr="00EA0B28">
        <w:rPr>
          <w:rFonts w:cs="Times New Roman"/>
          <w:sz w:val="22"/>
          <w:szCs w:val="24"/>
          <w:lang w:val="en-ID"/>
        </w:rPr>
        <w:t>Class</w:t>
      </w:r>
      <w:r w:rsidRPr="00EA0B28">
        <w:rPr>
          <w:rFonts w:cs="Times New Roman"/>
          <w:i/>
          <w:sz w:val="22"/>
          <w:szCs w:val="24"/>
          <w:lang w:val="en-ID"/>
        </w:rPr>
        <w:t xml:space="preserve"> </w:t>
      </w:r>
      <w:r w:rsidRPr="00EA0B28">
        <w:rPr>
          <w:rFonts w:cs="Times New Roman"/>
          <w:sz w:val="22"/>
          <w:szCs w:val="24"/>
          <w:lang w:val="en-ID"/>
        </w:rPr>
        <w:t>diagram</w:t>
      </w:r>
      <w:r w:rsidRPr="00EA0B28">
        <w:rPr>
          <w:rFonts w:cs="Times New Roman"/>
          <w:i/>
          <w:sz w:val="22"/>
          <w:szCs w:val="24"/>
          <w:lang w:val="en-ID"/>
        </w:rPr>
        <w:t xml:space="preserve"> keseluruhan sistem</w:t>
      </w:r>
      <w:bookmarkEnd w:id="40"/>
    </w:p>
    <w:p w14:paraId="1197114D" w14:textId="77777777" w:rsidR="000C0E43" w:rsidRPr="000C0E43" w:rsidRDefault="000C0E43" w:rsidP="000C0E43">
      <w:pPr>
        <w:ind w:left="360" w:firstLine="0"/>
        <w:rPr>
          <w:b/>
        </w:rPr>
      </w:pPr>
    </w:p>
    <w:p w14:paraId="480CADE0" w14:textId="4488AE93" w:rsidR="00890DDE" w:rsidRDefault="00890DDE" w:rsidP="000C0E43">
      <w:pPr>
        <w:ind w:firstLine="0"/>
      </w:pPr>
    </w:p>
    <w:p w14:paraId="5FC57669" w14:textId="6491B1E2" w:rsidR="00D26BF2" w:rsidRDefault="00D26BF2" w:rsidP="00D26BF2">
      <w:pPr>
        <w:pStyle w:val="ListParagraph"/>
        <w:numPr>
          <w:ilvl w:val="0"/>
          <w:numId w:val="29"/>
        </w:numPr>
      </w:pPr>
      <w:r>
        <w:t>Activity diagram</w:t>
      </w:r>
    </w:p>
    <w:p w14:paraId="7C52A34F" w14:textId="77777777" w:rsidR="00D26BF2" w:rsidRDefault="00D26BF2" w:rsidP="00D26BF2"/>
    <w:p w14:paraId="0950060A" w14:textId="77777777" w:rsidR="00D26BF2" w:rsidRDefault="00D26BF2" w:rsidP="00D26BF2"/>
    <w:p w14:paraId="55215FB8" w14:textId="63782537" w:rsidR="00D26BF2" w:rsidRDefault="00D26BF2" w:rsidP="00D26BF2">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7C61FA8B" w14:textId="77777777" w:rsidR="00D26BF2" w:rsidRPr="00502196" w:rsidRDefault="00D26BF2" w:rsidP="00D26BF2">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55D5AB7E" w14:textId="6C61EB96" w:rsidR="00D26BF2" w:rsidRDefault="00D26BF2" w:rsidP="00D26BF2">
      <w:pPr>
        <w:pStyle w:val="ListParagraph"/>
        <w:ind w:left="284" w:firstLine="425"/>
        <w:rPr>
          <w:szCs w:val="24"/>
        </w:rPr>
      </w:pPr>
      <w:r w:rsidRPr="00A11DC7">
        <w:rPr>
          <w:szCs w:val="24"/>
        </w:rPr>
        <w:t xml:space="preserve">Pada </w:t>
      </w:r>
      <w:r w:rsidR="00507D7A">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lainnya terhadap sistem. Gambar 4.</w:t>
      </w:r>
      <w:r>
        <w:rPr>
          <w:szCs w:val="24"/>
        </w:rPr>
        <w:t>3</w:t>
      </w:r>
      <w:r w:rsidRPr="00A11DC7">
        <w:rPr>
          <w:b/>
          <w:szCs w:val="24"/>
        </w:rPr>
        <w:t xml:space="preserve"> </w:t>
      </w:r>
      <w:r w:rsidRPr="00A11DC7">
        <w:rPr>
          <w:szCs w:val="24"/>
        </w:rPr>
        <w:t xml:space="preserve">menjelaskan aktivitas untuk masuk ke dalam sistem atau </w:t>
      </w:r>
      <w:r w:rsidRPr="00A11DC7">
        <w:rPr>
          <w:i/>
          <w:szCs w:val="24"/>
        </w:rPr>
        <w:t xml:space="preserve">login </w:t>
      </w:r>
      <w:r w:rsidRPr="00A11DC7">
        <w:rPr>
          <w:szCs w:val="24"/>
        </w:rPr>
        <w:t xml:space="preserve"> sistem. Proses pertama adalah sistem akan menampilkan halaman </w:t>
      </w:r>
      <w:r w:rsidR="00507D7A">
        <w:rPr>
          <w:i/>
          <w:szCs w:val="24"/>
        </w:rPr>
        <w:t>login</w:t>
      </w:r>
      <w:r w:rsidRPr="00A11DC7">
        <w:rPr>
          <w:szCs w:val="24"/>
        </w:rPr>
        <w:t>, kemudian admin</w:t>
      </w:r>
      <w:r>
        <w:rPr>
          <w:szCs w:val="24"/>
        </w:rPr>
        <w:t>istrator</w:t>
      </w:r>
      <w:r w:rsidRPr="00A11DC7">
        <w:rPr>
          <w:szCs w:val="24"/>
        </w:rPr>
        <w:t xml:space="preserve"> </w:t>
      </w:r>
      <w:r w:rsidR="00507D7A">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sidR="00507D7A">
        <w:rPr>
          <w:szCs w:val="24"/>
        </w:rPr>
        <w:t>diminta lagi untuk mengisi semua form yang ada</w:t>
      </w:r>
      <w:r w:rsidRPr="00A11DC7">
        <w:rPr>
          <w:szCs w:val="24"/>
        </w:rPr>
        <w:t xml:space="preserve">, jika </w:t>
      </w:r>
      <w:r w:rsidR="00507D7A">
        <w:rPr>
          <w:szCs w:val="24"/>
        </w:rPr>
        <w:t>form sudah terisi semua</w:t>
      </w:r>
      <w:r w:rsidRPr="00A11DC7">
        <w:rPr>
          <w:szCs w:val="24"/>
        </w:rPr>
        <w:t xml:space="preserve">, maka proses </w:t>
      </w:r>
      <w:r w:rsidR="00507D7A">
        <w:rPr>
          <w:i/>
          <w:szCs w:val="24"/>
        </w:rPr>
        <w:t xml:space="preserve">login </w:t>
      </w:r>
      <w:r w:rsidRPr="00A11DC7">
        <w:rPr>
          <w:szCs w:val="24"/>
        </w:rPr>
        <w:t>akan diproses sistem.</w:t>
      </w:r>
      <w:r w:rsidR="00507D7A">
        <w:rPr>
          <w:szCs w:val="24"/>
        </w:rPr>
        <w:t xml:space="preserve"> </w:t>
      </w:r>
      <w:r w:rsidR="00507D7A" w:rsidRPr="00A11DC7">
        <w:rPr>
          <w:szCs w:val="24"/>
        </w:rPr>
        <w:t xml:space="preserve">Jika </w:t>
      </w:r>
      <w:r w:rsidR="00507D7A">
        <w:rPr>
          <w:szCs w:val="24"/>
        </w:rPr>
        <w:t xml:space="preserve">login </w:t>
      </w:r>
      <w:r w:rsidR="00507D7A" w:rsidRPr="00A11DC7">
        <w:rPr>
          <w:szCs w:val="24"/>
        </w:rPr>
        <w:t xml:space="preserve">gagal sistem akan menampilkan pesan kesalahan </w:t>
      </w:r>
      <w:r w:rsidR="003B7F68">
        <w:rPr>
          <w:szCs w:val="24"/>
        </w:rPr>
        <w:t xml:space="preserve">dan </w:t>
      </w:r>
      <w:r w:rsidR="00507D7A" w:rsidRPr="00A11DC7">
        <w:rPr>
          <w:szCs w:val="24"/>
        </w:rPr>
        <w:t>admin</w:t>
      </w:r>
      <w:r w:rsidR="00507D7A">
        <w:rPr>
          <w:szCs w:val="24"/>
        </w:rPr>
        <w:t>istrator</w:t>
      </w:r>
      <w:r w:rsidRPr="00A11DC7">
        <w:rPr>
          <w:szCs w:val="24"/>
        </w:rPr>
        <w:t xml:space="preserve"> </w:t>
      </w:r>
      <w:r w:rsidR="003B7F68">
        <w:rPr>
          <w:szCs w:val="24"/>
        </w:rPr>
        <w:t>diminta untuk memasukkan username dan password yang sesuai, j</w:t>
      </w:r>
      <w:r w:rsidRPr="00A11DC7">
        <w:rPr>
          <w:szCs w:val="24"/>
        </w:rPr>
        <w:t xml:space="preserve">ika </w:t>
      </w:r>
      <w:r w:rsidRPr="00A11DC7">
        <w:rPr>
          <w:i/>
          <w:szCs w:val="24"/>
        </w:rPr>
        <w:t xml:space="preserve">login </w:t>
      </w:r>
      <w:r w:rsidRPr="00A11DC7">
        <w:rPr>
          <w:szCs w:val="24"/>
        </w:rPr>
        <w:t xml:space="preserve"> berhasil, </w:t>
      </w:r>
      <w:r w:rsidR="003B7F68">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0120EA80" w14:textId="255441FB" w:rsidR="00D26BF2" w:rsidRDefault="00701E2C" w:rsidP="00D26BF2">
      <w:pPr>
        <w:pStyle w:val="ListParagraph"/>
        <w:ind w:left="284"/>
        <w:jc w:val="center"/>
      </w:pPr>
      <w:r>
        <w:object w:dxaOrig="9840" w:dyaOrig="19380" w14:anchorId="5DE2CDDF">
          <v:shape id="_x0000_i1027" type="#_x0000_t75" style="width:335.3pt;height:659.8pt" o:ole="">
            <v:imagedata r:id="rId28" o:title=""/>
          </v:shape>
          <o:OLEObject Type="Embed" ProgID="Visio.Drawing.15" ShapeID="_x0000_i1027" DrawAspect="Content" ObjectID="_1704145969" r:id="rId29"/>
        </w:object>
      </w:r>
    </w:p>
    <w:p w14:paraId="66D0EF4A" w14:textId="77777777" w:rsidR="00D26BF2" w:rsidRPr="002E4626" w:rsidRDefault="00D26BF2" w:rsidP="00D26BF2">
      <w:pPr>
        <w:pStyle w:val="Caption"/>
        <w:ind w:left="284"/>
        <w:rPr>
          <w:rFonts w:cs="Times New Roman"/>
          <w:b/>
          <w:i/>
          <w:sz w:val="22"/>
          <w:szCs w:val="24"/>
          <w:lang w:val="en-ID"/>
        </w:rPr>
      </w:pPr>
      <w:bookmarkStart w:id="41" w:name="_Toc534216708"/>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3</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w:t>
      </w:r>
      <w:r w:rsidRPr="002E4626">
        <w:rPr>
          <w:rFonts w:cs="Times New Roman"/>
          <w:sz w:val="22"/>
          <w:szCs w:val="24"/>
          <w:lang w:val="en-ID"/>
        </w:rPr>
        <w:t>login</w:t>
      </w:r>
      <w:r w:rsidRPr="002E4626">
        <w:rPr>
          <w:rFonts w:cs="Times New Roman"/>
          <w:i/>
          <w:sz w:val="22"/>
          <w:szCs w:val="24"/>
          <w:lang w:val="en-ID"/>
        </w:rPr>
        <w:t xml:space="preserve"> admin</w:t>
      </w:r>
      <w:bookmarkEnd w:id="41"/>
    </w:p>
    <w:p w14:paraId="1D261A64" w14:textId="3493EF30" w:rsidR="00D26BF2" w:rsidRDefault="00D26BF2" w:rsidP="00D26BF2">
      <w:pPr>
        <w:pStyle w:val="ListParagraph"/>
        <w:ind w:left="284"/>
        <w:jc w:val="center"/>
        <w:rPr>
          <w:szCs w:val="24"/>
          <w:lang w:val="en-ID"/>
        </w:rPr>
      </w:pPr>
    </w:p>
    <w:p w14:paraId="7D4A6B3C" w14:textId="3BCE507C" w:rsidR="00D26BF2" w:rsidRPr="00487119" w:rsidRDefault="00D26BF2" w:rsidP="00D26BF2">
      <w:pPr>
        <w:pStyle w:val="ListParagraph"/>
        <w:numPr>
          <w:ilvl w:val="1"/>
          <w:numId w:val="31"/>
        </w:numPr>
        <w:spacing w:after="160"/>
        <w:ind w:left="284" w:hanging="284"/>
        <w:rPr>
          <w:rFonts w:cs="Times New Roman"/>
        </w:rPr>
      </w:pPr>
      <w:r>
        <w:rPr>
          <w:rFonts w:cs="Times New Roman"/>
        </w:rPr>
        <w:t xml:space="preserve">Proses Menambah Data </w:t>
      </w:r>
      <w:r w:rsidR="00503902">
        <w:rPr>
          <w:rFonts w:cs="Times New Roman"/>
        </w:rPr>
        <w:t>Pasar</w:t>
      </w:r>
    </w:p>
    <w:p w14:paraId="24C1C340" w14:textId="39C6AA53" w:rsidR="00421E65" w:rsidRDefault="00D26BF2" w:rsidP="00D26BF2">
      <w:pPr>
        <w:pStyle w:val="ListParagraph"/>
        <w:ind w:left="284" w:firstLine="436"/>
        <w:rPr>
          <w:szCs w:val="24"/>
        </w:rPr>
      </w:pPr>
      <w:r w:rsidRPr="007847FB">
        <w:rPr>
          <w:szCs w:val="24"/>
        </w:rPr>
        <w:t xml:space="preserve">Pada </w:t>
      </w:r>
      <w:r w:rsidR="00D6172E">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w:t>
      </w:r>
      <w:r w:rsidR="00D6172E">
        <w:rPr>
          <w:szCs w:val="24"/>
        </w:rPr>
        <w:t>pasar</w:t>
      </w:r>
      <w:r w:rsidRPr="00207461">
        <w:rPr>
          <w:szCs w:val="24"/>
        </w:rPr>
        <w:t>.</w:t>
      </w:r>
      <w:r w:rsidRPr="00B012FF">
        <w:rPr>
          <w:szCs w:val="24"/>
        </w:rPr>
        <w:t xml:space="preserve"> </w:t>
      </w:r>
      <w:r w:rsidRPr="00A11DC7">
        <w:rPr>
          <w:szCs w:val="24"/>
        </w:rPr>
        <w:t>Gambar 4.</w:t>
      </w:r>
      <w:r>
        <w:rPr>
          <w:szCs w:val="24"/>
        </w:rPr>
        <w:t>5</w:t>
      </w:r>
      <w:r w:rsidRPr="00A11DC7">
        <w:rPr>
          <w:b/>
          <w:szCs w:val="24"/>
        </w:rPr>
        <w:t xml:space="preserve"> </w:t>
      </w:r>
      <w:r w:rsidRPr="00A11DC7">
        <w:rPr>
          <w:szCs w:val="24"/>
        </w:rPr>
        <w:t xml:space="preserve">menjelaskan aktivitas untuk </w:t>
      </w:r>
      <w:r>
        <w:rPr>
          <w:szCs w:val="24"/>
        </w:rPr>
        <w:t xml:space="preserve">melakukan penambahan data </w:t>
      </w:r>
      <w:r w:rsidR="00421E65">
        <w:rPr>
          <w:szCs w:val="24"/>
        </w:rPr>
        <w:t>pasar</w:t>
      </w:r>
      <w:r>
        <w:rPr>
          <w:szCs w:val="24"/>
        </w:rPr>
        <w:t xml:space="preserve"> pada sistem</w:t>
      </w:r>
      <w:r w:rsidRPr="00A11DC7">
        <w:rPr>
          <w:szCs w:val="24"/>
        </w:rPr>
        <w:t xml:space="preserve">. Proses pertama adalah sistem akan menampilkan </w:t>
      </w:r>
      <w:r w:rsidR="00421E65">
        <w:rPr>
          <w:szCs w:val="24"/>
        </w:rPr>
        <w:t xml:space="preserve">form data pasar dan admin diminta untuk mengisi form kemudian system akan melakukan validasi form jika tidak sesuai maka </w:t>
      </w:r>
      <w:r w:rsidR="00421E65">
        <w:rPr>
          <w:rFonts w:cs="Times New Roman"/>
          <w:bCs/>
        </w:rPr>
        <w:t xml:space="preserve">admin akan diarahkan kembali mengisi form, jika </w:t>
      </w:r>
      <w:r w:rsidR="007E365B">
        <w:rPr>
          <w:rFonts w:cs="Times New Roman"/>
          <w:bCs/>
        </w:rPr>
        <w:t xml:space="preserve">sesuai maka </w:t>
      </w:r>
      <w:r w:rsidR="00421E65">
        <w:rPr>
          <w:rFonts w:cs="Times New Roman"/>
          <w:bCs/>
        </w:rPr>
        <w:t xml:space="preserve">data pasar akan tersimpan dalam </w:t>
      </w:r>
      <w:r w:rsidR="00421E65">
        <w:rPr>
          <w:rFonts w:cs="Times New Roman"/>
          <w:bCs/>
          <w:i/>
        </w:rPr>
        <w:t>database</w:t>
      </w:r>
      <w:r w:rsidR="007E365B">
        <w:rPr>
          <w:rFonts w:cs="Times New Roman"/>
          <w:bCs/>
          <w:i/>
        </w:rPr>
        <w:t xml:space="preserve"> </w:t>
      </w:r>
      <w:r w:rsidR="007E365B">
        <w:rPr>
          <w:rFonts w:cs="Times New Roman"/>
          <w:bCs/>
        </w:rPr>
        <w:t>dan system akan menampilkan daftar data pasar</w:t>
      </w:r>
      <w:r w:rsidR="00421E65">
        <w:rPr>
          <w:rFonts w:cs="Times New Roman"/>
          <w:bCs/>
          <w:i/>
        </w:rPr>
        <w:t>.</w:t>
      </w:r>
      <w:r w:rsidR="00421E65">
        <w:rPr>
          <w:szCs w:val="24"/>
        </w:rPr>
        <w:t xml:space="preserve"> </w:t>
      </w:r>
    </w:p>
    <w:p w14:paraId="586ADA5B" w14:textId="2E0F393E" w:rsidR="00D26BF2" w:rsidRDefault="00D6172E" w:rsidP="00421E65">
      <w:pPr>
        <w:spacing w:line="240" w:lineRule="auto"/>
      </w:pPr>
      <w:r>
        <w:object w:dxaOrig="8176" w:dyaOrig="9810" w14:anchorId="7A9E82DC">
          <v:shape id="_x0000_i1028" type="#_x0000_t75" style="width:408.35pt;height:490.55pt" o:ole="">
            <v:imagedata r:id="rId30" o:title=""/>
          </v:shape>
          <o:OLEObject Type="Embed" ProgID="Visio.Drawing.15" ShapeID="_x0000_i1028" DrawAspect="Content" ObjectID="_1704145970" r:id="rId31"/>
        </w:object>
      </w:r>
      <w:r w:rsidR="00D26BF2">
        <w:t xml:space="preserve">. </w:t>
      </w:r>
    </w:p>
    <w:p w14:paraId="1647BAAA" w14:textId="2553F97D" w:rsidR="00D26BF2" w:rsidRPr="002E4626" w:rsidRDefault="00D26BF2" w:rsidP="00D26BF2">
      <w:pPr>
        <w:pStyle w:val="Caption"/>
        <w:rPr>
          <w:rFonts w:cs="Times New Roman"/>
          <w:b/>
          <w:i/>
        </w:rPr>
      </w:pPr>
      <w:bookmarkStart w:id="42" w:name="_Toc534216710"/>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5</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menambah data </w:t>
      </w:r>
      <w:bookmarkEnd w:id="42"/>
      <w:r w:rsidR="00D6172E">
        <w:rPr>
          <w:rFonts w:cs="Times New Roman"/>
          <w:i/>
          <w:sz w:val="22"/>
          <w:szCs w:val="24"/>
          <w:lang w:val="en-ID"/>
        </w:rPr>
        <w:t>pasar</w:t>
      </w:r>
    </w:p>
    <w:p w14:paraId="58D0CAEC" w14:textId="0D41C118"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lastRenderedPageBreak/>
        <w:t xml:space="preserve">Proses Menghapus Data </w:t>
      </w:r>
      <w:r w:rsidR="0034007F">
        <w:rPr>
          <w:rFonts w:cs="Times New Roman"/>
        </w:rPr>
        <w:t>Pasar</w:t>
      </w:r>
    </w:p>
    <w:p w14:paraId="5D059E4B" w14:textId="7323A3D0" w:rsidR="00D26BF2" w:rsidRDefault="00D26BF2" w:rsidP="00D26BF2">
      <w:pPr>
        <w:pStyle w:val="ListParagraph"/>
        <w:ind w:left="284" w:firstLine="436"/>
        <w:rPr>
          <w:szCs w:val="24"/>
        </w:rPr>
      </w:pPr>
      <w:r w:rsidRPr="00407A5E">
        <w:rPr>
          <w:szCs w:val="24"/>
        </w:rPr>
        <w:t xml:space="preserve">Pada </w:t>
      </w:r>
      <w:r w:rsidR="0036451A">
        <w:rPr>
          <w:szCs w:val="24"/>
        </w:rPr>
        <w:t xml:space="preserve">SIG PASAR </w:t>
      </w:r>
      <w:r w:rsidR="0036451A" w:rsidRPr="00A11DC7">
        <w:rPr>
          <w:szCs w:val="24"/>
        </w:rPr>
        <w:t>ini</w:t>
      </w:r>
      <w:r w:rsidRPr="00407A5E">
        <w:rPr>
          <w:szCs w:val="24"/>
        </w:rPr>
        <w:t xml:space="preserve">, administrator dapat menghapus data </w:t>
      </w:r>
      <w:r w:rsidR="00B73BEF">
        <w:rPr>
          <w:szCs w:val="24"/>
        </w:rPr>
        <w:t>pasar</w:t>
      </w:r>
      <w:r w:rsidRPr="00407A5E">
        <w:rPr>
          <w:szCs w:val="24"/>
        </w:rPr>
        <w:t xml:space="preserve">. Gambar 4.6 menjelaskan aktivitas untuk melakukan penghapusan data </w:t>
      </w:r>
      <w:r w:rsidR="00B73BEF">
        <w:rPr>
          <w:szCs w:val="24"/>
        </w:rPr>
        <w:t>pasar</w:t>
      </w:r>
      <w:r w:rsidRPr="00407A5E">
        <w:rPr>
          <w:szCs w:val="24"/>
        </w:rPr>
        <w:t xml:space="preserve"> pada sistem. Proses pertama adalah sistem akan menampilkan halaman</w:t>
      </w:r>
      <w:r w:rsidRPr="00407A5E">
        <w:rPr>
          <w:i/>
          <w:szCs w:val="24"/>
        </w:rPr>
        <w:t xml:space="preserve"> </w:t>
      </w:r>
      <w:r w:rsidR="00B73BEF">
        <w:rPr>
          <w:szCs w:val="24"/>
        </w:rPr>
        <w:t xml:space="preserve">daftar </w:t>
      </w:r>
      <w:r w:rsidRPr="00407A5E">
        <w:rPr>
          <w:szCs w:val="24"/>
        </w:rPr>
        <w:t xml:space="preserve">data </w:t>
      </w:r>
      <w:r w:rsidR="00B73BEF">
        <w:rPr>
          <w:szCs w:val="24"/>
        </w:rPr>
        <w:t>pasar</w:t>
      </w:r>
      <w:r w:rsidR="00B73BEF" w:rsidRPr="00407A5E">
        <w:rPr>
          <w:szCs w:val="24"/>
        </w:rPr>
        <w:t xml:space="preserve"> </w:t>
      </w:r>
      <w:r w:rsidRPr="00407A5E">
        <w:rPr>
          <w:szCs w:val="24"/>
        </w:rPr>
        <w:t xml:space="preserve">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sidR="00B73BEF">
        <w:rPr>
          <w:szCs w:val="24"/>
        </w:rPr>
        <w:t>pasar</w:t>
      </w:r>
      <w:r w:rsidR="00B73BEF" w:rsidRPr="00407A5E">
        <w:rPr>
          <w:szCs w:val="24"/>
        </w:rPr>
        <w:t xml:space="preserve"> </w:t>
      </w:r>
      <w:r w:rsidRPr="00407A5E">
        <w:rPr>
          <w:szCs w:val="24"/>
        </w:rPr>
        <w:t xml:space="preserve">diperbarui di </w:t>
      </w:r>
      <w:r w:rsidRPr="00407A5E">
        <w:rPr>
          <w:i/>
          <w:szCs w:val="24"/>
        </w:rPr>
        <w:t>database</w:t>
      </w:r>
      <w:r w:rsidRPr="00407A5E">
        <w:rPr>
          <w:szCs w:val="24"/>
        </w:rPr>
        <w:t>.</w:t>
      </w:r>
    </w:p>
    <w:p w14:paraId="624FD7C8" w14:textId="77777777" w:rsidR="00EB5A31" w:rsidRDefault="00B73BEF" w:rsidP="00EB5A31">
      <w:pPr>
        <w:spacing w:line="240" w:lineRule="auto"/>
        <w:jc w:val="center"/>
      </w:pPr>
      <w:r>
        <w:object w:dxaOrig="7725" w:dyaOrig="7635" w14:anchorId="73D58B59">
          <v:shape id="_x0000_i1029" type="#_x0000_t75" style="width:240.2pt;height:238.05pt" o:ole="">
            <v:imagedata r:id="rId32" o:title=""/>
          </v:shape>
          <o:OLEObject Type="Embed" ProgID="Visio.Drawing.15" ShapeID="_x0000_i1029" DrawAspect="Content" ObjectID="_1704145971" r:id="rId33"/>
        </w:object>
      </w:r>
      <w:r w:rsidR="00EB5A31">
        <w:t xml:space="preserve">. </w:t>
      </w:r>
    </w:p>
    <w:p w14:paraId="2C15F6A3" w14:textId="6E072FDB" w:rsidR="00EB5A31" w:rsidRPr="005B6A45" w:rsidRDefault="00EB5A31" w:rsidP="00EB5A31">
      <w:pPr>
        <w:pStyle w:val="Caption"/>
        <w:rPr>
          <w:rFonts w:cs="Times New Roman"/>
          <w:i/>
          <w:sz w:val="22"/>
        </w:rPr>
      </w:pPr>
      <w:bookmarkStart w:id="43" w:name="_Toc534216711"/>
      <w:r w:rsidRPr="005B6A45">
        <w:rPr>
          <w:rFonts w:cs="Times New Roman"/>
          <w:b/>
          <w:i/>
          <w:sz w:val="22"/>
        </w:rPr>
        <w:t>Gambar 4.</w:t>
      </w:r>
      <w:r w:rsidRPr="005B6A45">
        <w:rPr>
          <w:rFonts w:cs="Times New Roman"/>
          <w:b/>
          <w:i/>
          <w:sz w:val="22"/>
        </w:rPr>
        <w:fldChar w:fldCharType="begin"/>
      </w:r>
      <w:r w:rsidRPr="005B6A45">
        <w:rPr>
          <w:rFonts w:cs="Times New Roman"/>
          <w:b/>
          <w:i/>
          <w:sz w:val="22"/>
        </w:rPr>
        <w:instrText xml:space="preserve"> SEQ Gambar_4. \* ARABIC </w:instrText>
      </w:r>
      <w:r w:rsidRPr="005B6A45">
        <w:rPr>
          <w:rFonts w:cs="Times New Roman"/>
          <w:b/>
          <w:i/>
          <w:sz w:val="22"/>
        </w:rPr>
        <w:fldChar w:fldCharType="separate"/>
      </w:r>
      <w:r w:rsidRPr="005B6A45">
        <w:rPr>
          <w:rFonts w:cs="Times New Roman"/>
          <w:b/>
          <w:i/>
          <w:sz w:val="22"/>
        </w:rPr>
        <w:t>6</w:t>
      </w:r>
      <w:r w:rsidRPr="005B6A45">
        <w:rPr>
          <w:rFonts w:cs="Times New Roman"/>
          <w:b/>
          <w:i/>
          <w:sz w:val="22"/>
        </w:rPr>
        <w:fldChar w:fldCharType="end"/>
      </w:r>
      <w:r w:rsidRPr="005B6A45">
        <w:rPr>
          <w:rFonts w:cs="Times New Roman"/>
          <w:i/>
          <w:sz w:val="22"/>
        </w:rPr>
        <w:t xml:space="preserve"> Activity diagram untuk proses menghapus data </w:t>
      </w:r>
      <w:bookmarkEnd w:id="43"/>
      <w:r w:rsidR="00862314">
        <w:rPr>
          <w:rFonts w:cs="Times New Roman"/>
          <w:i/>
          <w:sz w:val="22"/>
        </w:rPr>
        <w:t>pasar</w:t>
      </w:r>
    </w:p>
    <w:p w14:paraId="61EF0493" w14:textId="77777777" w:rsidR="00EB5A31" w:rsidRPr="00407A5E" w:rsidRDefault="00EB5A31" w:rsidP="00D26BF2">
      <w:pPr>
        <w:pStyle w:val="ListParagraph"/>
        <w:ind w:left="284" w:firstLine="436"/>
        <w:rPr>
          <w:szCs w:val="24"/>
        </w:rPr>
      </w:pPr>
    </w:p>
    <w:p w14:paraId="3B9685ED" w14:textId="1C8DB9A4"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t xml:space="preserve">Proses Mengedit Data </w:t>
      </w:r>
      <w:r w:rsidR="00075D78">
        <w:rPr>
          <w:rFonts w:cs="Times New Roman"/>
        </w:rPr>
        <w:t>Pasar</w:t>
      </w:r>
    </w:p>
    <w:p w14:paraId="189CB768" w14:textId="49A1CB67" w:rsidR="00D26BF2" w:rsidRDefault="00D26BF2" w:rsidP="00D26BF2">
      <w:pPr>
        <w:pStyle w:val="ListParagraph"/>
        <w:ind w:left="284" w:firstLine="436"/>
        <w:rPr>
          <w:szCs w:val="24"/>
        </w:rPr>
      </w:pPr>
      <w:r w:rsidRPr="00407A5E">
        <w:rPr>
          <w:szCs w:val="24"/>
        </w:rPr>
        <w:t xml:space="preserve">Pada </w:t>
      </w:r>
      <w:r w:rsidR="00075D78">
        <w:rPr>
          <w:szCs w:val="24"/>
        </w:rPr>
        <w:t xml:space="preserve">SIG PASAR </w:t>
      </w:r>
      <w:r w:rsidR="00075D78" w:rsidRPr="00A11DC7">
        <w:rPr>
          <w:szCs w:val="24"/>
        </w:rPr>
        <w:t>ini</w:t>
      </w:r>
      <w:r w:rsidRPr="00407A5E">
        <w:rPr>
          <w:szCs w:val="24"/>
        </w:rPr>
        <w:t xml:space="preserve">, administrator dapat mengedit data </w:t>
      </w:r>
      <w:r w:rsidR="00075D78">
        <w:rPr>
          <w:szCs w:val="24"/>
        </w:rPr>
        <w:t>pasar</w:t>
      </w:r>
      <w:r w:rsidRPr="00407A5E">
        <w:rPr>
          <w:szCs w:val="24"/>
        </w:rPr>
        <w:t xml:space="preserve">. Gambar 4.7 menjelaskan aktivitas untuk melakukan pengeditan data </w:t>
      </w:r>
      <w:r w:rsidR="00075D78">
        <w:rPr>
          <w:szCs w:val="24"/>
        </w:rPr>
        <w:t>pasar</w:t>
      </w:r>
      <w:r w:rsidR="00075D78" w:rsidRPr="00407A5E">
        <w:rPr>
          <w:szCs w:val="24"/>
        </w:rPr>
        <w:t xml:space="preserve"> </w:t>
      </w:r>
      <w:r w:rsidRPr="00407A5E">
        <w:rPr>
          <w:szCs w:val="24"/>
        </w:rPr>
        <w:t>pada sistem. Proses pertama adalah sistem akan menampilkan halaman</w:t>
      </w:r>
      <w:r w:rsidRPr="00407A5E">
        <w:rPr>
          <w:i/>
          <w:szCs w:val="24"/>
        </w:rPr>
        <w:t xml:space="preserve"> </w:t>
      </w:r>
      <w:r w:rsidRPr="00407A5E">
        <w:rPr>
          <w:szCs w:val="24"/>
        </w:rPr>
        <w:t xml:space="preserve">data </w:t>
      </w:r>
      <w:r w:rsidR="006756AB">
        <w:rPr>
          <w:szCs w:val="24"/>
        </w:rPr>
        <w:t>pasar</w:t>
      </w:r>
      <w:r w:rsidR="006756AB" w:rsidRPr="00407A5E">
        <w:rPr>
          <w:szCs w:val="24"/>
        </w:rPr>
        <w:t xml:space="preserve"> </w:t>
      </w:r>
      <w:r w:rsidRPr="00407A5E">
        <w:rPr>
          <w:szCs w:val="24"/>
        </w:rPr>
        <w:t>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w:t>
      </w:r>
      <w:r w:rsidR="006756AB">
        <w:rPr>
          <w:szCs w:val="24"/>
        </w:rPr>
        <w:t>pasar</w:t>
      </w:r>
      <w:r>
        <w:rPr>
          <w:szCs w:val="24"/>
        </w:rPr>
        <w:t xml:space="preserve">. Kemudian setelah proses tersebut, maka perubahan data akan dikirim ke </w:t>
      </w:r>
      <w:r w:rsidRPr="00D06B28">
        <w:rPr>
          <w:i/>
          <w:szCs w:val="24"/>
        </w:rPr>
        <w:t>database</w:t>
      </w:r>
      <w:r>
        <w:rPr>
          <w:szCs w:val="24"/>
        </w:rPr>
        <w:t xml:space="preserve">. Setelah itu data </w:t>
      </w:r>
      <w:r w:rsidR="00A44EF5">
        <w:rPr>
          <w:szCs w:val="24"/>
        </w:rPr>
        <w:t xml:space="preserve">pasar </w:t>
      </w:r>
      <w:r>
        <w:rPr>
          <w:szCs w:val="24"/>
        </w:rPr>
        <w:t xml:space="preserve">diperbarui di </w:t>
      </w:r>
      <w:r>
        <w:rPr>
          <w:i/>
          <w:szCs w:val="24"/>
        </w:rPr>
        <w:t>database</w:t>
      </w:r>
      <w:r>
        <w:rPr>
          <w:szCs w:val="24"/>
        </w:rPr>
        <w:t>.</w:t>
      </w:r>
    </w:p>
    <w:p w14:paraId="1E678D34" w14:textId="77777777" w:rsidR="00D26BF2" w:rsidRDefault="00302C4E" w:rsidP="00D26BF2">
      <w:pPr>
        <w:spacing w:line="240" w:lineRule="auto"/>
        <w:jc w:val="center"/>
      </w:pPr>
      <w:r>
        <w:object w:dxaOrig="7725" w:dyaOrig="7635" w14:anchorId="7ADDAD6D">
          <v:shape id="_x0000_i1030" type="#_x0000_t75" style="width:247.7pt;height:244.5pt" o:ole="">
            <v:imagedata r:id="rId34" o:title=""/>
          </v:shape>
          <o:OLEObject Type="Embed" ProgID="Visio.Drawing.15" ShapeID="_x0000_i1030" DrawAspect="Content" ObjectID="_1704145972" r:id="rId35"/>
        </w:object>
      </w:r>
      <w:r w:rsidR="00D26BF2">
        <w:t xml:space="preserve">. </w:t>
      </w:r>
    </w:p>
    <w:p w14:paraId="05A0C156" w14:textId="211B00B5" w:rsidR="00D26BF2" w:rsidRDefault="00D26BF2" w:rsidP="00D26BF2">
      <w:pPr>
        <w:pStyle w:val="ListParagraph"/>
        <w:jc w:val="center"/>
        <w:rPr>
          <w:szCs w:val="24"/>
          <w:lang w:val="en-ID"/>
        </w:rPr>
      </w:pPr>
      <w:bookmarkStart w:id="44" w:name="_Toc534216712"/>
      <w:r w:rsidRPr="005B6A45">
        <w:rPr>
          <w:rFonts w:cs="Times New Roman"/>
          <w:b/>
        </w:rPr>
        <w:t>Gambar 4.</w:t>
      </w:r>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sidRPr="005B6A45">
        <w:rPr>
          <w:rFonts w:cs="Times New Roman"/>
          <w:b/>
          <w:noProof/>
        </w:rPr>
        <w:t>7</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 xml:space="preserve">mengedit data </w:t>
      </w:r>
      <w:bookmarkEnd w:id="44"/>
      <w:r w:rsidR="00302C4E">
        <w:rPr>
          <w:szCs w:val="24"/>
          <w:lang w:val="en-ID"/>
        </w:rPr>
        <w:t>pasar</w:t>
      </w:r>
    </w:p>
    <w:p w14:paraId="0E2D1061" w14:textId="50405BC5" w:rsidR="009D116F" w:rsidRPr="00CB62BA" w:rsidRDefault="004D2296" w:rsidP="00CB62BA">
      <w:pPr>
        <w:pStyle w:val="ListParagraph"/>
        <w:numPr>
          <w:ilvl w:val="1"/>
          <w:numId w:val="31"/>
        </w:numPr>
        <w:spacing w:after="160"/>
        <w:ind w:left="284" w:hanging="284"/>
        <w:rPr>
          <w:rFonts w:cs="Times New Roman"/>
        </w:rPr>
      </w:pPr>
      <w:bookmarkStart w:id="45" w:name="_Toc46034394"/>
      <w:r w:rsidRPr="00407A5E">
        <w:rPr>
          <w:rFonts w:cs="Times New Roman"/>
        </w:rPr>
        <w:t xml:space="preserve">Proses </w:t>
      </w:r>
      <w:r>
        <w:rPr>
          <w:rFonts w:cs="Times New Roman"/>
        </w:rPr>
        <w:t>Melihat Rute Lokasi Pasar</w:t>
      </w:r>
    </w:p>
    <w:p w14:paraId="3A08ECA7" w14:textId="4FDC2706" w:rsidR="00CB62BA" w:rsidRPr="00407A5E" w:rsidRDefault="00CB62BA" w:rsidP="009D116F">
      <w:pPr>
        <w:pStyle w:val="ListParagraph"/>
        <w:spacing w:after="160"/>
        <w:ind w:left="284" w:firstLine="0"/>
        <w:rPr>
          <w:rFonts w:cs="Times New Roman"/>
        </w:rPr>
      </w:pPr>
      <w:r w:rsidRPr="00A21534">
        <w:rPr>
          <w:rFonts w:cs="Times New Roman"/>
          <w:bCs/>
        </w:rPr>
        <w:t xml:space="preserve">Pada </w:t>
      </w:r>
      <w:r>
        <w:rPr>
          <w:rFonts w:cs="Times New Roman"/>
          <w:bCs/>
        </w:rPr>
        <w:t xml:space="preserve">SIG PASAR </w:t>
      </w:r>
      <w:r w:rsidRPr="00A21534">
        <w:rPr>
          <w:rFonts w:cs="Times New Roman"/>
          <w:bCs/>
        </w:rPr>
        <w:t xml:space="preserve">ini, </w:t>
      </w:r>
      <w:r w:rsidRPr="00CB62BA">
        <w:rPr>
          <w:rFonts w:cs="Times New Roman"/>
          <w:bCs/>
          <w:iCs/>
        </w:rPr>
        <w:t>masyarakat</w:t>
      </w:r>
      <w:r>
        <w:rPr>
          <w:rFonts w:cs="Times New Roman"/>
          <w:bCs/>
          <w:i/>
          <w:iCs/>
        </w:rPr>
        <w:t xml:space="preserve"> </w:t>
      </w:r>
      <w:r>
        <w:rPr>
          <w:rFonts w:cs="Times New Roman"/>
          <w:bCs/>
        </w:rPr>
        <w:t xml:space="preserve">dan administrator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 xml:space="preserve">. </w:t>
      </w:r>
      <w:r w:rsidRPr="00407A5E">
        <w:rPr>
          <w:szCs w:val="24"/>
        </w:rPr>
        <w:t xml:space="preserve">Proses pertama adalah </w:t>
      </w:r>
      <w:r>
        <w:rPr>
          <w:szCs w:val="24"/>
        </w:rPr>
        <w:t xml:space="preserve"> </w:t>
      </w:r>
      <w:r w:rsidRPr="00A21534">
        <w:rPr>
          <w:rFonts w:cs="Times New Roman"/>
          <w:bCs/>
        </w:rPr>
        <w:t xml:space="preserve">sistem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bookmarkStart w:id="46" w:name="_GoBack"/>
      <w:bookmarkEnd w:id="46"/>
      <w:r w:rsidRPr="00A21534">
        <w:rPr>
          <w:rFonts w:cs="Times New Roman"/>
          <w:bCs/>
        </w:rPr>
        <w:t>.</w:t>
      </w:r>
    </w:p>
    <w:p w14:paraId="2E8C9015" w14:textId="2766F4F0" w:rsidR="000C0E43" w:rsidRDefault="009D116F">
      <w:pPr>
        <w:spacing w:after="160" w:line="259" w:lineRule="auto"/>
        <w:ind w:firstLine="0"/>
        <w:jc w:val="left"/>
        <w:rPr>
          <w:rFonts w:eastAsiaTheme="majorEastAsia" w:cstheme="majorBidi"/>
          <w:b/>
          <w:caps/>
          <w:szCs w:val="32"/>
        </w:rPr>
      </w:pPr>
      <w:r>
        <w:object w:dxaOrig="7305" w:dyaOrig="6901" w14:anchorId="50E97629">
          <v:shape id="_x0000_i1031" type="#_x0000_t75" style="width:365.35pt;height:344.95pt" o:ole="">
            <v:imagedata r:id="rId36" o:title=""/>
          </v:shape>
          <o:OLEObject Type="Embed" ProgID="Visio.Drawing.15" ShapeID="_x0000_i1031" DrawAspect="Content" ObjectID="_1704145973" r:id="rId37"/>
        </w:object>
      </w:r>
    </w:p>
    <w:p w14:paraId="4E0EA0FF" w14:textId="77777777" w:rsidR="004D2296" w:rsidRDefault="004D2296">
      <w:pPr>
        <w:spacing w:after="160" w:line="259" w:lineRule="auto"/>
        <w:ind w:firstLine="0"/>
        <w:jc w:val="left"/>
        <w:rPr>
          <w:rFonts w:eastAsiaTheme="majorEastAsia" w:cstheme="majorBidi"/>
          <w:b/>
          <w:caps/>
          <w:szCs w:val="32"/>
        </w:rPr>
      </w:pPr>
      <w:r>
        <w:br w:type="page"/>
      </w:r>
    </w:p>
    <w:p w14:paraId="5E615095" w14:textId="614C7AC4" w:rsidR="00C34A14" w:rsidRDefault="00C34A14" w:rsidP="00E57DBC">
      <w:pPr>
        <w:pStyle w:val="Heading1"/>
      </w:pPr>
      <w:r>
        <w:lastRenderedPageBreak/>
        <w:t>DAFTAR PUSTAKA</w:t>
      </w:r>
      <w:bookmarkEnd w:id="45"/>
    </w:p>
    <w:p w14:paraId="31CE2494" w14:textId="77777777" w:rsidR="00701839" w:rsidRPr="00701839" w:rsidRDefault="00701839" w:rsidP="00701839"/>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lastRenderedPageBreak/>
        <w:t>[14]</w:t>
      </w:r>
      <w:r w:rsidRPr="00701839">
        <w:rPr>
          <w:rFonts w:cs="Times New Roman"/>
          <w:noProof/>
          <w:szCs w:val="24"/>
        </w:rPr>
        <w:tab/>
        <w:t xml:space="preserve">Y. Irawan and U. Rahmalisa, “Sistem Database Pemasyarakatan Studi Kasus 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38"/>
      <w:headerReference w:type="default" r:id="rId39"/>
      <w:footerReference w:type="even" r:id="rId40"/>
      <w:footerReference w:type="default"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984B7" w14:textId="77777777" w:rsidR="00F13CCB" w:rsidRDefault="00F13CCB">
      <w:pPr>
        <w:spacing w:line="240" w:lineRule="auto"/>
      </w:pPr>
      <w:r>
        <w:separator/>
      </w:r>
    </w:p>
  </w:endnote>
  <w:endnote w:type="continuationSeparator" w:id="0">
    <w:p w14:paraId="2E2DB650" w14:textId="77777777" w:rsidR="00F13CCB" w:rsidRDefault="00F13C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9D250C" w:rsidRDefault="009D250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9D250C" w:rsidRDefault="009D250C">
    <w:pPr>
      <w:pStyle w:val="Footer"/>
      <w:jc w:val="center"/>
    </w:pPr>
    <w:r>
      <w:fldChar w:fldCharType="begin"/>
    </w:r>
    <w:r>
      <w:instrText xml:space="preserve"> PAGE </w:instrText>
    </w:r>
    <w:r>
      <w:fldChar w:fldCharType="separate"/>
    </w:r>
    <w:r w:rsidR="00CB62BA">
      <w:rPr>
        <w:noProof/>
      </w:rP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9D250C" w:rsidRDefault="009D25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81058D" w14:textId="77777777" w:rsidR="00F13CCB" w:rsidRDefault="00F13CCB">
      <w:pPr>
        <w:spacing w:line="240" w:lineRule="auto"/>
      </w:pPr>
      <w:r>
        <w:separator/>
      </w:r>
    </w:p>
  </w:footnote>
  <w:footnote w:type="continuationSeparator" w:id="0">
    <w:p w14:paraId="0B5BE8E3" w14:textId="77777777" w:rsidR="00F13CCB" w:rsidRDefault="00F13C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9D250C" w:rsidRDefault="009D250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9D250C" w:rsidRDefault="009D250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9D250C" w:rsidRDefault="009D250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6">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0">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2">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59A30DD6"/>
    <w:multiLevelType w:val="hybridMultilevel"/>
    <w:tmpl w:val="A5149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22">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3">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0">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abstractNumId w:val="18"/>
  </w:num>
  <w:num w:numId="2">
    <w:abstractNumId w:val="16"/>
  </w:num>
  <w:num w:numId="3">
    <w:abstractNumId w:val="6"/>
  </w:num>
  <w:num w:numId="4">
    <w:abstractNumId w:val="10"/>
  </w:num>
  <w:num w:numId="5">
    <w:abstractNumId w:val="3"/>
  </w:num>
  <w:num w:numId="6">
    <w:abstractNumId w:val="8"/>
  </w:num>
  <w:num w:numId="7">
    <w:abstractNumId w:val="12"/>
  </w:num>
  <w:num w:numId="8">
    <w:abstractNumId w:val="21"/>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3"/>
  </w:num>
  <w:num w:numId="13">
    <w:abstractNumId w:val="0"/>
  </w:num>
  <w:num w:numId="14">
    <w:abstractNumId w:val="15"/>
  </w:num>
  <w:num w:numId="15">
    <w:abstractNumId w:val="9"/>
  </w:num>
  <w:num w:numId="16">
    <w:abstractNumId w:val="22"/>
  </w:num>
  <w:num w:numId="17">
    <w:abstractNumId w:val="11"/>
  </w:num>
  <w:num w:numId="18">
    <w:abstractNumId w:val="20"/>
  </w:num>
  <w:num w:numId="19">
    <w:abstractNumId w:val="23"/>
  </w:num>
  <w:num w:numId="20">
    <w:abstractNumId w:val="29"/>
  </w:num>
  <w:num w:numId="21">
    <w:abstractNumId w:val="25"/>
  </w:num>
  <w:num w:numId="22">
    <w:abstractNumId w:val="30"/>
  </w:num>
  <w:num w:numId="23">
    <w:abstractNumId w:val="4"/>
  </w:num>
  <w:num w:numId="24">
    <w:abstractNumId w:val="31"/>
  </w:num>
  <w:num w:numId="25">
    <w:abstractNumId w:val="17"/>
  </w:num>
  <w:num w:numId="26">
    <w:abstractNumId w:val="14"/>
  </w:num>
  <w:num w:numId="27">
    <w:abstractNumId w:val="28"/>
  </w:num>
  <w:num w:numId="28">
    <w:abstractNumId w:val="26"/>
  </w:num>
  <w:num w:numId="29">
    <w:abstractNumId w:val="19"/>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12C26"/>
    <w:rsid w:val="000159E2"/>
    <w:rsid w:val="00036F97"/>
    <w:rsid w:val="00061930"/>
    <w:rsid w:val="00065AB4"/>
    <w:rsid w:val="00075D78"/>
    <w:rsid w:val="000768B7"/>
    <w:rsid w:val="00085057"/>
    <w:rsid w:val="0009326A"/>
    <w:rsid w:val="000A2085"/>
    <w:rsid w:val="000B1636"/>
    <w:rsid w:val="000C0E43"/>
    <w:rsid w:val="000D75F1"/>
    <w:rsid w:val="000F0881"/>
    <w:rsid w:val="00176D00"/>
    <w:rsid w:val="001F09CC"/>
    <w:rsid w:val="001F79FB"/>
    <w:rsid w:val="0020414F"/>
    <w:rsid w:val="002046DB"/>
    <w:rsid w:val="00252D38"/>
    <w:rsid w:val="00271245"/>
    <w:rsid w:val="00272402"/>
    <w:rsid w:val="002868BA"/>
    <w:rsid w:val="00294C92"/>
    <w:rsid w:val="002D7A45"/>
    <w:rsid w:val="002F2CFD"/>
    <w:rsid w:val="00302C4E"/>
    <w:rsid w:val="00325C61"/>
    <w:rsid w:val="00336CCE"/>
    <w:rsid w:val="0034004B"/>
    <w:rsid w:val="0034007F"/>
    <w:rsid w:val="00343CFB"/>
    <w:rsid w:val="0034405C"/>
    <w:rsid w:val="00354915"/>
    <w:rsid w:val="00355FE1"/>
    <w:rsid w:val="0036451A"/>
    <w:rsid w:val="00366CA5"/>
    <w:rsid w:val="00370A54"/>
    <w:rsid w:val="003818B9"/>
    <w:rsid w:val="00391D11"/>
    <w:rsid w:val="003944EF"/>
    <w:rsid w:val="003B0355"/>
    <w:rsid w:val="003B4CCE"/>
    <w:rsid w:val="003B5D1A"/>
    <w:rsid w:val="003B7F68"/>
    <w:rsid w:val="00405EDE"/>
    <w:rsid w:val="00407A5E"/>
    <w:rsid w:val="00421E65"/>
    <w:rsid w:val="004237E0"/>
    <w:rsid w:val="004267DF"/>
    <w:rsid w:val="00434EB2"/>
    <w:rsid w:val="004B1254"/>
    <w:rsid w:val="004D2296"/>
    <w:rsid w:val="00500580"/>
    <w:rsid w:val="00503902"/>
    <w:rsid w:val="00507D7A"/>
    <w:rsid w:val="00510C19"/>
    <w:rsid w:val="005264DF"/>
    <w:rsid w:val="00530BC3"/>
    <w:rsid w:val="0055189E"/>
    <w:rsid w:val="005653D6"/>
    <w:rsid w:val="0056795F"/>
    <w:rsid w:val="005720FA"/>
    <w:rsid w:val="00577EF4"/>
    <w:rsid w:val="0058638B"/>
    <w:rsid w:val="00595B8C"/>
    <w:rsid w:val="005A3098"/>
    <w:rsid w:val="005B3E27"/>
    <w:rsid w:val="005B7160"/>
    <w:rsid w:val="005C1B94"/>
    <w:rsid w:val="005C1F0B"/>
    <w:rsid w:val="005C73D2"/>
    <w:rsid w:val="0060646C"/>
    <w:rsid w:val="00614D8F"/>
    <w:rsid w:val="00616C52"/>
    <w:rsid w:val="00624897"/>
    <w:rsid w:val="0063696E"/>
    <w:rsid w:val="00670630"/>
    <w:rsid w:val="006756AB"/>
    <w:rsid w:val="00677B63"/>
    <w:rsid w:val="006828CB"/>
    <w:rsid w:val="00687C44"/>
    <w:rsid w:val="006A6616"/>
    <w:rsid w:val="006B767F"/>
    <w:rsid w:val="006C745D"/>
    <w:rsid w:val="006E0A52"/>
    <w:rsid w:val="00701839"/>
    <w:rsid w:val="00701E2C"/>
    <w:rsid w:val="00704297"/>
    <w:rsid w:val="00714C03"/>
    <w:rsid w:val="00722B63"/>
    <w:rsid w:val="00765B0B"/>
    <w:rsid w:val="007A78F9"/>
    <w:rsid w:val="007C2860"/>
    <w:rsid w:val="007C4381"/>
    <w:rsid w:val="007E365B"/>
    <w:rsid w:val="007E49E9"/>
    <w:rsid w:val="00806ECF"/>
    <w:rsid w:val="00813108"/>
    <w:rsid w:val="00821BA4"/>
    <w:rsid w:val="00840B3C"/>
    <w:rsid w:val="00842239"/>
    <w:rsid w:val="00844060"/>
    <w:rsid w:val="008508A3"/>
    <w:rsid w:val="00862314"/>
    <w:rsid w:val="00862E23"/>
    <w:rsid w:val="00880CC7"/>
    <w:rsid w:val="00890DDE"/>
    <w:rsid w:val="008B2008"/>
    <w:rsid w:val="008B3207"/>
    <w:rsid w:val="008C1FA5"/>
    <w:rsid w:val="008D0800"/>
    <w:rsid w:val="008D39C2"/>
    <w:rsid w:val="008F3ACA"/>
    <w:rsid w:val="00903E9C"/>
    <w:rsid w:val="009436AC"/>
    <w:rsid w:val="00943D27"/>
    <w:rsid w:val="00950008"/>
    <w:rsid w:val="009672E7"/>
    <w:rsid w:val="00972846"/>
    <w:rsid w:val="00976C18"/>
    <w:rsid w:val="00987D35"/>
    <w:rsid w:val="00987FC5"/>
    <w:rsid w:val="009C48AC"/>
    <w:rsid w:val="009D099E"/>
    <w:rsid w:val="009D116F"/>
    <w:rsid w:val="009D250C"/>
    <w:rsid w:val="00A06A30"/>
    <w:rsid w:val="00A44EF5"/>
    <w:rsid w:val="00A5017E"/>
    <w:rsid w:val="00A86ECC"/>
    <w:rsid w:val="00AF3292"/>
    <w:rsid w:val="00B07236"/>
    <w:rsid w:val="00B10A7B"/>
    <w:rsid w:val="00B73BEF"/>
    <w:rsid w:val="00B751BE"/>
    <w:rsid w:val="00B84B38"/>
    <w:rsid w:val="00B85B3E"/>
    <w:rsid w:val="00B97781"/>
    <w:rsid w:val="00B97AF0"/>
    <w:rsid w:val="00BA66CC"/>
    <w:rsid w:val="00BD6F8F"/>
    <w:rsid w:val="00C15D57"/>
    <w:rsid w:val="00C34A14"/>
    <w:rsid w:val="00C40610"/>
    <w:rsid w:val="00C71961"/>
    <w:rsid w:val="00C85BFA"/>
    <w:rsid w:val="00C87186"/>
    <w:rsid w:val="00C96D88"/>
    <w:rsid w:val="00CA40DB"/>
    <w:rsid w:val="00CB06A9"/>
    <w:rsid w:val="00CB5512"/>
    <w:rsid w:val="00CB62BA"/>
    <w:rsid w:val="00CE5AF5"/>
    <w:rsid w:val="00D175FA"/>
    <w:rsid w:val="00D26BF2"/>
    <w:rsid w:val="00D434E2"/>
    <w:rsid w:val="00D43B7B"/>
    <w:rsid w:val="00D55D48"/>
    <w:rsid w:val="00D6172E"/>
    <w:rsid w:val="00D6383E"/>
    <w:rsid w:val="00D75604"/>
    <w:rsid w:val="00D76690"/>
    <w:rsid w:val="00DB12B4"/>
    <w:rsid w:val="00DB2577"/>
    <w:rsid w:val="00DC4BD1"/>
    <w:rsid w:val="00DE35B2"/>
    <w:rsid w:val="00DF6AF1"/>
    <w:rsid w:val="00E00A2E"/>
    <w:rsid w:val="00E028C9"/>
    <w:rsid w:val="00E0710E"/>
    <w:rsid w:val="00E57DBC"/>
    <w:rsid w:val="00E659BF"/>
    <w:rsid w:val="00E760B9"/>
    <w:rsid w:val="00E816C5"/>
    <w:rsid w:val="00E86A04"/>
    <w:rsid w:val="00E95754"/>
    <w:rsid w:val="00EA32AF"/>
    <w:rsid w:val="00EA5E3C"/>
    <w:rsid w:val="00EB0677"/>
    <w:rsid w:val="00EB09E3"/>
    <w:rsid w:val="00EB5A31"/>
    <w:rsid w:val="00EB7598"/>
    <w:rsid w:val="00EF2075"/>
    <w:rsid w:val="00EF2893"/>
    <w:rsid w:val="00F13CCB"/>
    <w:rsid w:val="00F2296C"/>
    <w:rsid w:val="00F52EDC"/>
    <w:rsid w:val="00F6420A"/>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5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5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A9595-4CA2-4DF5-A424-2FF3F2648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405</TotalTime>
  <Pages>29</Pages>
  <Words>9362</Words>
  <Characters>53366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77</cp:revision>
  <cp:lastPrinted>2021-11-15T03:08:00Z</cp:lastPrinted>
  <dcterms:created xsi:type="dcterms:W3CDTF">2022-01-05T03:19:00Z</dcterms:created>
  <dcterms:modified xsi:type="dcterms:W3CDTF">2022-01-20T09:05:00Z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